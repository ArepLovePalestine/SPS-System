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D254D7" w14:textId="77777777" w:rsidR="006F14B1" w:rsidRPr="006F14B1" w:rsidRDefault="006F14B1" w:rsidP="006F14B1">
      <w:pPr>
        <w:spacing w:after="200" w:line="240" w:lineRule="auto"/>
        <w:ind w:left="0" w:firstLine="0"/>
        <w:jc w:val="center"/>
        <w:rPr>
          <w:rFonts w:eastAsia="Calibri" w:cs="Times New Roman"/>
          <w:b/>
          <w:lang w:val="ms-MY"/>
        </w:rPr>
      </w:pPr>
      <w:bookmarkStart w:id="0" w:name="_top"/>
      <w:bookmarkEnd w:id="0"/>
      <w:r w:rsidRPr="006F14B1">
        <w:rPr>
          <w:rFonts w:eastAsia="Calibri" w:cs="Times New Roman"/>
          <w:b/>
          <w:noProof/>
          <w:lang w:eastAsia="en-MY"/>
        </w:rPr>
        <w:drawing>
          <wp:anchor distT="0" distB="0" distL="114300" distR="114300" simplePos="0" relativeHeight="251671552" behindDoc="0" locked="0" layoutInCell="1" allowOverlap="1" wp14:anchorId="6F71D51C" wp14:editId="7D099911">
            <wp:simplePos x="0" y="0"/>
            <wp:positionH relativeFrom="margin">
              <wp:align>center</wp:align>
            </wp:positionH>
            <wp:positionV relativeFrom="paragraph">
              <wp:posOffset>256540</wp:posOffset>
            </wp:positionV>
            <wp:extent cx="3240000" cy="1895251"/>
            <wp:effectExtent l="0" t="0" r="3175" b="9525"/>
            <wp:wrapThrough wrapText="bothSides">
              <wp:wrapPolygon edited="0">
                <wp:start x="0" y="0"/>
                <wp:lineTo x="0" y="21484"/>
                <wp:lineTo x="21487" y="21484"/>
                <wp:lineTo x="21487" y="0"/>
                <wp:lineTo x="0" y="0"/>
              </wp:wrapPolygon>
            </wp:wrapThrough>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1842\Desktop\Final Logo Utem _FA.jp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240000" cy="1895251"/>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A0D8AC7" w14:textId="77777777" w:rsidR="006F14B1" w:rsidRPr="006F14B1" w:rsidRDefault="006F14B1" w:rsidP="006F14B1">
      <w:pPr>
        <w:tabs>
          <w:tab w:val="left" w:pos="2295"/>
          <w:tab w:val="center" w:pos="4261"/>
        </w:tabs>
        <w:spacing w:after="200" w:line="240" w:lineRule="auto"/>
        <w:ind w:left="0" w:firstLine="0"/>
        <w:rPr>
          <w:rFonts w:eastAsia="Calibri" w:cs="Times New Roman"/>
          <w:b/>
          <w:lang w:val="ms-MY"/>
        </w:rPr>
      </w:pPr>
      <w:r w:rsidRPr="006F14B1">
        <w:rPr>
          <w:rFonts w:eastAsia="Calibri" w:cs="Times New Roman"/>
          <w:b/>
          <w:lang w:val="ms-MY"/>
        </w:rPr>
        <w:tab/>
      </w:r>
      <w:r w:rsidRPr="006F14B1">
        <w:rPr>
          <w:rFonts w:eastAsia="Calibri" w:cs="Times New Roman"/>
          <w:b/>
          <w:lang w:val="ms-MY"/>
        </w:rPr>
        <w:tab/>
      </w:r>
    </w:p>
    <w:p w14:paraId="7491E9DA"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1CC55040"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58A46B0F"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36AC070D"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00974715" w14:textId="77777777" w:rsidR="006F14B1" w:rsidRPr="006F14B1" w:rsidRDefault="006F14B1" w:rsidP="006F14B1">
      <w:pPr>
        <w:spacing w:after="200" w:line="240" w:lineRule="auto"/>
        <w:ind w:left="0" w:firstLine="0"/>
        <w:jc w:val="center"/>
        <w:rPr>
          <w:rFonts w:eastAsia="Calibri" w:cs="Times New Roman"/>
          <w:b/>
          <w:sz w:val="32"/>
          <w:szCs w:val="32"/>
          <w:lang w:val="ms-MY"/>
        </w:rPr>
      </w:pPr>
    </w:p>
    <w:bookmarkStart w:id="1" w:name="THESIS_TITLE" w:displacedByCustomXml="next"/>
    <w:sdt>
      <w:sdtPr>
        <w:rPr>
          <w:rFonts w:ascii="Arial Narrow" w:eastAsia="Times New Roman" w:hAnsi="Arial Narrow" w:cs="Times New Roman"/>
          <w:b/>
          <w:caps/>
          <w:sz w:val="36"/>
          <w:szCs w:val="36"/>
        </w:rPr>
        <w:alias w:val="Title"/>
        <w:tag w:val=""/>
        <w:id w:val="-1713263641"/>
        <w:placeholder>
          <w:docPart w:val="D6597B10C887486EBD2DBDD6DAA0AAF1"/>
        </w:placeholder>
        <w:dataBinding w:prefixMappings="xmlns:ns0='http://purl.org/dc/elements/1.1/' xmlns:ns1='http://schemas.openxmlformats.org/package/2006/metadata/core-properties' " w:xpath="/ns1:coreProperties[1]/ns0:title[1]" w:storeItemID="{6C3C8BC8-F283-45AE-878A-BAB7291924A1}"/>
        <w:text/>
      </w:sdtPr>
      <w:sdtEndPr/>
      <w:sdtContent>
        <w:p w14:paraId="468E9D70" w14:textId="78F09297" w:rsidR="006F14B1" w:rsidRPr="006F14B1" w:rsidRDefault="00C70007" w:rsidP="006F14B1">
          <w:pPr>
            <w:spacing w:line="240" w:lineRule="auto"/>
            <w:ind w:left="0" w:firstLine="0"/>
            <w:jc w:val="center"/>
            <w:rPr>
              <w:rFonts w:ascii="Arial Narrow" w:eastAsia="Times New Roman" w:hAnsi="Arial Narrow" w:cs="Times New Roman"/>
              <w:b/>
              <w:caps/>
              <w:sz w:val="36"/>
              <w:szCs w:val="36"/>
            </w:rPr>
          </w:pPr>
          <w:r>
            <w:rPr>
              <w:rFonts w:ascii="Arial Narrow" w:eastAsia="Times New Roman" w:hAnsi="Arial Narrow" w:cs="Times New Roman"/>
              <w:b/>
              <w:caps/>
              <w:sz w:val="36"/>
              <w:szCs w:val="36"/>
            </w:rPr>
            <w:t>TITLE OF</w:t>
          </w:r>
          <w:r w:rsidR="00E72B11">
            <w:rPr>
              <w:rFonts w:ascii="Arial Narrow" w:eastAsia="Times New Roman" w:hAnsi="Arial Narrow" w:cs="Times New Roman"/>
              <w:b/>
              <w:caps/>
              <w:sz w:val="36"/>
              <w:szCs w:val="36"/>
            </w:rPr>
            <w:t xml:space="preserve"> THE DISSERTATION/MASTER PROJECT/PROJECT PAPER</w:t>
          </w:r>
        </w:p>
      </w:sdtContent>
    </w:sdt>
    <w:bookmarkEnd w:id="1"/>
    <w:p w14:paraId="683A9CFD"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2BA59045"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099C724C"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51D98F2C" w14:textId="77777777" w:rsidR="006F14B1" w:rsidRPr="006F14B1" w:rsidRDefault="006F14B1" w:rsidP="006F14B1">
      <w:pPr>
        <w:spacing w:after="200" w:line="240" w:lineRule="auto"/>
        <w:ind w:left="0" w:firstLine="0"/>
        <w:jc w:val="center"/>
        <w:rPr>
          <w:rFonts w:ascii="Calibri" w:eastAsia="Calibri" w:hAnsi="Calibri" w:cs="Calibri"/>
          <w:b/>
          <w:sz w:val="22"/>
          <w:lang w:val="ms-MY"/>
        </w:rPr>
      </w:pPr>
    </w:p>
    <w:p w14:paraId="2256625A" w14:textId="77777777" w:rsidR="006F14B1" w:rsidRPr="006F14B1" w:rsidRDefault="006F14B1" w:rsidP="006F14B1">
      <w:pPr>
        <w:spacing w:after="200" w:line="240" w:lineRule="auto"/>
        <w:ind w:left="0" w:firstLine="0"/>
        <w:jc w:val="center"/>
        <w:rPr>
          <w:rFonts w:ascii="Calibri" w:eastAsia="Calibri" w:hAnsi="Calibri" w:cs="Calibri"/>
          <w:b/>
          <w:sz w:val="22"/>
          <w:lang w:val="ms-MY"/>
        </w:rPr>
      </w:pPr>
    </w:p>
    <w:p w14:paraId="6707E897" w14:textId="77777777" w:rsidR="006F14B1" w:rsidRPr="006F14B1" w:rsidRDefault="006F14B1" w:rsidP="006F14B1">
      <w:pPr>
        <w:spacing w:after="200" w:line="240" w:lineRule="auto"/>
        <w:ind w:left="1418" w:right="1418" w:firstLine="0"/>
        <w:mirrorIndents/>
        <w:jc w:val="center"/>
        <w:rPr>
          <w:rFonts w:ascii="Arial Narrow" w:eastAsia="Calibri" w:hAnsi="Arial Narrow" w:cs="Times New Roman"/>
          <w:b/>
          <w:sz w:val="36"/>
          <w:szCs w:val="36"/>
          <w:lang w:val="ms-MY"/>
        </w:rPr>
      </w:pPr>
      <w:r w:rsidRPr="006F14B1">
        <w:rPr>
          <w:rFonts w:ascii="Arial Narrow" w:eastAsia="Calibri" w:hAnsi="Arial Narrow" w:cs="Times New Roman"/>
          <w:b/>
          <w:sz w:val="36"/>
          <w:szCs w:val="36"/>
          <w:lang w:val="ms-MY"/>
        </w:rPr>
        <w:t>NAME OF STUDENT</w:t>
      </w:r>
    </w:p>
    <w:p w14:paraId="3572D727"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11B4B508"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5C91C0C8"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5E9DA06E"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60208BC1"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sdt>
      <w:sdtPr>
        <w:rPr>
          <w:rFonts w:ascii="Arial Narrow" w:eastAsia="Times New Roman" w:hAnsi="Arial Narrow" w:cs="Times New Roman"/>
          <w:b/>
          <w:caps/>
          <w:color w:val="C00000"/>
          <w:sz w:val="36"/>
          <w:szCs w:val="36"/>
        </w:rPr>
        <w:alias w:val="NAME OF DEGREE"/>
        <w:tag w:val="NAME OF DEGREE"/>
        <w:id w:val="-1567182817"/>
        <w:placeholder>
          <w:docPart w:val="9798F533D51446DFA33D234E69DBC84F"/>
        </w:placeholder>
        <w:comboBox>
          <w:listItem w:displayText="Name Of Degree" w:value="Name Of Degree"/>
          <w:listItem w:displayText="DOCTOR OF TECHNOLOGY MANAGEMENT" w:value="DOCTOR OF TECHNOLOGY MANAGEMENT"/>
          <w:listItem w:displayText="MASTER OF ......" w:value="MASTER OF ......"/>
        </w:comboBox>
      </w:sdtPr>
      <w:sdtEndPr/>
      <w:sdtContent>
        <w:p w14:paraId="5B9E4540" w14:textId="62A77EA3" w:rsidR="006F14B1" w:rsidRPr="00F37660" w:rsidRDefault="00E42E78" w:rsidP="006F14B1">
          <w:pPr>
            <w:spacing w:line="240" w:lineRule="auto"/>
            <w:ind w:left="0" w:firstLine="0"/>
            <w:jc w:val="center"/>
            <w:rPr>
              <w:rFonts w:ascii="Arial Narrow" w:eastAsia="Times New Roman" w:hAnsi="Arial Narrow" w:cs="Times New Roman"/>
              <w:b/>
              <w:caps/>
              <w:color w:val="C00000"/>
              <w:sz w:val="36"/>
              <w:szCs w:val="36"/>
            </w:rPr>
          </w:pPr>
          <w:r w:rsidRPr="00F37660">
            <w:rPr>
              <w:rFonts w:ascii="Arial Narrow" w:eastAsia="Times New Roman" w:hAnsi="Arial Narrow" w:cs="Times New Roman"/>
              <w:b/>
              <w:caps/>
              <w:color w:val="C00000"/>
              <w:sz w:val="36"/>
              <w:szCs w:val="36"/>
            </w:rPr>
            <w:t>Name Of Degree</w:t>
          </w:r>
        </w:p>
      </w:sdtContent>
    </w:sdt>
    <w:p w14:paraId="61D395CB"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0D267C05"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1870752E"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2D4C2361"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5CF60685"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32C082E9" w14:textId="6C911593" w:rsidR="00C772BF" w:rsidRDefault="006F14B1" w:rsidP="00C772BF">
      <w:pPr>
        <w:tabs>
          <w:tab w:val="center" w:pos="4167"/>
          <w:tab w:val="left" w:pos="6246"/>
        </w:tabs>
        <w:spacing w:line="360" w:lineRule="auto"/>
        <w:ind w:left="0" w:firstLine="0"/>
        <w:jc w:val="center"/>
        <w:rPr>
          <w:lang w:eastAsia="en-MY"/>
        </w:rPr>
      </w:pPr>
      <w:r w:rsidRPr="006F14B1">
        <w:rPr>
          <w:rFonts w:ascii="Arial Narrow" w:eastAsia="Calibri" w:hAnsi="Arial Narrow" w:cs="Times New Roman"/>
          <w:b/>
          <w:caps/>
          <w:sz w:val="36"/>
          <w:szCs w:val="36"/>
          <w:lang w:val="en-US"/>
        </w:rPr>
        <w:t>Year</w:t>
      </w:r>
    </w:p>
    <w:p w14:paraId="3466BB94" w14:textId="77777777" w:rsidR="006F14B1" w:rsidRPr="00FA7944" w:rsidRDefault="00EC5AF3" w:rsidP="006F14B1">
      <w:pPr>
        <w:jc w:val="center"/>
      </w:pPr>
      <w:r w:rsidRPr="00C772BF">
        <w:rPr>
          <w:lang w:eastAsia="en-MY"/>
        </w:rPr>
        <w:br w:type="page"/>
      </w:r>
      <w:sdt>
        <w:sdtPr>
          <w:rPr>
            <w:noProof/>
            <w:lang w:eastAsia="en-MY"/>
          </w:rPr>
          <w:id w:val="814231359"/>
          <w:lock w:val="contentLocked"/>
          <w:picture/>
        </w:sdtPr>
        <w:sdtEndPr/>
        <w:sdtContent>
          <w:r w:rsidR="006F14B1" w:rsidRPr="007601CD">
            <w:rPr>
              <w:noProof/>
              <w:lang w:eastAsia="en-MY"/>
            </w:rPr>
            <w:drawing>
              <wp:inline distT="0" distB="0" distL="0" distR="0" wp14:anchorId="42610A6C" wp14:editId="1FD9AA40">
                <wp:extent cx="3236922" cy="1915560"/>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236922" cy="1915560"/>
                        </a:xfrm>
                        <a:prstGeom prst="rect">
                          <a:avLst/>
                        </a:prstGeom>
                        <a:noFill/>
                        <a:ln>
                          <a:noFill/>
                        </a:ln>
                      </pic:spPr>
                    </pic:pic>
                  </a:graphicData>
                </a:graphic>
              </wp:inline>
            </w:drawing>
          </w:r>
        </w:sdtContent>
      </w:sdt>
    </w:p>
    <w:p w14:paraId="15C95B0C" w14:textId="77777777" w:rsidR="006F14B1" w:rsidRPr="005F487F" w:rsidRDefault="006F14B1" w:rsidP="006F14B1">
      <w:pPr>
        <w:pStyle w:val="UTEMPRE-TITLE-FACULTY"/>
        <w:rPr>
          <w:lang w:val="en-MY"/>
        </w:rPr>
      </w:pPr>
    </w:p>
    <w:sdt>
      <w:sdtPr>
        <w:alias w:val="Choose your faculty"/>
        <w:tag w:val="Choose your faculty"/>
        <w:id w:val="294564957"/>
        <w:placeholder>
          <w:docPart w:val="DE0D33E2F86A45D39588BCC6E24933B1"/>
        </w:placeholder>
        <w:comboBox>
          <w:listItem w:displayText="Name of Faculty" w:value="Name of Faculty"/>
          <w:listItem w:displayText="Faculty of Electrical Technology and Engineering" w:value="Faculty of Electrical Technology and Engineering"/>
          <w:listItem w:displayText="Faculty of Electronics and Computer Technology and Engineering" w:value="Faculty of Electronics and Computer Technology and Engineering"/>
          <w:listItem w:displayText="Faculty of Mechanical Technology and Engineering" w:value="Faculty of Mechanical Technology and Engineering"/>
          <w:listItem w:displayText="Faculty of Industrial and Manufacturing Technology and Engineering" w:value="Faculty of Industrial and Manufacturing Technology and Engineering"/>
          <w:listItem w:displayText="Faculty of Information and Communications Technology " w:value="Faculty of Information and Communications Technology "/>
          <w:listItem w:displayText="Faculty of Technology Management and Technopreneurship " w:value="Faculty of Technology Management and Technopreneurship "/>
          <w:listItem w:displayText="Institute of Technology Management and Entrepreneurship" w:value="Institute of Technology Management and Entrepreneurship"/>
        </w:comboBox>
      </w:sdtPr>
      <w:sdtEndPr/>
      <w:sdtContent>
        <w:p w14:paraId="68B68D09" w14:textId="4C5A370C" w:rsidR="006F14B1" w:rsidRPr="00FA7944" w:rsidRDefault="002728B7" w:rsidP="006F14B1">
          <w:pPr>
            <w:pStyle w:val="UTEMPRE-TITLE-TITLE"/>
          </w:pPr>
          <w:r>
            <w:t>Name of Faculty</w:t>
          </w:r>
        </w:p>
      </w:sdtContent>
    </w:sdt>
    <w:p w14:paraId="3E4D7C85" w14:textId="77777777" w:rsidR="006F14B1" w:rsidRPr="00BD1471" w:rsidRDefault="006F14B1" w:rsidP="006F14B1">
      <w:pPr>
        <w:pStyle w:val="UTEMPRE-TITLE-FACULTY"/>
        <w:rPr>
          <w:lang w:val="en-MY"/>
        </w:rPr>
      </w:pPr>
    </w:p>
    <w:p w14:paraId="3DAEC386" w14:textId="77777777" w:rsidR="006F14B1" w:rsidRPr="00BD1471" w:rsidRDefault="006F14B1" w:rsidP="006F14B1">
      <w:pPr>
        <w:pStyle w:val="UTEMPRE-TITLE-FACULTY"/>
        <w:rPr>
          <w:lang w:val="en-MY"/>
        </w:rPr>
      </w:pPr>
    </w:p>
    <w:p w14:paraId="748FB0E9" w14:textId="60ADCEC3" w:rsidR="006F14B1" w:rsidRPr="00A9041B" w:rsidRDefault="008E33A7" w:rsidP="006F14B1">
      <w:pPr>
        <w:pStyle w:val="UTEMPRE-TITLE-TITLE"/>
        <w:rPr>
          <w:sz w:val="28"/>
          <w:szCs w:val="28"/>
        </w:rPr>
      </w:pPr>
      <w:r>
        <w:rPr>
          <w:sz w:val="28"/>
          <w:szCs w:val="28"/>
        </w:rPr>
        <w:t xml:space="preserve">TITLE OF </w:t>
      </w:r>
      <w:r w:rsidR="00C70007">
        <w:rPr>
          <w:sz w:val="28"/>
          <w:szCs w:val="28"/>
        </w:rPr>
        <w:t>DISSERTATION</w:t>
      </w:r>
      <w:r>
        <w:rPr>
          <w:sz w:val="28"/>
          <w:szCs w:val="28"/>
        </w:rPr>
        <w:t>/MASTER PROJECT/PROJECT PAPER</w:t>
      </w:r>
    </w:p>
    <w:p w14:paraId="4782D48D" w14:textId="77777777" w:rsidR="006F14B1" w:rsidRPr="009E4896" w:rsidRDefault="006F14B1" w:rsidP="006F14B1">
      <w:pPr>
        <w:pStyle w:val="UTEMPRE-TITLE-TITLE"/>
      </w:pPr>
    </w:p>
    <w:p w14:paraId="01211372" w14:textId="77777777" w:rsidR="006F14B1" w:rsidRDefault="006F14B1" w:rsidP="006F14B1">
      <w:pPr>
        <w:pStyle w:val="UTEMPRE-TITLE-TITLE"/>
      </w:pPr>
    </w:p>
    <w:p w14:paraId="6CF3B74E" w14:textId="77777777" w:rsidR="006F14B1" w:rsidRPr="009E4896" w:rsidRDefault="006F14B1" w:rsidP="006F14B1">
      <w:pPr>
        <w:pStyle w:val="UTEMPRE-TITLE-TITLE"/>
      </w:pPr>
    </w:p>
    <w:p w14:paraId="5CCC22B2" w14:textId="77777777" w:rsidR="006F14B1" w:rsidRPr="009E4896" w:rsidRDefault="00853070" w:rsidP="00E72B11">
      <w:pPr>
        <w:pStyle w:val="UTEMPRE-TITLE-NAMEPROGYEAR"/>
      </w:pPr>
      <w:sdt>
        <w:sdtPr>
          <w:id w:val="1606607544"/>
          <w:placeholder>
            <w:docPart w:val="585015D85CB54DFBBC69CA42B8E74F8B"/>
          </w:placeholder>
        </w:sdtPr>
        <w:sdtEndPr/>
        <w:sdtContent>
          <w:r w:rsidR="006F14B1">
            <w:t>Name of Student</w:t>
          </w:r>
          <w:r w:rsidR="006F14B1" w:rsidRPr="00386CE5">
            <w:t xml:space="preserve"> </w:t>
          </w:r>
        </w:sdtContent>
      </w:sdt>
    </w:p>
    <w:sdt>
      <w:sdtPr>
        <w:rPr>
          <w:color w:val="C00000"/>
        </w:rPr>
        <w:alias w:val="Degree"/>
        <w:tag w:val="Degree"/>
        <w:id w:val="1618716987"/>
        <w:placeholder>
          <w:docPart w:val="58D9965F21274538AEB1FAA8996B1AB7"/>
        </w:placeholder>
        <w:comboBox>
          <w:listItem w:displayText="Choose your Degree" w:value="Choose your Degree"/>
          <w:listItem w:displayText="Doctor of Technology Management" w:value="Doctor of Technology Management"/>
          <w:listItem w:displayText="Master of ..." w:value="Master of ..."/>
        </w:comboBox>
      </w:sdtPr>
      <w:sdtEndPr/>
      <w:sdtContent>
        <w:p w14:paraId="1E5BF9AE" w14:textId="77777777" w:rsidR="006F14B1" w:rsidRPr="00E72B11" w:rsidRDefault="00184AF8" w:rsidP="00E72B11">
          <w:pPr>
            <w:pStyle w:val="UTEMPRE-TITLE-NAMEPROGYEAR"/>
            <w:rPr>
              <w:color w:val="C00000"/>
            </w:rPr>
          </w:pPr>
          <w:r w:rsidRPr="00E72B11">
            <w:rPr>
              <w:color w:val="C00000"/>
            </w:rPr>
            <w:t>Choose your Degree</w:t>
          </w:r>
        </w:p>
      </w:sdtContent>
    </w:sdt>
    <w:p w14:paraId="0BA362C2" w14:textId="5BCD5ACD" w:rsidR="006F14B1" w:rsidRPr="00354687" w:rsidRDefault="006F14B1" w:rsidP="00E72B11">
      <w:pPr>
        <w:pStyle w:val="UTEMPRE-TITLE-NAMEPROGYEAR"/>
      </w:pPr>
      <w:r w:rsidRPr="00E72B11">
        <w:t>Year</w:t>
      </w:r>
      <w:r w:rsidR="00EC5AF3">
        <w:br w:type="page"/>
      </w:r>
    </w:p>
    <w:p w14:paraId="05C4D7FB" w14:textId="77777777" w:rsidR="005D628D" w:rsidRPr="005D628D" w:rsidRDefault="005D628D" w:rsidP="005D628D">
      <w:pPr>
        <w:spacing w:line="960" w:lineRule="auto"/>
        <w:ind w:left="0" w:firstLine="0"/>
        <w:jc w:val="center"/>
        <w:rPr>
          <w:rFonts w:eastAsia="Times New Roman" w:cs="Times New Roman"/>
          <w:b/>
          <w:szCs w:val="24"/>
        </w:rPr>
      </w:pPr>
    </w:p>
    <w:p w14:paraId="6B9E5D6C" w14:textId="77777777" w:rsidR="005D628D" w:rsidRPr="005D628D" w:rsidRDefault="005D628D" w:rsidP="005D628D">
      <w:pPr>
        <w:spacing w:line="240" w:lineRule="auto"/>
        <w:ind w:left="0" w:firstLine="0"/>
        <w:jc w:val="center"/>
        <w:rPr>
          <w:rFonts w:eastAsia="Times New Roman" w:cs="Times New Roman"/>
          <w:b/>
          <w:szCs w:val="24"/>
        </w:rPr>
      </w:pPr>
      <w:r w:rsidRPr="005D628D">
        <w:rPr>
          <w:rFonts w:eastAsia="Times New Roman" w:cs="Times New Roman"/>
          <w:b/>
          <w:szCs w:val="24"/>
        </w:rPr>
        <w:t>YOUR TITLE RESEARCH (NOT MORE 15 WORDS)</w:t>
      </w:r>
    </w:p>
    <w:p w14:paraId="3572DCA4" w14:textId="77777777" w:rsidR="005D628D" w:rsidRPr="005D628D" w:rsidRDefault="005D628D" w:rsidP="005D628D">
      <w:pPr>
        <w:spacing w:line="1440" w:lineRule="auto"/>
        <w:ind w:left="0" w:firstLine="0"/>
        <w:jc w:val="center"/>
        <w:rPr>
          <w:rFonts w:eastAsia="Times New Roman" w:cs="Times New Roman"/>
          <w:b/>
          <w:szCs w:val="24"/>
          <w:lang w:val="ms-MY"/>
        </w:rPr>
      </w:pPr>
    </w:p>
    <w:p w14:paraId="12874258" w14:textId="77777777" w:rsidR="005D628D" w:rsidRPr="005D628D" w:rsidRDefault="00853070" w:rsidP="005D628D">
      <w:pPr>
        <w:spacing w:line="1440" w:lineRule="auto"/>
        <w:ind w:left="0" w:firstLine="0"/>
        <w:jc w:val="center"/>
        <w:rPr>
          <w:rFonts w:eastAsia="Times New Roman" w:cs="Times New Roman"/>
          <w:b/>
          <w:szCs w:val="24"/>
          <w:lang w:val="ms-MY"/>
        </w:rPr>
      </w:pPr>
      <w:sdt>
        <w:sdtPr>
          <w:rPr>
            <w:rFonts w:eastAsia="Times New Roman" w:cs="Times New Roman"/>
            <w:b/>
            <w:szCs w:val="24"/>
            <w:lang w:val="ms-MY"/>
          </w:rPr>
          <w:id w:val="2124800050"/>
          <w:placeholder>
            <w:docPart w:val="D50A838644FE4911B04AC8677F01BFDB"/>
          </w:placeholder>
        </w:sdtPr>
        <w:sdtEndPr/>
        <w:sdtContent>
          <w:sdt>
            <w:sdtPr>
              <w:rPr>
                <w:rFonts w:eastAsia="Times New Roman" w:cs="Times New Roman"/>
                <w:b/>
                <w:szCs w:val="24"/>
                <w:lang w:val="ms-MY"/>
              </w:rPr>
              <w:id w:val="-1305918017"/>
              <w:placeholder>
                <w:docPart w:val="29C65317B81547D3A080E434F7973E55"/>
              </w:placeholder>
            </w:sdtPr>
            <w:sdtEndPr/>
            <w:sdtContent>
              <w:r w:rsidR="005D628D" w:rsidRPr="005D628D">
                <w:rPr>
                  <w:rFonts w:eastAsia="Times New Roman" w:cs="Times New Roman"/>
                  <w:b/>
                  <w:szCs w:val="24"/>
                  <w:lang w:val="ms-MY"/>
                </w:rPr>
                <w:t>YOUR NAME (MAX 2 LINES)</w:t>
              </w:r>
            </w:sdtContent>
          </w:sdt>
        </w:sdtContent>
      </w:sdt>
    </w:p>
    <w:p w14:paraId="6A08D760" w14:textId="72FC5F22" w:rsidR="005D628D" w:rsidRPr="00412ACC" w:rsidRDefault="005D628D" w:rsidP="005D628D">
      <w:pPr>
        <w:spacing w:line="240" w:lineRule="auto"/>
        <w:ind w:left="0" w:firstLine="0"/>
        <w:jc w:val="center"/>
        <w:rPr>
          <w:rFonts w:eastAsia="Calibri" w:cs="Times New Roman"/>
          <w:b/>
          <w:color w:val="C00000"/>
          <w:szCs w:val="24"/>
          <w:lang w:val="ms-MY"/>
        </w:rPr>
      </w:pPr>
      <w:r w:rsidRPr="00412ACC">
        <w:rPr>
          <w:rFonts w:eastAsia="Times New Roman" w:cs="Times New Roman"/>
          <w:b/>
          <w:szCs w:val="24"/>
          <w:lang w:val="ms-MY"/>
        </w:rPr>
        <w:t xml:space="preserve">A </w:t>
      </w:r>
      <w:sdt>
        <w:sdtPr>
          <w:rPr>
            <w:rFonts w:eastAsia="Calibri" w:cs="Times New Roman"/>
            <w:b/>
            <w:color w:val="C00000"/>
            <w:szCs w:val="24"/>
            <w:lang w:val="ms-MY"/>
          </w:rPr>
          <w:alias w:val="dissertation/master project/project paper"/>
          <w:tag w:val="dissertation/master project/project paper"/>
          <w:id w:val="1785152761"/>
          <w:placeholder>
            <w:docPart w:val="2E5C29D9429445FFA56DF03947F8E42E"/>
          </w:placeholder>
          <w:showingPlcHdr/>
          <w:comboBox>
            <w:listItem w:value="Choose an item."/>
            <w:listItem w:displayText="dissertation" w:value="dissertation"/>
            <w:listItem w:displayText="master project" w:value="master project"/>
            <w:listItem w:displayText="project paper" w:value="project paper"/>
          </w:comboBox>
        </w:sdtPr>
        <w:sdtEndPr>
          <w:rPr>
            <w:color w:val="FF0000"/>
          </w:rPr>
        </w:sdtEndPr>
        <w:sdtContent>
          <w:r w:rsidR="00412ACC" w:rsidRPr="00E72B11">
            <w:rPr>
              <w:rFonts w:eastAsiaTheme="majorEastAsia"/>
              <w:b/>
              <w:color w:val="C00000"/>
            </w:rPr>
            <w:t>Choose an item.</w:t>
          </w:r>
        </w:sdtContent>
      </w:sdt>
      <w:r w:rsidR="00412ACC" w:rsidRPr="00412ACC">
        <w:rPr>
          <w:rFonts w:eastAsia="Times New Roman" w:cs="Times New Roman"/>
          <w:b/>
          <w:szCs w:val="24"/>
          <w:lang w:val="ms-MY"/>
        </w:rPr>
        <w:t xml:space="preserve"> </w:t>
      </w:r>
      <w:r w:rsidRPr="00412ACC">
        <w:rPr>
          <w:rFonts w:eastAsia="Times New Roman" w:cs="Times New Roman"/>
          <w:b/>
          <w:szCs w:val="24"/>
          <w:lang w:val="ms-MY"/>
        </w:rPr>
        <w:t xml:space="preserve">submitted </w:t>
      </w:r>
      <w:r w:rsidRPr="00412ACC">
        <w:rPr>
          <w:rFonts w:eastAsia="Times New Roman" w:cs="Times New Roman"/>
          <w:b/>
          <w:szCs w:val="24"/>
          <w:lang w:val="ms-MY"/>
        </w:rPr>
        <w:br/>
        <w:t>in</w:t>
      </w:r>
      <w:r w:rsidR="00A1016F" w:rsidRPr="00412ACC">
        <w:rPr>
          <w:rFonts w:eastAsia="Times New Roman" w:cs="Times New Roman"/>
          <w:b/>
          <w:szCs w:val="24"/>
          <w:lang w:val="ms-MY"/>
        </w:rPr>
        <w:t xml:space="preserve"> partial</w:t>
      </w:r>
      <w:r w:rsidRPr="00412ACC">
        <w:rPr>
          <w:rFonts w:eastAsia="Times New Roman" w:cs="Times New Roman"/>
          <w:b/>
          <w:szCs w:val="24"/>
          <w:lang w:val="ms-MY"/>
        </w:rPr>
        <w:t xml:space="preserve"> </w:t>
      </w:r>
      <w:r w:rsidR="00A9041B" w:rsidRPr="00412ACC">
        <w:rPr>
          <w:rFonts w:eastAsia="Times New Roman" w:cs="Times New Roman"/>
          <w:b/>
          <w:color w:val="000000" w:themeColor="text1"/>
          <w:szCs w:val="24"/>
          <w:lang w:val="ms-MY"/>
        </w:rPr>
        <w:t>fulfillment</w:t>
      </w:r>
      <w:r w:rsidRPr="00412ACC">
        <w:rPr>
          <w:rFonts w:eastAsia="Times New Roman" w:cs="Times New Roman"/>
          <w:b/>
          <w:color w:val="000000" w:themeColor="text1"/>
          <w:szCs w:val="24"/>
          <w:lang w:val="ms-MY"/>
        </w:rPr>
        <w:t xml:space="preserve"> </w:t>
      </w:r>
      <w:r w:rsidRPr="00412ACC">
        <w:rPr>
          <w:rFonts w:eastAsia="Times New Roman" w:cs="Times New Roman"/>
          <w:b/>
          <w:szCs w:val="24"/>
          <w:lang w:val="ms-MY"/>
        </w:rPr>
        <w:t>of the requirements for the degree of</w:t>
      </w:r>
      <w:r w:rsidRPr="00412ACC">
        <w:rPr>
          <w:rFonts w:eastAsia="Times New Roman" w:cs="Times New Roman"/>
          <w:b/>
          <w:szCs w:val="24"/>
          <w:lang w:val="ms-MY"/>
        </w:rPr>
        <w:br/>
      </w:r>
      <w:sdt>
        <w:sdtPr>
          <w:rPr>
            <w:rFonts w:eastAsia="Times New Roman" w:cs="Times New Roman"/>
            <w:b/>
            <w:color w:val="C00000"/>
            <w:szCs w:val="24"/>
            <w:lang w:val="ms-MY"/>
          </w:rPr>
          <w:alias w:val="Degree"/>
          <w:tag w:val="Degree"/>
          <w:id w:val="-510760675"/>
          <w:placeholder>
            <w:docPart w:val="B0821CF820E24B268C7EF1F8B1B533B4"/>
          </w:placeholder>
          <w15:color w:val="000000"/>
          <w:comboBox>
            <w:listItem w:displayText="Choose an item." w:value="Choose an item."/>
            <w:listItem w:displayText="Doctor of Technology Management." w:value="Doctor of Technology Management."/>
            <w:listItem w:displayText="Master of ..." w:value="Master of ..."/>
          </w:comboBox>
        </w:sdtPr>
        <w:sdtEndPr/>
        <w:sdtContent>
          <w:r w:rsidR="00F37660" w:rsidRPr="00412ACC">
            <w:rPr>
              <w:rFonts w:eastAsia="Times New Roman" w:cs="Times New Roman"/>
              <w:b/>
              <w:color w:val="C00000"/>
              <w:szCs w:val="24"/>
              <w:lang w:val="ms-MY"/>
            </w:rPr>
            <w:t>Choose an item.</w:t>
          </w:r>
        </w:sdtContent>
      </w:sdt>
    </w:p>
    <w:p w14:paraId="703B5A8F" w14:textId="77777777" w:rsidR="005D628D" w:rsidRPr="005D628D" w:rsidRDefault="005D628D" w:rsidP="005D628D">
      <w:pPr>
        <w:spacing w:line="1920" w:lineRule="auto"/>
        <w:ind w:left="0" w:firstLine="0"/>
        <w:jc w:val="center"/>
        <w:rPr>
          <w:rFonts w:eastAsia="Times New Roman" w:cs="Times New Roman"/>
          <w:b/>
          <w:szCs w:val="24"/>
          <w:lang w:val="ms-MY"/>
        </w:rPr>
      </w:pPr>
    </w:p>
    <w:sdt>
      <w:sdtPr>
        <w:rPr>
          <w:rFonts w:eastAsia="Times New Roman" w:cs="Arial"/>
          <w:b/>
          <w:color w:val="C00000"/>
          <w:szCs w:val="24"/>
          <w:lang w:val="ms-MY"/>
        </w:rPr>
        <w:alias w:val="Choose your faculty"/>
        <w:tag w:val="Choose your faculty"/>
        <w:id w:val="1345435748"/>
        <w:placeholder>
          <w:docPart w:val="77FA862CA9F4443EB981A00AD300F6D2"/>
        </w:placeholder>
        <w:comboBox>
          <w:listItem w:displayText="Choose your faculty" w:value="Choose your faculty"/>
          <w:listItem w:displayText="Faculty of Electrical Technology and Engineering" w:value="Faculty of Electrical Technology and Engineering"/>
          <w:listItem w:displayText="Faculty of Electronics and Computer Technology and Engineering" w:value="Faculty of Electronics and Computer Technology and Engineering"/>
          <w:listItem w:displayText="Faculty of Mechanical Technology and Engineering" w:value="Faculty of Mechanical Technology and Engineering"/>
          <w:listItem w:displayText="Faculty of Industrial and Manufacturing Technology and Engineering" w:value="Faculty of Industrial and Manufacturing Technology and Engineering"/>
          <w:listItem w:displayText="Faculty of Information and Communications Technology " w:value="Faculty of Information and Communications Technology "/>
          <w:listItem w:displayText="Faculty of Technology Management and Technopreneurship " w:value="Faculty of Technology Management and Technopreneurship "/>
          <w:listItem w:displayText="Institute of Technology Management and Entrepreneurship" w:value="Institute of Technology Management and Entrepreneurship"/>
        </w:comboBox>
      </w:sdtPr>
      <w:sdtEndPr/>
      <w:sdtContent>
        <w:p w14:paraId="300E143D" w14:textId="1276CBC0" w:rsidR="005D628D" w:rsidRPr="00F37660" w:rsidRDefault="002728B7" w:rsidP="005D628D">
          <w:pPr>
            <w:tabs>
              <w:tab w:val="right" w:pos="5982"/>
            </w:tabs>
            <w:spacing w:line="1920" w:lineRule="auto"/>
            <w:ind w:left="0" w:firstLine="0"/>
            <w:jc w:val="center"/>
            <w:rPr>
              <w:rFonts w:eastAsia="Times New Roman" w:cs="Arial"/>
              <w:b/>
              <w:color w:val="C00000"/>
              <w:szCs w:val="24"/>
              <w:lang w:val="ms-MY"/>
            </w:rPr>
          </w:pPr>
          <w:r>
            <w:rPr>
              <w:rFonts w:eastAsia="Times New Roman" w:cs="Arial"/>
              <w:b/>
              <w:color w:val="C00000"/>
              <w:szCs w:val="24"/>
              <w:lang w:val="ms-MY"/>
            </w:rPr>
            <w:t>Choose your faculty</w:t>
          </w:r>
        </w:p>
      </w:sdtContent>
    </w:sdt>
    <w:p w14:paraId="272B3E68" w14:textId="77777777" w:rsidR="005D628D" w:rsidRPr="005D628D" w:rsidRDefault="005D628D" w:rsidP="005D628D">
      <w:pPr>
        <w:spacing w:line="240" w:lineRule="auto"/>
        <w:ind w:left="0" w:firstLine="0"/>
        <w:jc w:val="center"/>
        <w:rPr>
          <w:rFonts w:eastAsia="Times New Roman" w:cs="Times New Roman"/>
          <w:b/>
          <w:szCs w:val="24"/>
          <w:lang w:val="ms-MY"/>
        </w:rPr>
      </w:pPr>
      <w:r w:rsidRPr="005D628D">
        <w:rPr>
          <w:rFonts w:eastAsia="Times New Roman" w:cs="Times New Roman"/>
          <w:b/>
          <w:szCs w:val="24"/>
          <w:lang w:val="ms-MY"/>
        </w:rPr>
        <w:t>UNIVERSITI TEKNIKAL MALAYSIA MELAKA</w:t>
      </w:r>
    </w:p>
    <w:p w14:paraId="4105D1E1" w14:textId="77777777" w:rsidR="005D628D" w:rsidRPr="005D628D" w:rsidRDefault="005D628D" w:rsidP="005D628D">
      <w:pPr>
        <w:spacing w:line="1440" w:lineRule="auto"/>
        <w:ind w:left="0" w:firstLine="0"/>
        <w:jc w:val="center"/>
        <w:rPr>
          <w:rFonts w:eastAsia="Times New Roman" w:cs="Times New Roman"/>
          <w:b/>
          <w:szCs w:val="24"/>
          <w:lang w:val="ms-MY"/>
        </w:rPr>
      </w:pPr>
    </w:p>
    <w:p w14:paraId="2D467BDE" w14:textId="5CB3CEC9" w:rsidR="005D628D" w:rsidRPr="00F37660" w:rsidRDefault="005D628D" w:rsidP="00EC5AF3">
      <w:pPr>
        <w:spacing w:after="200" w:line="276" w:lineRule="auto"/>
        <w:ind w:left="0" w:firstLine="0"/>
        <w:jc w:val="center"/>
        <w:rPr>
          <w:rFonts w:eastAsiaTheme="majorEastAsia" w:cstheme="majorBidi"/>
          <w:b/>
          <w:caps/>
          <w:szCs w:val="32"/>
          <w:lang w:val="en-GB"/>
        </w:rPr>
      </w:pPr>
      <w:r w:rsidRPr="00F37660">
        <w:rPr>
          <w:rFonts w:eastAsia="Calibri" w:cs="Times New Roman"/>
          <w:b/>
          <w:color w:val="000000" w:themeColor="text1"/>
          <w:szCs w:val="24"/>
          <w:lang w:val="ms-MY"/>
        </w:rPr>
        <w:t>YEAR</w:t>
      </w:r>
      <w:r w:rsidR="00EC5AF3" w:rsidRPr="00F37660">
        <w:rPr>
          <w:rFonts w:eastAsiaTheme="majorEastAsia" w:cstheme="majorBidi"/>
          <w:b/>
          <w:caps/>
          <w:szCs w:val="32"/>
          <w:lang w:val="en-GB"/>
        </w:rPr>
        <w:br w:type="page"/>
      </w:r>
    </w:p>
    <w:p w14:paraId="52018335" w14:textId="77777777" w:rsidR="00E42E78" w:rsidRDefault="00E42E78" w:rsidP="00E42E78">
      <w:pPr>
        <w:pStyle w:val="TOCHeading"/>
        <w:spacing w:afterLines="0" w:after="0"/>
        <w:ind w:left="0" w:firstLine="0"/>
      </w:pPr>
      <w:bookmarkStart w:id="2" w:name="DECLARATION"/>
    </w:p>
    <w:p w14:paraId="63462B37" w14:textId="45831D22" w:rsidR="005D628D" w:rsidRPr="005D628D" w:rsidRDefault="005D628D" w:rsidP="00E42E78">
      <w:pPr>
        <w:pStyle w:val="TOCHeading"/>
        <w:spacing w:afterLines="0" w:after="0" w:line="240" w:lineRule="auto"/>
        <w:ind w:left="0" w:firstLine="0"/>
      </w:pPr>
      <w:r w:rsidRPr="005D628D">
        <w:t>DECLARATION</w:t>
      </w:r>
    </w:p>
    <w:bookmarkEnd w:id="2"/>
    <w:p w14:paraId="15F4D77E" w14:textId="77777777" w:rsidR="005D628D" w:rsidRPr="005D628D" w:rsidRDefault="005D628D" w:rsidP="00E42E78">
      <w:pPr>
        <w:ind w:left="0" w:firstLine="0"/>
        <w:jc w:val="center"/>
        <w:rPr>
          <w:rFonts w:ascii="Calibri" w:eastAsia="Calibri" w:hAnsi="Calibri" w:cs="Times New Roman"/>
          <w:sz w:val="22"/>
          <w:lang w:val="ms-MY"/>
        </w:rPr>
      </w:pPr>
    </w:p>
    <w:p w14:paraId="6CFBAF93" w14:textId="3B1C41A5" w:rsidR="005D628D" w:rsidRPr="00F37660" w:rsidRDefault="005D628D" w:rsidP="005D628D">
      <w:pPr>
        <w:ind w:left="0" w:firstLine="0"/>
        <w:jc w:val="both"/>
        <w:rPr>
          <w:rFonts w:eastAsia="Times New Roman" w:cs="Times New Roman"/>
          <w:color w:val="000000" w:themeColor="text1"/>
          <w:szCs w:val="24"/>
          <w:lang w:val="ms-MY"/>
        </w:rPr>
      </w:pPr>
      <w:r w:rsidRPr="00F37660">
        <w:rPr>
          <w:rFonts w:eastAsia="Times New Roman" w:cs="Times New Roman"/>
          <w:color w:val="000000" w:themeColor="text1"/>
          <w:szCs w:val="24"/>
          <w:lang w:val="ms-MY"/>
        </w:rPr>
        <w:t xml:space="preserve">I declare that this </w:t>
      </w:r>
      <w:sdt>
        <w:sdtPr>
          <w:rPr>
            <w:rFonts w:eastAsia="Calibri" w:cs="Times New Roman"/>
            <w:color w:val="FF0000"/>
            <w:szCs w:val="24"/>
            <w:lang w:val="ms-MY"/>
          </w:rPr>
          <w:alias w:val="dissertation/master project/project paper"/>
          <w:tag w:val="dissertation/master project/project paper"/>
          <w:id w:val="-1396497254"/>
          <w:placeholder>
            <w:docPart w:val="1A6B0EA1FB3B4C2EB38BE44872836C8C"/>
          </w:placeholder>
          <w:showingPlcHdr/>
          <w:comboBox>
            <w:listItem w:value="Choose an item."/>
            <w:listItem w:displayText="dissertation" w:value="dissertation"/>
            <w:listItem w:displayText="master project" w:value="master project"/>
            <w:listItem w:displayText="project paper" w:value="project paper"/>
          </w:comboBox>
        </w:sdtPr>
        <w:sdtEndPr/>
        <w:sdtContent>
          <w:r w:rsidR="00412ACC" w:rsidRPr="00A20DCE">
            <w:rPr>
              <w:rFonts w:eastAsiaTheme="majorEastAsia"/>
              <w:color w:val="FF0000"/>
            </w:rPr>
            <w:t>Choose an item.</w:t>
          </w:r>
        </w:sdtContent>
      </w:sdt>
      <w:r w:rsidR="00412ACC" w:rsidRPr="00F37660">
        <w:rPr>
          <w:rFonts w:eastAsia="Times New Roman" w:cs="Times New Roman"/>
          <w:color w:val="000000" w:themeColor="text1"/>
          <w:szCs w:val="24"/>
          <w:lang w:val="ms-MY"/>
        </w:rPr>
        <w:t xml:space="preserve"> </w:t>
      </w:r>
      <w:r w:rsidRPr="00F37660">
        <w:rPr>
          <w:rFonts w:eastAsia="Times New Roman" w:cs="Times New Roman"/>
          <w:color w:val="000000" w:themeColor="text1"/>
          <w:szCs w:val="24"/>
          <w:lang w:val="ms-MY"/>
        </w:rPr>
        <w:t xml:space="preserve">entitled “Your Research Title (not More than 15 words)“ is the result of my own research except as cited in the references. The </w:t>
      </w:r>
      <w:sdt>
        <w:sdtPr>
          <w:rPr>
            <w:rFonts w:eastAsia="Calibri" w:cs="Times New Roman"/>
            <w:color w:val="FF0000"/>
            <w:szCs w:val="24"/>
            <w:lang w:val="ms-MY"/>
          </w:rPr>
          <w:alias w:val="dissertation/master project/project paper"/>
          <w:tag w:val="dissertation/master project/project paper"/>
          <w:id w:val="-1960643511"/>
          <w:placeholder>
            <w:docPart w:val="EF4F1245299A4BF5B4786BF6F2A3E403"/>
          </w:placeholder>
          <w:showingPlcHdr/>
          <w:comboBox>
            <w:listItem w:value="Choose an item."/>
            <w:listItem w:displayText="dissertation" w:value="dissertation"/>
            <w:listItem w:displayText="master project" w:value="master project"/>
            <w:listItem w:displayText="project paper" w:value="project paper"/>
          </w:comboBox>
        </w:sdtPr>
        <w:sdtEndPr/>
        <w:sdtContent>
          <w:r w:rsidR="00412ACC" w:rsidRPr="00A20DCE">
            <w:rPr>
              <w:rFonts w:eastAsiaTheme="majorEastAsia"/>
              <w:color w:val="FF0000"/>
            </w:rPr>
            <w:t>Choose an item.</w:t>
          </w:r>
        </w:sdtContent>
      </w:sdt>
      <w:r w:rsidRPr="00F37660">
        <w:rPr>
          <w:rFonts w:eastAsia="Times New Roman" w:cs="Times New Roman"/>
          <w:color w:val="000000" w:themeColor="text1"/>
          <w:szCs w:val="24"/>
          <w:lang w:val="ms-MY"/>
        </w:rPr>
        <w:t xml:space="preserve"> has not been accepted for any degree and is not concurrently submitted in candidature of any other degree.</w:t>
      </w:r>
    </w:p>
    <w:sdt>
      <w:sdtPr>
        <w:rPr>
          <w:rFonts w:eastAsia="Times New Roman" w:cs="Times New Roman"/>
          <w:szCs w:val="24"/>
          <w:lang w:val="ms-MY"/>
        </w:rPr>
        <w:id w:val="-74507430"/>
        <w:lock w:val="contentLocked"/>
        <w:placeholder>
          <w:docPart w:val="69E883A9CF6948C784F9DE301D09B219"/>
        </w:placeholder>
      </w:sdtPr>
      <w:sdtEndPr/>
      <w:sdtContent>
        <w:p w14:paraId="0E8B7A17" w14:textId="77777777" w:rsidR="005D628D" w:rsidRPr="005D628D" w:rsidRDefault="005D628D" w:rsidP="005D628D">
          <w:pPr>
            <w:ind w:left="0" w:firstLine="0"/>
            <w:jc w:val="both"/>
            <w:rPr>
              <w:rFonts w:eastAsia="Times New Roman" w:cs="Times New Roman"/>
              <w:szCs w:val="24"/>
              <w:lang w:val="ms-MY"/>
            </w:rPr>
          </w:pPr>
        </w:p>
        <w:p w14:paraId="17D77630" w14:textId="77777777" w:rsidR="005D628D" w:rsidRPr="005D628D" w:rsidRDefault="005D628D" w:rsidP="005D628D">
          <w:pPr>
            <w:ind w:left="0" w:firstLine="0"/>
            <w:jc w:val="both"/>
            <w:rPr>
              <w:rFonts w:eastAsia="Times New Roman" w:cs="Times New Roman"/>
              <w:szCs w:val="24"/>
              <w:lang w:val="ms-MY"/>
            </w:rPr>
          </w:pPr>
        </w:p>
        <w:p w14:paraId="3FDDBAE5" w14:textId="77777777" w:rsidR="005D628D" w:rsidRPr="005D628D" w:rsidRDefault="00853070" w:rsidP="005D628D">
          <w:pPr>
            <w:ind w:left="0" w:firstLine="0"/>
            <w:jc w:val="both"/>
            <w:rPr>
              <w:rFonts w:eastAsia="Times New Roman" w:cs="Times New Roman"/>
              <w:szCs w:val="24"/>
              <w:lang w:val="ms-MY"/>
            </w:rPr>
          </w:pPr>
        </w:p>
      </w:sdtContent>
    </w:sdt>
    <w:p w14:paraId="3857CA85" w14:textId="225F3409" w:rsidR="005D628D" w:rsidRPr="005D628D" w:rsidRDefault="00E72B11" w:rsidP="005D628D">
      <w:pPr>
        <w:spacing w:after="200" w:line="360" w:lineRule="auto"/>
        <w:ind w:left="0" w:firstLine="3060"/>
        <w:rPr>
          <w:rFonts w:eastAsia="Calibri" w:cs="Times New Roman"/>
          <w:lang w:val="ms-MY"/>
        </w:rPr>
      </w:pPr>
      <w:r>
        <w:rPr>
          <w:rFonts w:eastAsia="Calibri" w:cs="Times New Roman"/>
          <w:lang w:val="ms-MY"/>
        </w:rPr>
        <w:t xml:space="preserve">Signature </w:t>
      </w:r>
      <w:r>
        <w:rPr>
          <w:rFonts w:eastAsia="Calibri" w:cs="Times New Roman"/>
          <w:lang w:val="ms-MY"/>
        </w:rPr>
        <w:tab/>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p>
    <w:p w14:paraId="1B01164D" w14:textId="74C9E281" w:rsidR="005D628D" w:rsidRPr="005D628D" w:rsidRDefault="00E72B11" w:rsidP="005D628D">
      <w:pPr>
        <w:spacing w:after="200" w:line="360" w:lineRule="auto"/>
        <w:ind w:left="0" w:firstLine="3060"/>
        <w:rPr>
          <w:rFonts w:eastAsia="Calibri" w:cs="Times New Roman"/>
          <w:lang w:val="ms-MY"/>
        </w:rPr>
      </w:pPr>
      <w:r>
        <w:rPr>
          <w:rFonts w:eastAsia="Calibri" w:cs="Times New Roman"/>
          <w:lang w:val="ms-MY"/>
        </w:rPr>
        <w:t xml:space="preserve">Name </w:t>
      </w:r>
      <w:r>
        <w:rPr>
          <w:rFonts w:eastAsia="Calibri" w:cs="Times New Roman"/>
          <w:lang w:val="ms-MY"/>
        </w:rPr>
        <w:tab/>
        <w:t>:...........</w:t>
      </w:r>
      <w:r w:rsidR="005D628D">
        <w:rPr>
          <w:rFonts w:eastAsia="Calibri" w:cs="Times New Roman"/>
          <w:lang w:val="ms-MY"/>
        </w:rPr>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p>
    <w:p w14:paraId="13C1547A" w14:textId="1599D24D" w:rsidR="005D628D" w:rsidRPr="005D628D" w:rsidRDefault="00E72B11" w:rsidP="005D628D">
      <w:pPr>
        <w:spacing w:after="200" w:line="276" w:lineRule="auto"/>
        <w:ind w:left="2340" w:firstLine="720"/>
        <w:rPr>
          <w:rFonts w:eastAsia="Calibri" w:cs="Times New Roman"/>
          <w:lang w:val="ms-MY"/>
        </w:rPr>
      </w:pPr>
      <w:r>
        <w:rPr>
          <w:rFonts w:eastAsia="Calibri" w:cs="Times New Roman"/>
          <w:lang w:val="ms-MY"/>
        </w:rPr>
        <w:t xml:space="preserve">Date </w:t>
      </w:r>
      <w:r>
        <w:rPr>
          <w:rFonts w:eastAsia="Calibri" w:cs="Times New Roman"/>
          <w:lang w:val="ms-MY"/>
        </w:rPr>
        <w:tab/>
        <w:t xml:space="preserve">   </w:t>
      </w:r>
      <w:r>
        <w:rPr>
          <w:rFonts w:eastAsia="Calibri" w:cs="Times New Roman"/>
          <w:lang w:val="ms-MY"/>
        </w:rPr>
        <w:tab/>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p>
    <w:p w14:paraId="7AD29140" w14:textId="77777777" w:rsidR="005D628D" w:rsidRPr="005D628D" w:rsidRDefault="005D628D" w:rsidP="005D628D">
      <w:pPr>
        <w:spacing w:after="200" w:line="276" w:lineRule="auto"/>
        <w:ind w:left="2340" w:firstLine="720"/>
        <w:rPr>
          <w:rFonts w:eastAsia="Calibri" w:cs="Times New Roman"/>
          <w:lang w:val="ms-MY"/>
        </w:rPr>
      </w:pPr>
    </w:p>
    <w:p w14:paraId="1728A043" w14:textId="43819D32" w:rsidR="00EC5AF3" w:rsidRDefault="00EC5AF3" w:rsidP="00C612AF">
      <w:pPr>
        <w:spacing w:after="200" w:line="276" w:lineRule="auto"/>
        <w:ind w:left="0" w:firstLine="0"/>
        <w:rPr>
          <w:rFonts w:eastAsia="Calibri" w:cs="Times New Roman"/>
          <w:lang w:val="ms-MY"/>
        </w:rPr>
      </w:pPr>
      <w:r>
        <w:rPr>
          <w:rFonts w:eastAsia="Calibri" w:cs="Times New Roman"/>
          <w:lang w:val="ms-MY"/>
        </w:rPr>
        <w:br w:type="page"/>
      </w:r>
    </w:p>
    <w:p w14:paraId="4EBD6322" w14:textId="7B23D601" w:rsidR="005D628D" w:rsidRPr="005D628D" w:rsidRDefault="005D628D" w:rsidP="00E42E78">
      <w:pPr>
        <w:ind w:left="0" w:firstLine="0"/>
        <w:jc w:val="center"/>
        <w:rPr>
          <w:rFonts w:eastAsia="Calibri" w:cs="Times New Roman"/>
          <w:b/>
          <w:lang w:val="ms-MY"/>
        </w:rPr>
      </w:pPr>
    </w:p>
    <w:p w14:paraId="208E72D7" w14:textId="76BD84C3" w:rsidR="005D628D" w:rsidRPr="00427BDE" w:rsidRDefault="005D628D" w:rsidP="00E42E78">
      <w:pPr>
        <w:pStyle w:val="ApprovalTitle"/>
        <w:spacing w:line="240" w:lineRule="auto"/>
        <w:ind w:left="0" w:firstLine="0"/>
        <w:jc w:val="center"/>
      </w:pPr>
      <w:bookmarkStart w:id="3" w:name="APPROVAL"/>
      <w:r w:rsidRPr="005D628D">
        <w:t>APPROVAL</w:t>
      </w:r>
    </w:p>
    <w:bookmarkEnd w:id="3"/>
    <w:p w14:paraId="13D85F53" w14:textId="77777777" w:rsidR="005D628D" w:rsidRPr="005D628D" w:rsidRDefault="005D628D" w:rsidP="00E42E78">
      <w:pPr>
        <w:ind w:left="0" w:firstLine="0"/>
        <w:jc w:val="center"/>
        <w:rPr>
          <w:rFonts w:eastAsia="Calibri" w:cs="Times New Roman"/>
          <w:b/>
          <w:lang w:val="ms-MY"/>
        </w:rPr>
      </w:pPr>
    </w:p>
    <w:p w14:paraId="6ECDB5FC" w14:textId="7F5040F1" w:rsidR="005D628D" w:rsidRPr="00F37660" w:rsidRDefault="005D628D" w:rsidP="005D628D">
      <w:pPr>
        <w:ind w:left="0" w:firstLine="0"/>
        <w:jc w:val="both"/>
        <w:rPr>
          <w:rFonts w:eastAsia="Times New Roman" w:cs="Times New Roman"/>
          <w:b/>
          <w:color w:val="000000" w:themeColor="text1"/>
          <w:szCs w:val="24"/>
          <w:lang w:val="ms-MY"/>
        </w:rPr>
      </w:pPr>
      <w:r w:rsidRPr="00F37660">
        <w:rPr>
          <w:rFonts w:eastAsia="Times New Roman" w:cs="Times New Roman"/>
          <w:color w:val="000000" w:themeColor="text1"/>
          <w:szCs w:val="24"/>
          <w:lang w:val="ms-MY"/>
        </w:rPr>
        <w:t xml:space="preserve">I hereby declare that I have read this </w:t>
      </w:r>
      <w:sdt>
        <w:sdtPr>
          <w:rPr>
            <w:rFonts w:eastAsia="Calibri" w:cs="Times New Roman"/>
            <w:color w:val="FF0000"/>
            <w:szCs w:val="24"/>
            <w:lang w:val="ms-MY"/>
          </w:rPr>
          <w:alias w:val="dissertation/master project/project paper"/>
          <w:tag w:val="dissertation/master project/project paper"/>
          <w:id w:val="-962422211"/>
          <w:placeholder>
            <w:docPart w:val="210D51B461BD46439949FE9346A00E8B"/>
          </w:placeholder>
          <w:showingPlcHdr/>
          <w:comboBox>
            <w:listItem w:value="Choose an item."/>
            <w:listItem w:displayText="dissertation" w:value="dissertation"/>
            <w:listItem w:displayText="project paper" w:value="project paper"/>
            <w:listItem w:displayText="master project" w:value="master project"/>
          </w:comboBox>
        </w:sdtPr>
        <w:sdtEndPr/>
        <w:sdtContent>
          <w:r w:rsidR="00412ACC" w:rsidRPr="00A20DCE">
            <w:rPr>
              <w:rFonts w:eastAsiaTheme="majorEastAsia"/>
              <w:color w:val="FF0000"/>
            </w:rPr>
            <w:t>Choose an item.</w:t>
          </w:r>
        </w:sdtContent>
      </w:sdt>
      <w:r w:rsidRPr="00F37660">
        <w:rPr>
          <w:rFonts w:eastAsia="Times New Roman" w:cs="Times New Roman"/>
          <w:color w:val="000000" w:themeColor="text1"/>
          <w:szCs w:val="24"/>
          <w:lang w:val="ms-MY"/>
        </w:rPr>
        <w:t xml:space="preserve"> and in my opinion this </w:t>
      </w:r>
      <w:sdt>
        <w:sdtPr>
          <w:rPr>
            <w:rFonts w:eastAsia="Calibri" w:cs="Times New Roman"/>
            <w:color w:val="FF0000"/>
            <w:szCs w:val="24"/>
            <w:lang w:val="ms-MY"/>
          </w:rPr>
          <w:alias w:val="dissertation/master project/project paper"/>
          <w:tag w:val="dissertation/master project/project paper"/>
          <w:id w:val="-720831126"/>
          <w:placeholder>
            <w:docPart w:val="CDBB8CAD23594D24B4465F4C8DF778B9"/>
          </w:placeholder>
          <w:showingPlcHdr/>
          <w:comboBox>
            <w:listItem w:value="Choose an item."/>
            <w:listItem w:displayText="dissertation" w:value="dissertation"/>
            <w:listItem w:displayText="project paper" w:value="project paper"/>
            <w:listItem w:displayText="master project" w:value="master project"/>
          </w:comboBox>
        </w:sdtPr>
        <w:sdtEndPr/>
        <w:sdtContent>
          <w:r w:rsidR="00412ACC" w:rsidRPr="00A20DCE">
            <w:rPr>
              <w:rFonts w:eastAsiaTheme="majorEastAsia"/>
              <w:color w:val="FF0000"/>
            </w:rPr>
            <w:t>Choose an item.</w:t>
          </w:r>
        </w:sdtContent>
      </w:sdt>
      <w:r w:rsidRPr="00F37660">
        <w:rPr>
          <w:rFonts w:eastAsia="Times New Roman" w:cs="Times New Roman"/>
          <w:color w:val="000000" w:themeColor="text1"/>
          <w:szCs w:val="24"/>
          <w:lang w:val="ms-MY"/>
        </w:rPr>
        <w:t xml:space="preserve"> is sufficient in terms of scope and quality </w:t>
      </w:r>
      <w:r w:rsidR="00C34745">
        <w:rPr>
          <w:rFonts w:eastAsia="Times New Roman" w:cs="Times New Roman"/>
          <w:color w:val="000000" w:themeColor="text1"/>
          <w:szCs w:val="24"/>
          <w:lang w:val="ms-MY"/>
        </w:rPr>
        <w:t xml:space="preserve">as a partial fulfillment </w:t>
      </w:r>
      <w:r w:rsidR="00F37660">
        <w:rPr>
          <w:rFonts w:eastAsia="Times New Roman" w:cs="Times New Roman"/>
          <w:color w:val="000000" w:themeColor="text1"/>
          <w:szCs w:val="24"/>
          <w:lang w:val="ms-MY"/>
        </w:rPr>
        <w:t>of</w:t>
      </w:r>
      <w:r w:rsidRPr="00F37660">
        <w:rPr>
          <w:rFonts w:eastAsia="Times New Roman" w:cs="Times New Roman"/>
          <w:color w:val="000000" w:themeColor="text1"/>
          <w:szCs w:val="24"/>
          <w:lang w:val="ms-MY"/>
        </w:rPr>
        <w:t xml:space="preserve"> </w:t>
      </w:r>
      <w:sdt>
        <w:sdtPr>
          <w:rPr>
            <w:rFonts w:eastAsia="Times New Roman" w:cs="Times New Roman"/>
            <w:color w:val="C00000"/>
            <w:szCs w:val="24"/>
            <w:lang w:val="ms-MY"/>
          </w:rPr>
          <w:alias w:val="Degree"/>
          <w:tag w:val="Degree"/>
          <w:id w:val="1498234356"/>
          <w:placeholder>
            <w:docPart w:val="68905B1FCD8248608D32182B610B2E1F"/>
          </w:placeholder>
          <w:comboBox>
            <w:listItem w:displayText="Choose your Degree." w:value="Choose your Degree."/>
            <w:listItem w:displayText="Doctor of Technology Management." w:value="Doctor of Technology Management."/>
            <w:listItem w:displayText="Master of ..." w:value="Master of ..."/>
          </w:comboBox>
        </w:sdtPr>
        <w:sdtEndPr/>
        <w:sdtContent>
          <w:r w:rsidR="00184AF8" w:rsidRPr="00F37660">
            <w:rPr>
              <w:rFonts w:eastAsia="Times New Roman" w:cs="Times New Roman"/>
              <w:color w:val="C00000"/>
              <w:szCs w:val="24"/>
            </w:rPr>
            <w:t>Choose your Degree</w:t>
          </w:r>
        </w:sdtContent>
      </w:sdt>
    </w:p>
    <w:p w14:paraId="64CB85A5" w14:textId="77777777" w:rsidR="005D628D" w:rsidRPr="005D628D" w:rsidRDefault="005D628D" w:rsidP="005D628D">
      <w:pPr>
        <w:ind w:left="0" w:firstLine="0"/>
        <w:jc w:val="both"/>
        <w:rPr>
          <w:rFonts w:eastAsia="Times New Roman" w:cs="Times New Roman"/>
          <w:szCs w:val="24"/>
          <w:lang w:val="ms-MY"/>
        </w:rPr>
      </w:pPr>
      <w:r w:rsidRPr="005D628D">
        <w:rPr>
          <w:rFonts w:eastAsia="Times New Roman" w:cs="Times New Roman"/>
          <w:szCs w:val="24"/>
          <w:lang w:val="ms-MY"/>
        </w:rPr>
        <w:t xml:space="preserve"> </w:t>
      </w:r>
    </w:p>
    <w:p w14:paraId="6ED309F1" w14:textId="77777777" w:rsidR="005D628D" w:rsidRPr="005D628D" w:rsidRDefault="005D628D" w:rsidP="005D628D">
      <w:pPr>
        <w:spacing w:after="200" w:line="276" w:lineRule="auto"/>
        <w:ind w:left="0" w:firstLine="0"/>
        <w:jc w:val="center"/>
        <w:rPr>
          <w:rFonts w:eastAsia="Calibri" w:cs="Times New Roman"/>
          <w:b/>
          <w:lang w:val="ms-MY"/>
        </w:rPr>
      </w:pPr>
    </w:p>
    <w:p w14:paraId="31315E2F" w14:textId="77777777" w:rsidR="005D628D" w:rsidRPr="005D628D" w:rsidRDefault="005D628D" w:rsidP="005D628D">
      <w:pPr>
        <w:spacing w:after="200" w:line="276" w:lineRule="auto"/>
        <w:ind w:left="0" w:firstLine="0"/>
        <w:jc w:val="center"/>
        <w:rPr>
          <w:rFonts w:eastAsia="Calibri" w:cs="Times New Roman"/>
          <w:b/>
          <w:lang w:val="ms-MY"/>
        </w:rPr>
      </w:pPr>
    </w:p>
    <w:p w14:paraId="4DF6FFD3" w14:textId="77777777" w:rsidR="005D628D" w:rsidRPr="005D628D" w:rsidRDefault="005D628D" w:rsidP="005D628D">
      <w:pPr>
        <w:spacing w:after="200" w:line="276" w:lineRule="auto"/>
        <w:ind w:left="0" w:firstLine="0"/>
        <w:jc w:val="center"/>
        <w:rPr>
          <w:rFonts w:eastAsia="Calibri" w:cs="Times New Roman"/>
          <w:b/>
          <w:lang w:val="ms-MY"/>
        </w:rPr>
      </w:pPr>
    </w:p>
    <w:p w14:paraId="17C117D3" w14:textId="77777777" w:rsidR="005D628D" w:rsidRPr="005D628D" w:rsidRDefault="005D628D" w:rsidP="005D628D">
      <w:pPr>
        <w:spacing w:after="200" w:line="276" w:lineRule="auto"/>
        <w:ind w:left="0" w:firstLine="0"/>
        <w:jc w:val="center"/>
        <w:rPr>
          <w:rFonts w:eastAsia="Calibri" w:cs="Times New Roman"/>
          <w:b/>
          <w:lang w:val="ms-MY"/>
        </w:rPr>
      </w:pPr>
    </w:p>
    <w:p w14:paraId="65BBA8C8" w14:textId="0837A7D4" w:rsidR="005D628D" w:rsidRPr="005D628D" w:rsidRDefault="00CA5AD4" w:rsidP="00CA5AD4">
      <w:pPr>
        <w:spacing w:after="200" w:line="360" w:lineRule="auto"/>
        <w:rPr>
          <w:rFonts w:eastAsia="Calibri" w:cs="Times New Roman"/>
          <w:lang w:val="ms-MY"/>
        </w:rPr>
      </w:pPr>
      <w:r>
        <w:rPr>
          <w:rFonts w:eastAsia="Calibri" w:cs="Times New Roman"/>
          <w:lang w:val="ms-MY"/>
        </w:rPr>
        <w:tab/>
      </w:r>
      <w:r>
        <w:rPr>
          <w:rFonts w:eastAsia="Calibri" w:cs="Times New Roman"/>
          <w:lang w:val="ms-MY"/>
        </w:rPr>
        <w:tab/>
      </w:r>
      <w:r>
        <w:rPr>
          <w:rFonts w:eastAsia="Calibri" w:cs="Times New Roman"/>
          <w:lang w:val="ms-MY"/>
        </w:rPr>
        <w:tab/>
      </w:r>
      <w:r>
        <w:rPr>
          <w:rFonts w:eastAsia="Calibri" w:cs="Times New Roman"/>
          <w:lang w:val="ms-MY"/>
        </w:rPr>
        <w:tab/>
      </w:r>
      <w:r w:rsidR="005D628D" w:rsidRPr="005D628D">
        <w:rPr>
          <w:rFonts w:eastAsia="Calibri" w:cs="Times New Roman"/>
          <w:lang w:val="ms-MY"/>
        </w:rPr>
        <w:t xml:space="preserve">Signature </w:t>
      </w:r>
      <w:r w:rsidR="005D628D" w:rsidRPr="005D628D">
        <w:rPr>
          <w:rFonts w:eastAsia="Calibri" w:cs="Times New Roman"/>
          <w:lang w:val="ms-MY"/>
        </w:rPr>
        <w:tab/>
      </w:r>
      <w:r>
        <w:rPr>
          <w:rFonts w:eastAsia="Calibri" w:cs="Times New Roman"/>
          <w:lang w:val="ms-MY"/>
        </w:rPr>
        <w:tab/>
      </w:r>
      <w:r w:rsidR="005D628D" w:rsidRPr="005D628D">
        <w:rPr>
          <w:rFonts w:eastAsia="Calibri" w:cs="Times New Roman"/>
          <w:lang w:val="ms-MY"/>
        </w:rPr>
        <w:t>:</w:t>
      </w:r>
      <w:r>
        <w:rPr>
          <w:rFonts w:eastAsia="Calibri" w:cs="Times New Roman"/>
          <w:lang w:val="ms-MY"/>
        </w:rPr>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p>
    <w:p w14:paraId="6B46E429" w14:textId="7A5616DF" w:rsidR="005D628D" w:rsidRPr="005D628D" w:rsidRDefault="00CA5AD4" w:rsidP="00CA5AD4">
      <w:pPr>
        <w:spacing w:after="200" w:line="360" w:lineRule="auto"/>
        <w:rPr>
          <w:rFonts w:eastAsia="Calibri" w:cs="Times New Roman"/>
          <w:lang w:val="ms-MY"/>
        </w:rPr>
      </w:pPr>
      <w:r>
        <w:rPr>
          <w:rFonts w:eastAsia="Calibri" w:cs="Times New Roman"/>
          <w:lang w:val="ms-MY"/>
        </w:rPr>
        <w:tab/>
      </w:r>
      <w:r>
        <w:rPr>
          <w:rFonts w:eastAsia="Calibri" w:cs="Times New Roman"/>
          <w:lang w:val="ms-MY"/>
        </w:rPr>
        <w:tab/>
      </w:r>
      <w:r>
        <w:rPr>
          <w:rFonts w:eastAsia="Calibri" w:cs="Times New Roman"/>
          <w:lang w:val="ms-MY"/>
        </w:rPr>
        <w:tab/>
      </w:r>
      <w:r>
        <w:rPr>
          <w:rFonts w:eastAsia="Calibri" w:cs="Times New Roman"/>
          <w:lang w:val="ms-MY"/>
        </w:rPr>
        <w:tab/>
        <w:t xml:space="preserve">Supervisor </w:t>
      </w:r>
      <w:r w:rsidR="005D628D" w:rsidRPr="005D628D">
        <w:rPr>
          <w:rFonts w:eastAsia="Calibri" w:cs="Times New Roman"/>
          <w:lang w:val="ms-MY"/>
        </w:rPr>
        <w:t xml:space="preserve">Name </w:t>
      </w:r>
      <w:r w:rsidR="005D628D" w:rsidRPr="005D628D">
        <w:rPr>
          <w:rFonts w:eastAsia="Calibri" w:cs="Times New Roman"/>
          <w:lang w:val="ms-MY"/>
        </w:rPr>
        <w:tab/>
        <w:t>:</w:t>
      </w:r>
      <w:r>
        <w:rPr>
          <w:rFonts w:eastAsia="Calibri" w:cs="Times New Roman"/>
          <w:lang w:val="ms-MY"/>
        </w:rPr>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r>
        <w:rPr>
          <w:rFonts w:eastAsia="Calibri" w:cs="Times New Roman"/>
          <w:lang w:val="ms-MY"/>
        </w:rPr>
        <w:t>.</w:t>
      </w:r>
    </w:p>
    <w:p w14:paraId="19371B1D" w14:textId="372D76B9" w:rsidR="00C612AF" w:rsidRDefault="00CA5AD4" w:rsidP="00CA5AD4">
      <w:pPr>
        <w:spacing w:after="200" w:line="360" w:lineRule="auto"/>
        <w:rPr>
          <w:rFonts w:eastAsia="Calibri" w:cs="Times New Roman"/>
          <w:lang w:val="ms-MY"/>
        </w:rPr>
      </w:pPr>
      <w:r>
        <w:rPr>
          <w:rFonts w:eastAsia="Calibri" w:cs="Times New Roman"/>
          <w:lang w:val="ms-MY"/>
        </w:rPr>
        <w:tab/>
      </w:r>
      <w:r>
        <w:rPr>
          <w:rFonts w:eastAsia="Calibri" w:cs="Times New Roman"/>
          <w:lang w:val="ms-MY"/>
        </w:rPr>
        <w:tab/>
      </w:r>
      <w:r>
        <w:rPr>
          <w:rFonts w:eastAsia="Calibri" w:cs="Times New Roman"/>
          <w:lang w:val="ms-MY"/>
        </w:rPr>
        <w:tab/>
      </w:r>
      <w:r>
        <w:rPr>
          <w:rFonts w:eastAsia="Calibri" w:cs="Times New Roman"/>
          <w:lang w:val="ms-MY"/>
        </w:rPr>
        <w:tab/>
      </w:r>
      <w:r w:rsidR="005D628D" w:rsidRPr="005D628D">
        <w:rPr>
          <w:rFonts w:eastAsia="Calibri" w:cs="Times New Roman"/>
          <w:lang w:val="ms-MY"/>
        </w:rPr>
        <w:t xml:space="preserve">Date </w:t>
      </w:r>
      <w:r w:rsidR="005D628D" w:rsidRPr="005D628D">
        <w:rPr>
          <w:rFonts w:eastAsia="Calibri" w:cs="Times New Roman"/>
          <w:lang w:val="ms-MY"/>
        </w:rPr>
        <w:tab/>
      </w:r>
      <w:r w:rsidR="005D628D" w:rsidRPr="005D628D">
        <w:rPr>
          <w:rFonts w:eastAsia="Calibri" w:cs="Times New Roman"/>
          <w:lang w:val="ms-MY"/>
        </w:rPr>
        <w:tab/>
      </w:r>
      <w:r>
        <w:rPr>
          <w:rFonts w:eastAsia="Calibri" w:cs="Times New Roman"/>
          <w:lang w:val="ms-MY"/>
        </w:rPr>
        <w:tab/>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p>
    <w:p w14:paraId="175FCFB8" w14:textId="48DDB4EB" w:rsidR="00EC5AF3" w:rsidRDefault="00EC5AF3" w:rsidP="00612C44">
      <w:pPr>
        <w:spacing w:after="200" w:line="360" w:lineRule="auto"/>
        <w:ind w:left="0" w:firstLine="0"/>
        <w:rPr>
          <w:rFonts w:eastAsia="Calibri" w:cs="Times New Roman"/>
          <w:lang w:val="ms-MY"/>
        </w:rPr>
      </w:pPr>
      <w:r>
        <w:rPr>
          <w:rFonts w:eastAsia="Calibri" w:cs="Times New Roman"/>
          <w:lang w:val="ms-MY"/>
        </w:rPr>
        <w:br w:type="page"/>
      </w:r>
    </w:p>
    <w:p w14:paraId="1468B29D" w14:textId="77777777" w:rsidR="00E42E78" w:rsidRDefault="00E42E78" w:rsidP="00E42E78">
      <w:pPr>
        <w:pStyle w:val="TOCHeading"/>
        <w:spacing w:afterLines="0" w:after="0"/>
        <w:ind w:left="0" w:firstLine="0"/>
      </w:pPr>
      <w:bookmarkStart w:id="4" w:name="DEDICATION"/>
    </w:p>
    <w:p w14:paraId="1370D5E0" w14:textId="1AADB0EA" w:rsidR="005D628D" w:rsidRPr="00F4782C" w:rsidRDefault="005D628D" w:rsidP="00E42E78">
      <w:pPr>
        <w:pStyle w:val="TOCHeading"/>
        <w:spacing w:afterLines="0" w:after="0" w:line="240" w:lineRule="auto"/>
        <w:ind w:left="0" w:firstLine="0"/>
      </w:pPr>
      <w:r w:rsidRPr="00F4782C">
        <w:t>DEDICATION</w:t>
      </w:r>
    </w:p>
    <w:bookmarkEnd w:id="4"/>
    <w:p w14:paraId="6AC9B00A" w14:textId="77777777" w:rsidR="005D628D" w:rsidRPr="005D628D" w:rsidRDefault="005D628D" w:rsidP="00E42E78">
      <w:pPr>
        <w:ind w:left="0" w:firstLine="0"/>
        <w:jc w:val="center"/>
        <w:rPr>
          <w:rFonts w:eastAsia="Calibri" w:cs="Times New Roman"/>
          <w:b/>
          <w:lang w:val="ms-MY"/>
        </w:rPr>
      </w:pPr>
    </w:p>
    <w:p w14:paraId="56735C47" w14:textId="77777777" w:rsidR="005D628D" w:rsidRPr="005D628D" w:rsidRDefault="005D628D" w:rsidP="005D628D">
      <w:pPr>
        <w:spacing w:after="200" w:line="276" w:lineRule="auto"/>
        <w:ind w:left="0" w:firstLine="0"/>
        <w:jc w:val="center"/>
        <w:rPr>
          <w:rFonts w:eastAsia="Calibri" w:cs="Times New Roman"/>
          <w:lang w:val="ms-MY"/>
        </w:rPr>
      </w:pPr>
      <w:r w:rsidRPr="005D628D">
        <w:rPr>
          <w:rFonts w:eastAsia="Calibri" w:cs="Times New Roman"/>
          <w:lang w:val="ms-MY"/>
        </w:rPr>
        <w:t>To my beloved mother and father.</w:t>
      </w:r>
    </w:p>
    <w:p w14:paraId="195ECA8F" w14:textId="77777777" w:rsidR="00D52A27" w:rsidRDefault="005D628D" w:rsidP="008D5287">
      <w:pPr>
        <w:pStyle w:val="AbstractSubTitleBI"/>
        <w:rPr>
          <w:rFonts w:eastAsia="Calibri"/>
        </w:rPr>
        <w:sectPr w:rsidR="00D52A27" w:rsidSect="004B3805">
          <w:headerReference w:type="default" r:id="rId10"/>
          <w:footerReference w:type="default" r:id="rId11"/>
          <w:pgSz w:w="11907" w:h="16840" w:code="9"/>
          <w:pgMar w:top="1418" w:right="1418" w:bottom="1418" w:left="1701" w:header="720" w:footer="680" w:gutter="0"/>
          <w:cols w:space="720"/>
          <w:docGrid w:linePitch="360"/>
        </w:sectPr>
      </w:pPr>
      <w:r w:rsidRPr="005D628D">
        <w:rPr>
          <w:rFonts w:eastAsia="Calibri"/>
        </w:rPr>
        <w:br w:type="page"/>
      </w:r>
    </w:p>
    <w:p w14:paraId="178D0C3A" w14:textId="77777777" w:rsidR="00E42E78" w:rsidRDefault="00E42E78" w:rsidP="00E42E78">
      <w:pPr>
        <w:pStyle w:val="AbstractSubTitleBI"/>
        <w:spacing w:before="0" w:after="0" w:line="480" w:lineRule="auto"/>
        <w:ind w:left="0" w:firstLine="0"/>
      </w:pPr>
      <w:bookmarkStart w:id="5" w:name="_Toc142477167"/>
      <w:bookmarkStart w:id="6" w:name="ABSTRACT"/>
    </w:p>
    <w:p w14:paraId="180C5717" w14:textId="7EC2DE4A" w:rsidR="001B44D8" w:rsidRPr="005D628D" w:rsidRDefault="001B44D8" w:rsidP="00E42E78">
      <w:pPr>
        <w:pStyle w:val="AbstractSubTitleBI"/>
        <w:spacing w:before="0" w:after="0"/>
        <w:ind w:left="0" w:firstLine="0"/>
      </w:pPr>
      <w:bookmarkStart w:id="7" w:name="_Toc143506551"/>
      <w:r w:rsidRPr="005D628D">
        <w:t>ABSTRACT</w:t>
      </w:r>
      <w:bookmarkEnd w:id="5"/>
      <w:bookmarkEnd w:id="7"/>
    </w:p>
    <w:bookmarkEnd w:id="6"/>
    <w:p w14:paraId="2C75CA6C" w14:textId="77777777" w:rsidR="001B44D8" w:rsidRPr="005D628D" w:rsidRDefault="001B44D8" w:rsidP="00E42E78">
      <w:pPr>
        <w:ind w:left="0" w:firstLine="0"/>
        <w:jc w:val="center"/>
        <w:rPr>
          <w:rFonts w:eastAsia="Calibri" w:cs="Times New Roman"/>
          <w:b/>
          <w:lang w:val="ms-MY"/>
        </w:rPr>
      </w:pPr>
    </w:p>
    <w:p w14:paraId="7CE3B31D" w14:textId="6F19A20B" w:rsidR="00AD0366" w:rsidRPr="009F632E" w:rsidRDefault="001B44D8" w:rsidP="002328B2">
      <w:pPr>
        <w:spacing w:line="240" w:lineRule="auto"/>
        <w:ind w:left="0" w:firstLine="0"/>
        <w:jc w:val="both"/>
        <w:rPr>
          <w:rFonts w:eastAsia="Times New Roman" w:cs="Times New Roman"/>
          <w:iCs/>
          <w:szCs w:val="24"/>
          <w:lang w:val="ms-MY"/>
        </w:rPr>
      </w:pPr>
      <w:r w:rsidRPr="009F632E">
        <w:rPr>
          <w:rFonts w:eastAsia="Times New Roman" w:cs="Times New Roman"/>
          <w:iCs/>
          <w:szCs w:val="24"/>
          <w:lang w:val="ms-MY"/>
        </w:rPr>
        <w:t>Technical losses (TL) in distribution network is causing substantial economic and financial losses annually to utility companies. For effective mitigation measures and justify its return on investment, it is necessary to determine the level, location and source of TL in the distribution netw</w:t>
      </w:r>
      <w:r w:rsidR="008E33A7" w:rsidRPr="009F632E">
        <w:rPr>
          <w:rFonts w:eastAsia="Times New Roman" w:cs="Times New Roman"/>
          <w:iCs/>
          <w:szCs w:val="24"/>
          <w:lang w:val="ms-MY"/>
        </w:rPr>
        <w:t xml:space="preserve">ork. In this </w:t>
      </w:r>
      <w:r w:rsidR="00B6777C" w:rsidRPr="009F632E">
        <w:rPr>
          <w:rFonts w:eastAsia="Times New Roman" w:cs="Times New Roman"/>
          <w:iCs/>
          <w:szCs w:val="24"/>
          <w:lang w:val="ms-MY"/>
        </w:rPr>
        <w:t>dissertation</w:t>
      </w:r>
      <w:r w:rsidR="008E33A7" w:rsidRPr="009F632E">
        <w:rPr>
          <w:rFonts w:eastAsia="Times New Roman" w:cs="Times New Roman"/>
          <w:iCs/>
          <w:szCs w:val="24"/>
          <w:lang w:val="ms-MY"/>
        </w:rPr>
        <w:t>/master project/project paper</w:t>
      </w:r>
      <w:r w:rsidRPr="009F632E">
        <w:rPr>
          <w:rFonts w:eastAsia="Times New Roman" w:cs="Times New Roman"/>
          <w:iCs/>
          <w:szCs w:val="24"/>
          <w:lang w:val="ms-MY"/>
        </w:rPr>
        <w:t xml:space="preserve">, MV representative feeders were developed and applied to energy flow model (EFM) of MV network to estimate its TL. Representative MV feeders were developed based on statistical analysis of MV feeders from more than five hundred (500) Main-In-Take and Primary Distribution substations to categorize MV feeders according to their characteristics. The EFM is a model which apportion the amount of energy passing through each network component considering energy pass through and energy lost at each feeder and transformer.  Generic peak power loss (PPL) equations were formulated taking into considerations its feeder length, load distribution, topology and feeder peak demand. Calculations of TL of an MV network are based on an analytical approach using PPL equations of all the network components which incorporate load factors and loss factors of different load segments. The TL estimation approach and energy flow model is applicable to radial type MV distribution network with energy meters at transmission/distribution interface substation, which register monthly inflow energy and peak demand to the distribution networks. Additional input parameters for the TL estimation are from the feeder ammeters of the outgoing MV feeders.  Two (2) case studies of a sample MV network in Malaysia shows the total losses are found in the range between 1% and 4%, which are in reasonably accurate as they are in close agreement compared with TL calculation data obtained from TNB. Validation of feeder TL estimation model by comparing with time series load flow simulations on feeder by feeder basis shows less than 5% error. The main advantage of the generic analytical approach presented in this </w:t>
      </w:r>
      <w:r w:rsidR="008E33A7" w:rsidRPr="009F632E">
        <w:rPr>
          <w:rFonts w:eastAsia="Times New Roman" w:cs="Times New Roman"/>
          <w:iCs/>
          <w:szCs w:val="24"/>
          <w:lang w:val="ms-MY"/>
        </w:rPr>
        <w:t xml:space="preserve">dissertation/master project/project paper </w:t>
      </w:r>
      <w:r w:rsidRPr="009F632E">
        <w:rPr>
          <w:rFonts w:eastAsia="Times New Roman" w:cs="Times New Roman"/>
          <w:iCs/>
          <w:szCs w:val="24"/>
          <w:lang w:val="ms-MY"/>
        </w:rPr>
        <w:t xml:space="preserve">is its flexibility and applicability in estimating TL of a radial MV network of different sizes, configuration and supply zones. The TL estimation model could be developed into a useful tool for power system planners to evaluate TL of any MV network on a periodic basis and establish the distribution network TL trend over time.Additional input parameters for the TL estimation are from the feeder ammeters of the outgoing MV feeders.  Two (2) case studies of a sample MV network in Malaysia shows the total losses are found in the range between 1% and 4%, which are in reasonably accurate as they are in close agreement compared with TL calculation data obtained from TNB. Validation of feeder TL estimation model by comparing with time series load flow simulations on feeder by feeder basis shows less than 5% error. The main advantage of the generic analytical approach presented in this </w:t>
      </w:r>
      <w:r w:rsidR="008E33A7" w:rsidRPr="009F632E">
        <w:rPr>
          <w:rFonts w:eastAsia="Times New Roman" w:cs="Times New Roman"/>
          <w:iCs/>
          <w:szCs w:val="24"/>
          <w:lang w:val="ms-MY"/>
        </w:rPr>
        <w:t xml:space="preserve">dissertation/master project/project paper </w:t>
      </w:r>
      <w:r w:rsidRPr="009F632E">
        <w:rPr>
          <w:rFonts w:eastAsia="Times New Roman" w:cs="Times New Roman"/>
          <w:iCs/>
          <w:szCs w:val="24"/>
          <w:lang w:val="ms-MY"/>
        </w:rPr>
        <w:t>is its flexibility and applicability in estimating TL of a radial MV network of different sizes, configuration and suzones. The TL estimation model could be developed into a useful tool for power system planners to evaluate TL system planners to evaluate TL.</w:t>
      </w:r>
    </w:p>
    <w:p w14:paraId="509597DB" w14:textId="77777777" w:rsidR="00DD218F" w:rsidRPr="009F632E" w:rsidRDefault="00DD218F" w:rsidP="005D628D">
      <w:pPr>
        <w:spacing w:after="200" w:line="240" w:lineRule="auto"/>
        <w:ind w:left="0" w:firstLine="0"/>
        <w:jc w:val="center"/>
        <w:rPr>
          <w:rFonts w:eastAsia="Calibri" w:cs="Times New Roman"/>
          <w:iCs/>
          <w:color w:val="FF0000"/>
          <w:lang w:val="ms-MY"/>
        </w:rPr>
      </w:pPr>
      <w:r w:rsidRPr="009F632E">
        <w:rPr>
          <w:rFonts w:eastAsia="Calibri" w:cs="Times New Roman"/>
          <w:iCs/>
          <w:color w:val="FF0000"/>
          <w:lang w:val="ms-MY"/>
        </w:rPr>
        <w:br w:type="page"/>
      </w:r>
    </w:p>
    <w:p w14:paraId="5E77F1D6" w14:textId="2F14F602" w:rsidR="005D628D" w:rsidRPr="005B2B88" w:rsidRDefault="00342570" w:rsidP="005B2B88">
      <w:pPr>
        <w:spacing w:after="200" w:line="240" w:lineRule="auto"/>
        <w:ind w:left="0" w:firstLine="0"/>
        <w:jc w:val="center"/>
        <w:rPr>
          <w:rFonts w:eastAsia="Calibri" w:cs="Times New Roman"/>
          <w:b/>
          <w:bCs/>
          <w:i/>
          <w:color w:val="FF0000"/>
          <w:lang w:val="ms-MY"/>
        </w:rPr>
      </w:pPr>
      <w:r w:rsidRPr="005B2B88">
        <w:rPr>
          <w:rFonts w:eastAsia="Calibri" w:cs="Times New Roman"/>
          <w:b/>
          <w:bCs/>
          <w:i/>
          <w:color w:val="FF0000"/>
          <w:lang w:val="ms-MY"/>
        </w:rPr>
        <w:lastRenderedPageBreak/>
        <w:t xml:space="preserve">DISSERTATION/MASTER PROJECT/PROJECT PAPER TITLE </w:t>
      </w:r>
      <w:r w:rsidR="005D628D" w:rsidRPr="005B2B88">
        <w:rPr>
          <w:rFonts w:eastAsia="Calibri" w:cs="Times New Roman"/>
          <w:b/>
          <w:bCs/>
          <w:i/>
          <w:color w:val="FF0000"/>
          <w:lang w:val="ms-MY"/>
        </w:rPr>
        <w:t>IN BAHASA MELAYU</w:t>
      </w:r>
    </w:p>
    <w:p w14:paraId="3A85901C" w14:textId="77777777" w:rsidR="005D628D" w:rsidRPr="005D628D" w:rsidRDefault="005D628D" w:rsidP="00E42E78">
      <w:pPr>
        <w:ind w:left="0" w:firstLine="0"/>
        <w:jc w:val="center"/>
        <w:rPr>
          <w:rFonts w:eastAsia="Calibri" w:cs="Times New Roman"/>
          <w:b/>
          <w:i/>
          <w:lang w:val="ms-MY"/>
        </w:rPr>
      </w:pPr>
    </w:p>
    <w:p w14:paraId="30F65532" w14:textId="7AFF6A52" w:rsidR="005D628D" w:rsidRPr="007A3BDF" w:rsidRDefault="005D628D" w:rsidP="00E42E78">
      <w:pPr>
        <w:pStyle w:val="AbstrakSubTopikBM"/>
        <w:spacing w:before="0" w:after="0"/>
        <w:rPr>
          <w:i/>
        </w:rPr>
      </w:pPr>
      <w:bookmarkStart w:id="8" w:name="_Toc142476495"/>
      <w:bookmarkStart w:id="9" w:name="_Toc142477263"/>
      <w:bookmarkStart w:id="10" w:name="_Toc143506552"/>
      <w:bookmarkStart w:id="11" w:name="ABSTRAK"/>
      <w:r w:rsidRPr="007A3BDF">
        <w:rPr>
          <w:i/>
        </w:rPr>
        <w:t>ABSTRAK</w:t>
      </w:r>
      <w:bookmarkEnd w:id="8"/>
      <w:bookmarkEnd w:id="9"/>
      <w:bookmarkEnd w:id="10"/>
    </w:p>
    <w:bookmarkEnd w:id="11"/>
    <w:p w14:paraId="752F1C87" w14:textId="77777777" w:rsidR="005D628D" w:rsidRPr="005D628D" w:rsidRDefault="005D628D" w:rsidP="00E42E78">
      <w:pPr>
        <w:ind w:left="0" w:firstLine="0"/>
        <w:jc w:val="center"/>
        <w:rPr>
          <w:rFonts w:eastAsia="Calibri" w:cs="Times New Roman"/>
          <w:b/>
          <w:i/>
          <w:lang w:val="ms-MY"/>
        </w:rPr>
      </w:pPr>
    </w:p>
    <w:p w14:paraId="2B665E2E" w14:textId="77777777" w:rsidR="005D628D" w:rsidRPr="005D628D" w:rsidRDefault="005D628D" w:rsidP="00A32239">
      <w:pPr>
        <w:spacing w:line="240" w:lineRule="auto"/>
        <w:ind w:left="0" w:firstLine="0"/>
        <w:rPr>
          <w:rFonts w:eastAsia="Times New Roman" w:cs="Times New Roman"/>
          <w:i/>
          <w:szCs w:val="24"/>
          <w:lang w:val="ms-MY"/>
        </w:rPr>
      </w:pPr>
      <w:r w:rsidRPr="005D628D">
        <w:rPr>
          <w:rFonts w:eastAsia="Times New Roman" w:cs="Times New Roman"/>
          <w:i/>
          <w:szCs w:val="24"/>
          <w:lang w:val="ms-MY"/>
        </w:rPr>
        <w:t>Translate your abstract in Bahasa Malaysia starting from this line .....</w:t>
      </w:r>
    </w:p>
    <w:p w14:paraId="1137DD5C" w14:textId="77777777" w:rsidR="005D628D" w:rsidRPr="005D628D" w:rsidRDefault="005D628D" w:rsidP="00A32239">
      <w:pPr>
        <w:spacing w:line="240" w:lineRule="auto"/>
        <w:ind w:left="0" w:firstLine="0"/>
        <w:jc w:val="center"/>
        <w:rPr>
          <w:rFonts w:eastAsia="Times New Roman" w:cs="Times New Roman"/>
          <w:i/>
          <w:szCs w:val="24"/>
          <w:lang w:val="ms-MY"/>
        </w:rPr>
      </w:pPr>
    </w:p>
    <w:p w14:paraId="7D6FD28D" w14:textId="7F4F65C9" w:rsidR="005D628D" w:rsidRPr="005D628D" w:rsidRDefault="005D628D" w:rsidP="00A32239">
      <w:pPr>
        <w:spacing w:after="480" w:line="240" w:lineRule="auto"/>
        <w:ind w:left="0" w:firstLine="0"/>
        <w:rPr>
          <w:rFonts w:eastAsia="Times New Roman" w:cs="Times New Roman"/>
          <w:b/>
          <w:caps/>
          <w:szCs w:val="24"/>
          <w:lang w:val="ms-MY"/>
        </w:rPr>
      </w:pPr>
      <w:r>
        <w:rPr>
          <w:rFonts w:eastAsia="Times New Roman" w:cs="Times New Roman"/>
          <w:b/>
          <w:caps/>
          <w:szCs w:val="24"/>
          <w:lang w:val="ms-MY"/>
        </w:rPr>
        <w:br w:type="page"/>
      </w:r>
    </w:p>
    <w:p w14:paraId="55C217E4" w14:textId="77777777" w:rsidR="00E42E78" w:rsidRDefault="00E42E78" w:rsidP="00342570">
      <w:pPr>
        <w:pStyle w:val="ACKNOWLEDGEMENTTITLE"/>
        <w:spacing w:before="0" w:after="0"/>
      </w:pPr>
    </w:p>
    <w:p w14:paraId="76FC6D9F" w14:textId="577E2A9D" w:rsidR="001C0AD3" w:rsidRPr="00066557" w:rsidRDefault="00CC4736" w:rsidP="00066557">
      <w:pPr>
        <w:pStyle w:val="ACKNOWLEDGEMENTTITLE"/>
      </w:pPr>
      <w:bookmarkStart w:id="12" w:name="_Toc143506553"/>
      <w:r w:rsidRPr="00066557">
        <w:t>A</w:t>
      </w:r>
      <w:r w:rsidR="0025014C" w:rsidRPr="00066557">
        <w:t>CKNOWLEDGEMENT</w:t>
      </w:r>
      <w:bookmarkEnd w:id="12"/>
    </w:p>
    <w:p w14:paraId="5D654A6B" w14:textId="77777777" w:rsidR="00E42E78" w:rsidRPr="00370EC1" w:rsidRDefault="00E42E78" w:rsidP="00342570">
      <w:pPr>
        <w:pStyle w:val="ACKNOWLEDGEMENTTITLE"/>
      </w:pPr>
    </w:p>
    <w:sdt>
      <w:sdtPr>
        <w:rPr>
          <w:rFonts w:cs="Times New Roman"/>
          <w:b/>
          <w:lang w:val="en-US"/>
        </w:rPr>
        <w:alias w:val="Dedication"/>
        <w:tag w:val="Acknowledgement"/>
        <w:id w:val="1025367457"/>
      </w:sdtPr>
      <w:sdtEndPr>
        <w:rPr>
          <w:lang w:val="en-GB"/>
        </w:rPr>
      </w:sdtEndPr>
      <w:sdtContent>
        <w:p w14:paraId="0A5CBEAC" w14:textId="2977ABBF" w:rsidR="0025014C" w:rsidRPr="00CB6A57" w:rsidRDefault="0025014C" w:rsidP="00CB6A57">
          <w:pPr>
            <w:ind w:left="0" w:firstLine="0"/>
            <w:rPr>
              <w:rFonts w:cs="Times New Roman"/>
              <w:b/>
              <w:szCs w:val="24"/>
            </w:rPr>
          </w:pPr>
          <w:r w:rsidRPr="009C1F7F">
            <w:rPr>
              <w:rFonts w:cs="Times New Roman"/>
              <w:szCs w:val="24"/>
            </w:rPr>
            <w:t xml:space="preserve">In the Name of Allah, the Most Gracious, the Most </w:t>
          </w:r>
          <w:proofErr w:type="spellStart"/>
          <w:r w:rsidRPr="009C1F7F">
            <w:rPr>
              <w:rFonts w:cs="Times New Roman"/>
              <w:szCs w:val="24"/>
            </w:rPr>
            <w:t>Merciful</w:t>
          </w:r>
          <w:r w:rsidR="00CB6A57">
            <w:rPr>
              <w:rFonts w:cs="Times New Roman"/>
              <w:szCs w:val="24"/>
            </w:rPr>
            <w:t>.</w:t>
          </w:r>
          <w:r w:rsidR="00CB6A57">
            <w:t>First</w:t>
          </w:r>
          <w:proofErr w:type="spellEnd"/>
          <w:r w:rsidR="00CB6A57">
            <w:t xml:space="preserve"> and foremost, I would </w:t>
          </w:r>
          <w:r w:rsidRPr="009C1F7F">
            <w:t>like</w:t>
          </w:r>
          <w:r w:rsidR="00CA5AD4">
            <w:t xml:space="preserve"> to take this op</w:t>
          </w:r>
          <w:r w:rsidR="00CB6A57">
            <w:t>portunity to express my sincere acknowledgement to</w:t>
          </w:r>
          <w:r w:rsidR="00F37660">
            <w:t>….</w:t>
          </w:r>
        </w:p>
        <w:p w14:paraId="76FC6DAA" w14:textId="30C516F9" w:rsidR="001C0AD3" w:rsidRPr="00370EC1" w:rsidRDefault="00853070" w:rsidP="0025014C">
          <w:pPr>
            <w:pStyle w:val="DedicationText"/>
          </w:pPr>
        </w:p>
      </w:sdtContent>
    </w:sdt>
    <w:p w14:paraId="76FC6DAB" w14:textId="77777777" w:rsidR="001C0AD3" w:rsidRDefault="001C0AD3">
      <w:pPr>
        <w:spacing w:after="480" w:line="276" w:lineRule="auto"/>
        <w:rPr>
          <w:rFonts w:eastAsia="Times New Roman" w:cs="Times New Roman"/>
          <w:b/>
          <w:bCs/>
          <w:caps/>
          <w:lang w:val="en-US"/>
        </w:rPr>
      </w:pPr>
    </w:p>
    <w:p w14:paraId="76FC6DB1" w14:textId="074E2170" w:rsidR="00457660" w:rsidRPr="00370EC1" w:rsidRDefault="007A754B" w:rsidP="008D5287">
      <w:pPr>
        <w:pStyle w:val="TableofContentTitle"/>
      </w:pPr>
      <w:bookmarkStart w:id="13" w:name="_Toc143506554"/>
      <w:r>
        <w:lastRenderedPageBreak/>
        <w:t>TABLE OF CONTENT</w:t>
      </w:r>
      <w:r w:rsidR="00E82B81">
        <w:t>S</w:t>
      </w:r>
      <w:bookmarkEnd w:id="13"/>
    </w:p>
    <w:p w14:paraId="76FC6DB3" w14:textId="79F80BE0" w:rsidR="00101729" w:rsidRDefault="007A754B" w:rsidP="00E42E78">
      <w:pPr>
        <w:spacing w:line="240" w:lineRule="auto"/>
        <w:ind w:left="561" w:hanging="561"/>
        <w:jc w:val="right"/>
        <w:rPr>
          <w:b/>
          <w:bCs/>
          <w:szCs w:val="24"/>
          <w:lang w:val="en-US"/>
        </w:rPr>
      </w:pPr>
      <w:r>
        <w:rPr>
          <w:b/>
          <w:bCs/>
          <w:szCs w:val="24"/>
          <w:lang w:val="en-US"/>
        </w:rPr>
        <w:t>PAGES</w:t>
      </w:r>
    </w:p>
    <w:p w14:paraId="2CAE0276" w14:textId="2FD5626A" w:rsidR="00D11B8B" w:rsidRDefault="00853070" w:rsidP="00993DA7">
      <w:pPr>
        <w:spacing w:line="240" w:lineRule="auto"/>
        <w:ind w:left="0" w:firstLine="6"/>
        <w:rPr>
          <w:rStyle w:val="Hyperlink"/>
          <w:b/>
          <w:bCs/>
          <w:noProof w:val="0"/>
          <w:color w:val="000000" w:themeColor="text1"/>
          <w:szCs w:val="24"/>
          <w:u w:val="none"/>
          <w:lang w:val="en-US"/>
        </w:rPr>
      </w:pPr>
      <w:hyperlink w:anchor="DECLARATION" w:history="1">
        <w:r w:rsidR="00B9580F" w:rsidRPr="006B6919">
          <w:rPr>
            <w:rStyle w:val="Hyperlink"/>
            <w:b/>
            <w:bCs/>
            <w:noProof w:val="0"/>
            <w:color w:val="000000" w:themeColor="text1"/>
            <w:szCs w:val="24"/>
            <w:u w:val="none"/>
            <w:lang w:val="en-US"/>
          </w:rPr>
          <w:t>DECLARATION</w:t>
        </w:r>
      </w:hyperlink>
    </w:p>
    <w:p w14:paraId="282D541A" w14:textId="17175B94" w:rsidR="00066557" w:rsidRPr="00066557" w:rsidRDefault="00853070" w:rsidP="00993DA7">
      <w:pPr>
        <w:spacing w:line="240" w:lineRule="auto"/>
        <w:ind w:left="0" w:firstLine="6"/>
        <w:rPr>
          <w:b/>
          <w:bCs/>
          <w:color w:val="000000" w:themeColor="text1"/>
          <w:szCs w:val="24"/>
          <w:lang w:val="en-US"/>
        </w:rPr>
      </w:pPr>
      <w:hyperlink w:anchor="APPROVAL" w:history="1">
        <w:r w:rsidR="00066557" w:rsidRPr="00066557">
          <w:rPr>
            <w:rStyle w:val="Hyperlink"/>
            <w:b/>
            <w:bCs/>
            <w:noProof w:val="0"/>
            <w:szCs w:val="24"/>
            <w:u w:val="none"/>
            <w:lang w:val="en-US"/>
          </w:rPr>
          <w:t>APPROVAL</w:t>
        </w:r>
      </w:hyperlink>
    </w:p>
    <w:p w14:paraId="5A2A19C0" w14:textId="18DF1A47" w:rsidR="00066557" w:rsidRPr="00066557" w:rsidRDefault="00853070" w:rsidP="00066557">
      <w:pPr>
        <w:spacing w:line="240" w:lineRule="auto"/>
        <w:ind w:left="561" w:hanging="561"/>
        <w:rPr>
          <w:b/>
          <w:bCs/>
          <w:color w:val="000000" w:themeColor="text1"/>
          <w:szCs w:val="24"/>
          <w:lang w:val="en-US"/>
        </w:rPr>
      </w:pPr>
      <w:hyperlink w:anchor="DEDICATION" w:history="1">
        <w:r w:rsidR="00D11B8B" w:rsidRPr="006B6919">
          <w:rPr>
            <w:rStyle w:val="Hyperlink"/>
            <w:b/>
            <w:bCs/>
            <w:noProof w:val="0"/>
            <w:color w:val="000000" w:themeColor="text1"/>
            <w:szCs w:val="24"/>
            <w:u w:val="none"/>
            <w:lang w:val="en-US"/>
          </w:rPr>
          <w:t>DEDICATION</w:t>
        </w:r>
      </w:hyperlink>
    </w:p>
    <w:p w14:paraId="4886C042" w14:textId="5FB843DB" w:rsidR="009E2353" w:rsidRDefault="001F62BF">
      <w:pPr>
        <w:pStyle w:val="TOC1"/>
        <w:rPr>
          <w:rFonts w:asciiTheme="minorHAnsi" w:hAnsiTheme="minorHAnsi"/>
          <w:b w:val="0"/>
          <w:bCs w:val="0"/>
          <w:sz w:val="22"/>
          <w:lang w:eastAsia="en-MY"/>
        </w:rPr>
      </w:pPr>
      <w:r>
        <w:rPr>
          <w:b w:val="0"/>
          <w:bCs w:val="0"/>
          <w:color w:val="0D0D0D" w:themeColor="text1" w:themeTint="F2"/>
          <w:szCs w:val="24"/>
          <w:lang w:val="en-US"/>
        </w:rPr>
        <w:fldChar w:fldCharType="begin"/>
      </w:r>
      <w:r>
        <w:rPr>
          <w:b w:val="0"/>
          <w:bCs w:val="0"/>
          <w:color w:val="0D0D0D" w:themeColor="text1" w:themeTint="F2"/>
          <w:szCs w:val="24"/>
          <w:lang w:val="en-US"/>
        </w:rPr>
        <w:instrText xml:space="preserve"> TOC \h \z \t "8,1,Table of Content Title,1,Abstract SubTitle BI,1,Declaration by the Supervisor,1,Declaration by Candidate,1,LIST OF FIGURES TITLE,1,Abstrak SubTopik BM,1,LIST OF PUBLICATIONS,1,ACKNOWLEDGEMENT TITLE,1,LIST OF TABLES TITLE,1" </w:instrText>
      </w:r>
      <w:r>
        <w:rPr>
          <w:b w:val="0"/>
          <w:bCs w:val="0"/>
          <w:color w:val="0D0D0D" w:themeColor="text1" w:themeTint="F2"/>
          <w:szCs w:val="24"/>
          <w:lang w:val="en-US"/>
        </w:rPr>
        <w:fldChar w:fldCharType="separate"/>
      </w:r>
      <w:hyperlink w:anchor="_Toc143506551" w:history="1">
        <w:r w:rsidR="009E2353" w:rsidRPr="00C57891">
          <w:rPr>
            <w:rStyle w:val="Hyperlink"/>
          </w:rPr>
          <w:t>ABSTRACT</w:t>
        </w:r>
        <w:r w:rsidR="009E2353">
          <w:rPr>
            <w:webHidden/>
          </w:rPr>
          <w:tab/>
        </w:r>
        <w:r w:rsidR="009E2353">
          <w:rPr>
            <w:webHidden/>
          </w:rPr>
          <w:fldChar w:fldCharType="begin"/>
        </w:r>
        <w:r w:rsidR="009E2353">
          <w:rPr>
            <w:webHidden/>
          </w:rPr>
          <w:instrText xml:space="preserve"> PAGEREF _Toc143506551 \h </w:instrText>
        </w:r>
        <w:r w:rsidR="009E2353">
          <w:rPr>
            <w:webHidden/>
          </w:rPr>
        </w:r>
        <w:r w:rsidR="009E2353">
          <w:rPr>
            <w:webHidden/>
          </w:rPr>
          <w:fldChar w:fldCharType="separate"/>
        </w:r>
        <w:r w:rsidR="009E2353">
          <w:rPr>
            <w:webHidden/>
          </w:rPr>
          <w:t>i</w:t>
        </w:r>
        <w:r w:rsidR="009E2353">
          <w:rPr>
            <w:webHidden/>
          </w:rPr>
          <w:fldChar w:fldCharType="end"/>
        </w:r>
      </w:hyperlink>
    </w:p>
    <w:p w14:paraId="748A6DA1" w14:textId="66F97CDF" w:rsidR="009E2353" w:rsidRDefault="00853070">
      <w:pPr>
        <w:pStyle w:val="TOC1"/>
        <w:rPr>
          <w:rFonts w:asciiTheme="minorHAnsi" w:hAnsiTheme="minorHAnsi"/>
          <w:b w:val="0"/>
          <w:bCs w:val="0"/>
          <w:sz w:val="22"/>
          <w:lang w:eastAsia="en-MY"/>
        </w:rPr>
      </w:pPr>
      <w:hyperlink w:anchor="_Toc143506552" w:history="1">
        <w:r w:rsidR="009E2353" w:rsidRPr="00C57891">
          <w:rPr>
            <w:rStyle w:val="Hyperlink"/>
            <w:i/>
          </w:rPr>
          <w:t>ABSTRAK</w:t>
        </w:r>
        <w:r w:rsidR="009E2353">
          <w:rPr>
            <w:webHidden/>
          </w:rPr>
          <w:tab/>
        </w:r>
        <w:r w:rsidR="009E2353">
          <w:rPr>
            <w:webHidden/>
          </w:rPr>
          <w:fldChar w:fldCharType="begin"/>
        </w:r>
        <w:r w:rsidR="009E2353">
          <w:rPr>
            <w:webHidden/>
          </w:rPr>
          <w:instrText xml:space="preserve"> PAGEREF _Toc143506552 \h </w:instrText>
        </w:r>
        <w:r w:rsidR="009E2353">
          <w:rPr>
            <w:webHidden/>
          </w:rPr>
        </w:r>
        <w:r w:rsidR="009E2353">
          <w:rPr>
            <w:webHidden/>
          </w:rPr>
          <w:fldChar w:fldCharType="separate"/>
        </w:r>
        <w:r w:rsidR="009E2353">
          <w:rPr>
            <w:webHidden/>
          </w:rPr>
          <w:t>ii</w:t>
        </w:r>
        <w:r w:rsidR="009E2353">
          <w:rPr>
            <w:webHidden/>
          </w:rPr>
          <w:fldChar w:fldCharType="end"/>
        </w:r>
      </w:hyperlink>
    </w:p>
    <w:p w14:paraId="7D9CA887" w14:textId="3DBD7A8A" w:rsidR="009E2353" w:rsidRDefault="00853070">
      <w:pPr>
        <w:pStyle w:val="TOC1"/>
        <w:rPr>
          <w:rFonts w:asciiTheme="minorHAnsi" w:hAnsiTheme="minorHAnsi"/>
          <w:b w:val="0"/>
          <w:bCs w:val="0"/>
          <w:sz w:val="22"/>
          <w:lang w:eastAsia="en-MY"/>
        </w:rPr>
      </w:pPr>
      <w:hyperlink w:anchor="_Toc143506553" w:history="1">
        <w:r w:rsidR="009E2353" w:rsidRPr="00C57891">
          <w:rPr>
            <w:rStyle w:val="Hyperlink"/>
          </w:rPr>
          <w:t>ACKNOWLEDGEMENT</w:t>
        </w:r>
        <w:r w:rsidR="009E2353">
          <w:rPr>
            <w:webHidden/>
          </w:rPr>
          <w:tab/>
        </w:r>
        <w:r w:rsidR="009E2353">
          <w:rPr>
            <w:webHidden/>
          </w:rPr>
          <w:fldChar w:fldCharType="begin"/>
        </w:r>
        <w:r w:rsidR="009E2353">
          <w:rPr>
            <w:webHidden/>
          </w:rPr>
          <w:instrText xml:space="preserve"> PAGEREF _Toc143506553 \h </w:instrText>
        </w:r>
        <w:r w:rsidR="009E2353">
          <w:rPr>
            <w:webHidden/>
          </w:rPr>
        </w:r>
        <w:r w:rsidR="009E2353">
          <w:rPr>
            <w:webHidden/>
          </w:rPr>
          <w:fldChar w:fldCharType="separate"/>
        </w:r>
        <w:r w:rsidR="009E2353">
          <w:rPr>
            <w:webHidden/>
          </w:rPr>
          <w:t>iii</w:t>
        </w:r>
        <w:r w:rsidR="009E2353">
          <w:rPr>
            <w:webHidden/>
          </w:rPr>
          <w:fldChar w:fldCharType="end"/>
        </w:r>
      </w:hyperlink>
    </w:p>
    <w:p w14:paraId="7DFA4ABC" w14:textId="439B560F" w:rsidR="009E2353" w:rsidRDefault="00853070">
      <w:pPr>
        <w:pStyle w:val="TOC1"/>
        <w:rPr>
          <w:rFonts w:asciiTheme="minorHAnsi" w:hAnsiTheme="minorHAnsi"/>
          <w:b w:val="0"/>
          <w:bCs w:val="0"/>
          <w:sz w:val="22"/>
          <w:lang w:eastAsia="en-MY"/>
        </w:rPr>
      </w:pPr>
      <w:hyperlink w:anchor="_Toc143506554" w:history="1">
        <w:r w:rsidR="009E2353" w:rsidRPr="00C57891">
          <w:rPr>
            <w:rStyle w:val="Hyperlink"/>
          </w:rPr>
          <w:t>TABLE OF CONTENTS</w:t>
        </w:r>
        <w:r w:rsidR="009E2353">
          <w:rPr>
            <w:webHidden/>
          </w:rPr>
          <w:tab/>
        </w:r>
        <w:r w:rsidR="009E2353">
          <w:rPr>
            <w:webHidden/>
          </w:rPr>
          <w:fldChar w:fldCharType="begin"/>
        </w:r>
        <w:r w:rsidR="009E2353">
          <w:rPr>
            <w:webHidden/>
          </w:rPr>
          <w:instrText xml:space="preserve"> PAGEREF _Toc143506554 \h </w:instrText>
        </w:r>
        <w:r w:rsidR="009E2353">
          <w:rPr>
            <w:webHidden/>
          </w:rPr>
        </w:r>
        <w:r w:rsidR="009E2353">
          <w:rPr>
            <w:webHidden/>
          </w:rPr>
          <w:fldChar w:fldCharType="separate"/>
        </w:r>
        <w:r w:rsidR="009E2353">
          <w:rPr>
            <w:webHidden/>
          </w:rPr>
          <w:t>iv</w:t>
        </w:r>
        <w:r w:rsidR="009E2353">
          <w:rPr>
            <w:webHidden/>
          </w:rPr>
          <w:fldChar w:fldCharType="end"/>
        </w:r>
      </w:hyperlink>
    </w:p>
    <w:p w14:paraId="06120CB4" w14:textId="5862D67C" w:rsidR="009E2353" w:rsidRDefault="00853070">
      <w:pPr>
        <w:pStyle w:val="TOC1"/>
        <w:rPr>
          <w:rFonts w:asciiTheme="minorHAnsi" w:hAnsiTheme="minorHAnsi"/>
          <w:b w:val="0"/>
          <w:bCs w:val="0"/>
          <w:sz w:val="22"/>
          <w:lang w:eastAsia="en-MY"/>
        </w:rPr>
      </w:pPr>
      <w:hyperlink w:anchor="_Toc143506555" w:history="1">
        <w:r w:rsidR="009E2353" w:rsidRPr="00C57891">
          <w:rPr>
            <w:rStyle w:val="Hyperlink"/>
          </w:rPr>
          <w:t>LIST OF TABLES</w:t>
        </w:r>
        <w:r w:rsidR="009E2353">
          <w:rPr>
            <w:webHidden/>
          </w:rPr>
          <w:tab/>
        </w:r>
        <w:r w:rsidR="009E2353">
          <w:rPr>
            <w:webHidden/>
          </w:rPr>
          <w:fldChar w:fldCharType="begin"/>
        </w:r>
        <w:r w:rsidR="009E2353">
          <w:rPr>
            <w:webHidden/>
          </w:rPr>
          <w:instrText xml:space="preserve"> PAGEREF _Toc143506555 \h </w:instrText>
        </w:r>
        <w:r w:rsidR="009E2353">
          <w:rPr>
            <w:webHidden/>
          </w:rPr>
        </w:r>
        <w:r w:rsidR="009E2353">
          <w:rPr>
            <w:webHidden/>
          </w:rPr>
          <w:fldChar w:fldCharType="separate"/>
        </w:r>
        <w:r w:rsidR="009E2353">
          <w:rPr>
            <w:webHidden/>
          </w:rPr>
          <w:t>vi</w:t>
        </w:r>
        <w:r w:rsidR="009E2353">
          <w:rPr>
            <w:webHidden/>
          </w:rPr>
          <w:fldChar w:fldCharType="end"/>
        </w:r>
      </w:hyperlink>
    </w:p>
    <w:p w14:paraId="7D7E1959" w14:textId="31D2F541" w:rsidR="009E2353" w:rsidRDefault="00853070">
      <w:pPr>
        <w:pStyle w:val="TOC1"/>
        <w:rPr>
          <w:rFonts w:asciiTheme="minorHAnsi" w:hAnsiTheme="minorHAnsi"/>
          <w:b w:val="0"/>
          <w:bCs w:val="0"/>
          <w:sz w:val="22"/>
          <w:lang w:eastAsia="en-MY"/>
        </w:rPr>
      </w:pPr>
      <w:hyperlink w:anchor="_Toc143506556" w:history="1">
        <w:r w:rsidR="009E2353" w:rsidRPr="00C57891">
          <w:rPr>
            <w:rStyle w:val="Hyperlink"/>
          </w:rPr>
          <w:t>LIST OF FIGURES</w:t>
        </w:r>
        <w:r w:rsidR="009E2353">
          <w:rPr>
            <w:webHidden/>
          </w:rPr>
          <w:tab/>
        </w:r>
        <w:r w:rsidR="009E2353">
          <w:rPr>
            <w:webHidden/>
          </w:rPr>
          <w:fldChar w:fldCharType="begin"/>
        </w:r>
        <w:r w:rsidR="009E2353">
          <w:rPr>
            <w:webHidden/>
          </w:rPr>
          <w:instrText xml:space="preserve"> PAGEREF _Toc143506556 \h </w:instrText>
        </w:r>
        <w:r w:rsidR="009E2353">
          <w:rPr>
            <w:webHidden/>
          </w:rPr>
        </w:r>
        <w:r w:rsidR="009E2353">
          <w:rPr>
            <w:webHidden/>
          </w:rPr>
          <w:fldChar w:fldCharType="separate"/>
        </w:r>
        <w:r w:rsidR="009E2353">
          <w:rPr>
            <w:webHidden/>
          </w:rPr>
          <w:t>vii</w:t>
        </w:r>
        <w:r w:rsidR="009E2353">
          <w:rPr>
            <w:webHidden/>
          </w:rPr>
          <w:fldChar w:fldCharType="end"/>
        </w:r>
      </w:hyperlink>
    </w:p>
    <w:p w14:paraId="699F61DE" w14:textId="14919927" w:rsidR="009E2353" w:rsidRDefault="00853070">
      <w:pPr>
        <w:pStyle w:val="TOC1"/>
        <w:rPr>
          <w:rFonts w:asciiTheme="minorHAnsi" w:hAnsiTheme="minorHAnsi"/>
          <w:b w:val="0"/>
          <w:bCs w:val="0"/>
          <w:sz w:val="22"/>
          <w:lang w:eastAsia="en-MY"/>
        </w:rPr>
      </w:pPr>
      <w:hyperlink w:anchor="_Toc143506557" w:history="1">
        <w:r w:rsidR="009E2353" w:rsidRPr="00C57891">
          <w:rPr>
            <w:rStyle w:val="Hyperlink"/>
            <w:rFonts w:eastAsia="Calibri"/>
          </w:rPr>
          <w:t>LIST OF ABBREVIATIONS</w:t>
        </w:r>
        <w:r w:rsidR="009E2353">
          <w:rPr>
            <w:webHidden/>
          </w:rPr>
          <w:tab/>
        </w:r>
        <w:r w:rsidR="009E2353">
          <w:rPr>
            <w:webHidden/>
          </w:rPr>
          <w:fldChar w:fldCharType="begin"/>
        </w:r>
        <w:r w:rsidR="009E2353">
          <w:rPr>
            <w:webHidden/>
          </w:rPr>
          <w:instrText xml:space="preserve"> PAGEREF _Toc143506557 \h </w:instrText>
        </w:r>
        <w:r w:rsidR="009E2353">
          <w:rPr>
            <w:webHidden/>
          </w:rPr>
        </w:r>
        <w:r w:rsidR="009E2353">
          <w:rPr>
            <w:webHidden/>
          </w:rPr>
          <w:fldChar w:fldCharType="separate"/>
        </w:r>
        <w:r w:rsidR="009E2353">
          <w:rPr>
            <w:webHidden/>
          </w:rPr>
          <w:t>viii</w:t>
        </w:r>
        <w:r w:rsidR="009E2353">
          <w:rPr>
            <w:webHidden/>
          </w:rPr>
          <w:fldChar w:fldCharType="end"/>
        </w:r>
      </w:hyperlink>
    </w:p>
    <w:p w14:paraId="227A6947" w14:textId="40FC7DCA" w:rsidR="009E2353" w:rsidRDefault="00853070">
      <w:pPr>
        <w:pStyle w:val="TOC1"/>
        <w:rPr>
          <w:rFonts w:asciiTheme="minorHAnsi" w:hAnsiTheme="minorHAnsi"/>
          <w:b w:val="0"/>
          <w:bCs w:val="0"/>
          <w:sz w:val="22"/>
          <w:lang w:eastAsia="en-MY"/>
        </w:rPr>
      </w:pPr>
      <w:hyperlink w:anchor="_Toc143506558" w:history="1">
        <w:r w:rsidR="009E2353" w:rsidRPr="00C57891">
          <w:rPr>
            <w:rStyle w:val="Hyperlink"/>
            <w:rFonts w:eastAsia="Calibri"/>
          </w:rPr>
          <w:t>LIST OF SYMBOLS</w:t>
        </w:r>
        <w:r w:rsidR="009E2353">
          <w:rPr>
            <w:webHidden/>
          </w:rPr>
          <w:tab/>
        </w:r>
        <w:r w:rsidR="009E2353">
          <w:rPr>
            <w:webHidden/>
          </w:rPr>
          <w:fldChar w:fldCharType="begin"/>
        </w:r>
        <w:r w:rsidR="009E2353">
          <w:rPr>
            <w:webHidden/>
          </w:rPr>
          <w:instrText xml:space="preserve"> PAGEREF _Toc143506558 \h </w:instrText>
        </w:r>
        <w:r w:rsidR="009E2353">
          <w:rPr>
            <w:webHidden/>
          </w:rPr>
        </w:r>
        <w:r w:rsidR="009E2353">
          <w:rPr>
            <w:webHidden/>
          </w:rPr>
          <w:fldChar w:fldCharType="separate"/>
        </w:r>
        <w:r w:rsidR="009E2353">
          <w:rPr>
            <w:webHidden/>
          </w:rPr>
          <w:t>ix</w:t>
        </w:r>
        <w:r w:rsidR="009E2353">
          <w:rPr>
            <w:webHidden/>
          </w:rPr>
          <w:fldChar w:fldCharType="end"/>
        </w:r>
      </w:hyperlink>
    </w:p>
    <w:p w14:paraId="4D258449" w14:textId="5C9A93A7" w:rsidR="009E2353" w:rsidRDefault="00853070">
      <w:pPr>
        <w:pStyle w:val="TOC1"/>
        <w:rPr>
          <w:rFonts w:asciiTheme="minorHAnsi" w:hAnsiTheme="minorHAnsi"/>
          <w:b w:val="0"/>
          <w:bCs w:val="0"/>
          <w:sz w:val="22"/>
          <w:lang w:eastAsia="en-MY"/>
        </w:rPr>
      </w:pPr>
      <w:hyperlink w:anchor="_Toc143506559" w:history="1">
        <w:r w:rsidR="009E2353" w:rsidRPr="00C57891">
          <w:rPr>
            <w:rStyle w:val="Hyperlink"/>
            <w:rFonts w:eastAsia="Calibri"/>
          </w:rPr>
          <w:t>LIST OF APPENDICES</w:t>
        </w:r>
        <w:r w:rsidR="009E2353">
          <w:rPr>
            <w:webHidden/>
          </w:rPr>
          <w:tab/>
        </w:r>
        <w:r w:rsidR="009E2353">
          <w:rPr>
            <w:webHidden/>
          </w:rPr>
          <w:fldChar w:fldCharType="begin"/>
        </w:r>
        <w:r w:rsidR="009E2353">
          <w:rPr>
            <w:webHidden/>
          </w:rPr>
          <w:instrText xml:space="preserve"> PAGEREF _Toc143506559 \h </w:instrText>
        </w:r>
        <w:r w:rsidR="009E2353">
          <w:rPr>
            <w:webHidden/>
          </w:rPr>
        </w:r>
        <w:r w:rsidR="009E2353">
          <w:rPr>
            <w:webHidden/>
          </w:rPr>
          <w:fldChar w:fldCharType="separate"/>
        </w:r>
        <w:r w:rsidR="009E2353">
          <w:rPr>
            <w:webHidden/>
          </w:rPr>
          <w:t>x</w:t>
        </w:r>
        <w:r w:rsidR="009E2353">
          <w:rPr>
            <w:webHidden/>
          </w:rPr>
          <w:fldChar w:fldCharType="end"/>
        </w:r>
      </w:hyperlink>
    </w:p>
    <w:p w14:paraId="3350C6E7" w14:textId="196FA46C" w:rsidR="009E2353" w:rsidRDefault="00853070">
      <w:pPr>
        <w:pStyle w:val="TOC1"/>
        <w:rPr>
          <w:rFonts w:asciiTheme="minorHAnsi" w:hAnsiTheme="minorHAnsi"/>
          <w:b w:val="0"/>
          <w:bCs w:val="0"/>
          <w:sz w:val="22"/>
          <w:lang w:eastAsia="en-MY"/>
        </w:rPr>
      </w:pPr>
      <w:hyperlink w:anchor="_Toc143506560" w:history="1">
        <w:r w:rsidR="009E2353" w:rsidRPr="00C57891">
          <w:rPr>
            <w:rStyle w:val="Hyperlink"/>
            <w:rFonts w:eastAsia="Calibri"/>
          </w:rPr>
          <w:t>LIST OF PUBLICATIONS</w:t>
        </w:r>
        <w:r w:rsidR="009E2353">
          <w:rPr>
            <w:webHidden/>
          </w:rPr>
          <w:tab/>
        </w:r>
        <w:r w:rsidR="009E2353">
          <w:rPr>
            <w:webHidden/>
          </w:rPr>
          <w:fldChar w:fldCharType="begin"/>
        </w:r>
        <w:r w:rsidR="009E2353">
          <w:rPr>
            <w:webHidden/>
          </w:rPr>
          <w:instrText xml:space="preserve"> PAGEREF _Toc143506560 \h </w:instrText>
        </w:r>
        <w:r w:rsidR="009E2353">
          <w:rPr>
            <w:webHidden/>
          </w:rPr>
        </w:r>
        <w:r w:rsidR="009E2353">
          <w:rPr>
            <w:webHidden/>
          </w:rPr>
          <w:fldChar w:fldCharType="separate"/>
        </w:r>
        <w:r w:rsidR="009E2353">
          <w:rPr>
            <w:webHidden/>
          </w:rPr>
          <w:t>xi</w:t>
        </w:r>
        <w:r w:rsidR="009E2353">
          <w:rPr>
            <w:webHidden/>
          </w:rPr>
          <w:fldChar w:fldCharType="end"/>
        </w:r>
      </w:hyperlink>
    </w:p>
    <w:p w14:paraId="7AFA043D" w14:textId="7DC34DA5" w:rsidR="00F45BBD" w:rsidRDefault="001F62BF" w:rsidP="003A6CA3">
      <w:pPr>
        <w:spacing w:line="240" w:lineRule="auto"/>
        <w:ind w:left="0" w:firstLine="0"/>
        <w:rPr>
          <w:b/>
          <w:bCs/>
          <w:color w:val="0D0D0D" w:themeColor="text1" w:themeTint="F2"/>
          <w:szCs w:val="24"/>
          <w:lang w:val="en-US"/>
        </w:rPr>
      </w:pPr>
      <w:r>
        <w:rPr>
          <w:b/>
          <w:bCs/>
          <w:noProof/>
          <w:color w:val="0D0D0D" w:themeColor="text1" w:themeTint="F2"/>
          <w:szCs w:val="24"/>
          <w:lang w:val="en-US"/>
        </w:rPr>
        <w:fldChar w:fldCharType="end"/>
      </w:r>
    </w:p>
    <w:p w14:paraId="149A67E9" w14:textId="77777777" w:rsidR="00712E4C" w:rsidRDefault="00853070" w:rsidP="00F37660">
      <w:pPr>
        <w:spacing w:line="240" w:lineRule="auto"/>
        <w:ind w:left="0" w:firstLine="0"/>
        <w:rPr>
          <w:noProof/>
        </w:rPr>
      </w:pPr>
      <w:hyperlink w:anchor="CHAPTER" w:history="1">
        <w:r w:rsidR="003A6CA3" w:rsidRPr="00655654">
          <w:rPr>
            <w:rStyle w:val="Hyperlink"/>
            <w:b/>
            <w:bCs/>
            <w:noProof w:val="0"/>
            <w:color w:val="000000" w:themeColor="text1"/>
            <w:szCs w:val="24"/>
            <w:u w:val="none"/>
            <w:lang w:val="en-US"/>
          </w:rPr>
          <w:t>CHAPTER</w:t>
        </w:r>
      </w:hyperlink>
      <w:r w:rsidR="00F37660">
        <w:fldChar w:fldCharType="begin"/>
      </w:r>
      <w:r w:rsidR="00F37660">
        <w:instrText xml:space="preserve"> TOC \o "2-3" \h \z \t "Heading 1,8,REFERENCES TITLE,6,APPENDIX TITLE,7" </w:instrText>
      </w:r>
      <w:r w:rsidR="00F37660">
        <w:fldChar w:fldCharType="separate"/>
      </w:r>
    </w:p>
    <w:p w14:paraId="14A9D2D0" w14:textId="0E4F0D59" w:rsidR="00712E4C" w:rsidRDefault="00853070">
      <w:pPr>
        <w:pStyle w:val="TOC8"/>
        <w:spacing w:before="240"/>
        <w:rPr>
          <w:rFonts w:asciiTheme="minorHAnsi" w:hAnsiTheme="minorHAnsi"/>
          <w:b w:val="0"/>
          <w:noProof/>
          <w:sz w:val="22"/>
          <w:szCs w:val="22"/>
          <w:lang w:eastAsia="en-MY"/>
        </w:rPr>
      </w:pPr>
      <w:hyperlink w:anchor="_Toc143248191" w:history="1">
        <w:r w:rsidR="00712E4C" w:rsidRPr="00506AEB">
          <w:rPr>
            <w:rStyle w:val="Hyperlink"/>
          </w:rPr>
          <w:t>INTRODUCTION</w:t>
        </w:r>
        <w:r w:rsidR="00712E4C">
          <w:rPr>
            <w:noProof/>
            <w:webHidden/>
          </w:rPr>
          <w:tab/>
        </w:r>
        <w:r w:rsidR="00712E4C">
          <w:rPr>
            <w:noProof/>
            <w:webHidden/>
          </w:rPr>
          <w:fldChar w:fldCharType="begin"/>
        </w:r>
        <w:r w:rsidR="00712E4C">
          <w:rPr>
            <w:noProof/>
            <w:webHidden/>
          </w:rPr>
          <w:instrText xml:space="preserve"> PAGEREF _Toc143248191 \h </w:instrText>
        </w:r>
        <w:r w:rsidR="00712E4C">
          <w:rPr>
            <w:noProof/>
            <w:webHidden/>
          </w:rPr>
        </w:r>
        <w:r w:rsidR="00712E4C">
          <w:rPr>
            <w:noProof/>
            <w:webHidden/>
          </w:rPr>
          <w:fldChar w:fldCharType="separate"/>
        </w:r>
        <w:r w:rsidR="00684A79">
          <w:rPr>
            <w:noProof/>
            <w:webHidden/>
          </w:rPr>
          <w:t>1</w:t>
        </w:r>
        <w:r w:rsidR="00712E4C">
          <w:rPr>
            <w:noProof/>
            <w:webHidden/>
          </w:rPr>
          <w:fldChar w:fldCharType="end"/>
        </w:r>
      </w:hyperlink>
    </w:p>
    <w:p w14:paraId="52092272" w14:textId="34F91DC1" w:rsidR="00712E4C" w:rsidRDefault="00853070" w:rsidP="000F3C91">
      <w:pPr>
        <w:pStyle w:val="TOC2"/>
        <w:rPr>
          <w:rFonts w:asciiTheme="minorHAnsi" w:hAnsiTheme="minorHAnsi" w:cstheme="minorBidi"/>
          <w:noProof/>
          <w:sz w:val="22"/>
          <w:szCs w:val="22"/>
          <w:lang w:eastAsia="en-MY"/>
        </w:rPr>
      </w:pPr>
      <w:hyperlink w:anchor="_Toc143248192" w:history="1">
        <w:r w:rsidR="00712E4C" w:rsidRPr="00506AEB">
          <w:rPr>
            <w:rStyle w:val="Hyperlink"/>
          </w:rPr>
          <w:t>1.1</w:t>
        </w:r>
        <w:r w:rsidR="00712E4C">
          <w:rPr>
            <w:rFonts w:asciiTheme="minorHAnsi" w:hAnsiTheme="minorHAnsi" w:cstheme="minorBidi"/>
            <w:noProof/>
            <w:sz w:val="22"/>
            <w:szCs w:val="22"/>
            <w:lang w:eastAsia="en-MY"/>
          </w:rPr>
          <w:tab/>
        </w:r>
        <w:r w:rsidR="00712E4C" w:rsidRPr="00506AEB">
          <w:rPr>
            <w:rStyle w:val="Hyperlink"/>
          </w:rPr>
          <w:t>Background</w:t>
        </w:r>
        <w:r w:rsidR="00712E4C">
          <w:rPr>
            <w:noProof/>
            <w:webHidden/>
          </w:rPr>
          <w:tab/>
        </w:r>
        <w:r w:rsidR="00712E4C">
          <w:rPr>
            <w:noProof/>
            <w:webHidden/>
          </w:rPr>
          <w:fldChar w:fldCharType="begin"/>
        </w:r>
        <w:r w:rsidR="00712E4C">
          <w:rPr>
            <w:noProof/>
            <w:webHidden/>
          </w:rPr>
          <w:instrText xml:space="preserve"> PAGEREF _Toc143248192 \h </w:instrText>
        </w:r>
        <w:r w:rsidR="00712E4C">
          <w:rPr>
            <w:noProof/>
            <w:webHidden/>
          </w:rPr>
        </w:r>
        <w:r w:rsidR="00712E4C">
          <w:rPr>
            <w:noProof/>
            <w:webHidden/>
          </w:rPr>
          <w:fldChar w:fldCharType="separate"/>
        </w:r>
        <w:r w:rsidR="00684A79">
          <w:rPr>
            <w:noProof/>
            <w:webHidden/>
          </w:rPr>
          <w:t>1</w:t>
        </w:r>
        <w:r w:rsidR="00712E4C">
          <w:rPr>
            <w:noProof/>
            <w:webHidden/>
          </w:rPr>
          <w:fldChar w:fldCharType="end"/>
        </w:r>
      </w:hyperlink>
    </w:p>
    <w:p w14:paraId="437B58B0" w14:textId="1FF11034" w:rsidR="00712E4C" w:rsidRDefault="00853070" w:rsidP="000F3C91">
      <w:pPr>
        <w:pStyle w:val="TOC2"/>
        <w:rPr>
          <w:rFonts w:asciiTheme="minorHAnsi" w:hAnsiTheme="minorHAnsi" w:cstheme="minorBidi"/>
          <w:noProof/>
          <w:sz w:val="22"/>
          <w:szCs w:val="22"/>
          <w:lang w:eastAsia="en-MY"/>
        </w:rPr>
      </w:pPr>
      <w:hyperlink w:anchor="_Toc143248193" w:history="1">
        <w:r w:rsidR="00712E4C" w:rsidRPr="00506AEB">
          <w:rPr>
            <w:rStyle w:val="Hyperlink"/>
          </w:rPr>
          <w:t>1.2</w:t>
        </w:r>
        <w:r w:rsidR="00712E4C">
          <w:rPr>
            <w:rFonts w:asciiTheme="minorHAnsi" w:hAnsiTheme="minorHAnsi" w:cstheme="minorBidi"/>
            <w:noProof/>
            <w:sz w:val="22"/>
            <w:szCs w:val="22"/>
            <w:lang w:eastAsia="en-MY"/>
          </w:rPr>
          <w:tab/>
        </w:r>
        <w:r w:rsidR="00712E4C" w:rsidRPr="00506AEB">
          <w:rPr>
            <w:rStyle w:val="Hyperlink"/>
          </w:rPr>
          <w:t>Problem Statement</w:t>
        </w:r>
        <w:r w:rsidR="00712E4C">
          <w:rPr>
            <w:noProof/>
            <w:webHidden/>
          </w:rPr>
          <w:tab/>
        </w:r>
        <w:r w:rsidR="00712E4C">
          <w:rPr>
            <w:noProof/>
            <w:webHidden/>
          </w:rPr>
          <w:fldChar w:fldCharType="begin"/>
        </w:r>
        <w:r w:rsidR="00712E4C">
          <w:rPr>
            <w:noProof/>
            <w:webHidden/>
          </w:rPr>
          <w:instrText xml:space="preserve"> PAGEREF _Toc143248193 \h </w:instrText>
        </w:r>
        <w:r w:rsidR="00712E4C">
          <w:rPr>
            <w:noProof/>
            <w:webHidden/>
          </w:rPr>
        </w:r>
        <w:r w:rsidR="00712E4C">
          <w:rPr>
            <w:noProof/>
            <w:webHidden/>
          </w:rPr>
          <w:fldChar w:fldCharType="separate"/>
        </w:r>
        <w:r w:rsidR="00684A79">
          <w:rPr>
            <w:noProof/>
            <w:webHidden/>
          </w:rPr>
          <w:t>2</w:t>
        </w:r>
        <w:r w:rsidR="00712E4C">
          <w:rPr>
            <w:noProof/>
            <w:webHidden/>
          </w:rPr>
          <w:fldChar w:fldCharType="end"/>
        </w:r>
      </w:hyperlink>
    </w:p>
    <w:p w14:paraId="6E0639A4" w14:textId="4EBF0E77" w:rsidR="00712E4C" w:rsidRDefault="00853070" w:rsidP="000F3C91">
      <w:pPr>
        <w:pStyle w:val="TOC2"/>
        <w:rPr>
          <w:rFonts w:asciiTheme="minorHAnsi" w:hAnsiTheme="minorHAnsi" w:cstheme="minorBidi"/>
          <w:noProof/>
          <w:sz w:val="22"/>
          <w:szCs w:val="22"/>
          <w:lang w:eastAsia="en-MY"/>
        </w:rPr>
      </w:pPr>
      <w:hyperlink w:anchor="_Toc143248194" w:history="1">
        <w:r w:rsidR="00712E4C" w:rsidRPr="00506AEB">
          <w:rPr>
            <w:rStyle w:val="Hyperlink"/>
          </w:rPr>
          <w:t>1.3</w:t>
        </w:r>
        <w:r w:rsidR="00712E4C">
          <w:rPr>
            <w:rFonts w:asciiTheme="minorHAnsi" w:hAnsiTheme="minorHAnsi" w:cstheme="minorBidi"/>
            <w:noProof/>
            <w:sz w:val="22"/>
            <w:szCs w:val="22"/>
            <w:lang w:eastAsia="en-MY"/>
          </w:rPr>
          <w:tab/>
        </w:r>
        <w:r w:rsidR="00712E4C" w:rsidRPr="00506AEB">
          <w:rPr>
            <w:rStyle w:val="Hyperlink"/>
          </w:rPr>
          <w:t>Research Question</w:t>
        </w:r>
        <w:r w:rsidR="00712E4C">
          <w:rPr>
            <w:noProof/>
            <w:webHidden/>
          </w:rPr>
          <w:tab/>
        </w:r>
        <w:r w:rsidR="00712E4C">
          <w:rPr>
            <w:noProof/>
            <w:webHidden/>
          </w:rPr>
          <w:fldChar w:fldCharType="begin"/>
        </w:r>
        <w:r w:rsidR="00712E4C">
          <w:rPr>
            <w:noProof/>
            <w:webHidden/>
          </w:rPr>
          <w:instrText xml:space="preserve"> PAGEREF _Toc143248194 \h </w:instrText>
        </w:r>
        <w:r w:rsidR="00712E4C">
          <w:rPr>
            <w:noProof/>
            <w:webHidden/>
          </w:rPr>
        </w:r>
        <w:r w:rsidR="00712E4C">
          <w:rPr>
            <w:noProof/>
            <w:webHidden/>
          </w:rPr>
          <w:fldChar w:fldCharType="separate"/>
        </w:r>
        <w:r w:rsidR="00684A79">
          <w:rPr>
            <w:noProof/>
            <w:webHidden/>
          </w:rPr>
          <w:t>2</w:t>
        </w:r>
        <w:r w:rsidR="00712E4C">
          <w:rPr>
            <w:noProof/>
            <w:webHidden/>
          </w:rPr>
          <w:fldChar w:fldCharType="end"/>
        </w:r>
      </w:hyperlink>
    </w:p>
    <w:p w14:paraId="7FDE4362" w14:textId="51C9A934" w:rsidR="00712E4C" w:rsidRDefault="00853070" w:rsidP="000F3C91">
      <w:pPr>
        <w:pStyle w:val="TOC2"/>
        <w:rPr>
          <w:rFonts w:asciiTheme="minorHAnsi" w:hAnsiTheme="minorHAnsi" w:cstheme="minorBidi"/>
          <w:noProof/>
          <w:sz w:val="22"/>
          <w:szCs w:val="22"/>
          <w:lang w:eastAsia="en-MY"/>
        </w:rPr>
      </w:pPr>
      <w:hyperlink w:anchor="_Toc143248195" w:history="1">
        <w:r w:rsidR="00712E4C" w:rsidRPr="00506AEB">
          <w:rPr>
            <w:rStyle w:val="Hyperlink"/>
          </w:rPr>
          <w:t>1.4</w:t>
        </w:r>
        <w:r w:rsidR="00712E4C">
          <w:rPr>
            <w:rFonts w:asciiTheme="minorHAnsi" w:hAnsiTheme="minorHAnsi" w:cstheme="minorBidi"/>
            <w:noProof/>
            <w:sz w:val="22"/>
            <w:szCs w:val="22"/>
            <w:lang w:eastAsia="en-MY"/>
          </w:rPr>
          <w:tab/>
        </w:r>
        <w:r w:rsidR="00712E4C" w:rsidRPr="00506AEB">
          <w:rPr>
            <w:rStyle w:val="Hyperlink"/>
          </w:rPr>
          <w:t>Research Objective</w:t>
        </w:r>
        <w:r w:rsidR="00712E4C">
          <w:rPr>
            <w:noProof/>
            <w:webHidden/>
          </w:rPr>
          <w:tab/>
        </w:r>
        <w:r w:rsidR="00712E4C">
          <w:rPr>
            <w:noProof/>
            <w:webHidden/>
          </w:rPr>
          <w:fldChar w:fldCharType="begin"/>
        </w:r>
        <w:r w:rsidR="00712E4C">
          <w:rPr>
            <w:noProof/>
            <w:webHidden/>
          </w:rPr>
          <w:instrText xml:space="preserve"> PAGEREF _Toc143248195 \h </w:instrText>
        </w:r>
        <w:r w:rsidR="00712E4C">
          <w:rPr>
            <w:noProof/>
            <w:webHidden/>
          </w:rPr>
        </w:r>
        <w:r w:rsidR="00712E4C">
          <w:rPr>
            <w:noProof/>
            <w:webHidden/>
          </w:rPr>
          <w:fldChar w:fldCharType="separate"/>
        </w:r>
        <w:r w:rsidR="00684A79">
          <w:rPr>
            <w:noProof/>
            <w:webHidden/>
          </w:rPr>
          <w:t>3</w:t>
        </w:r>
        <w:r w:rsidR="00712E4C">
          <w:rPr>
            <w:noProof/>
            <w:webHidden/>
          </w:rPr>
          <w:fldChar w:fldCharType="end"/>
        </w:r>
      </w:hyperlink>
    </w:p>
    <w:p w14:paraId="0CCBFBB8" w14:textId="1B70069A" w:rsidR="00712E4C" w:rsidRDefault="00853070" w:rsidP="000F3C91">
      <w:pPr>
        <w:pStyle w:val="TOC2"/>
        <w:rPr>
          <w:rFonts w:asciiTheme="minorHAnsi" w:hAnsiTheme="minorHAnsi" w:cstheme="minorBidi"/>
          <w:noProof/>
          <w:sz w:val="22"/>
          <w:szCs w:val="22"/>
          <w:lang w:eastAsia="en-MY"/>
        </w:rPr>
      </w:pPr>
      <w:hyperlink w:anchor="_Toc143248196" w:history="1">
        <w:r w:rsidR="00712E4C" w:rsidRPr="00506AEB">
          <w:rPr>
            <w:rStyle w:val="Hyperlink"/>
          </w:rPr>
          <w:t>1.5</w:t>
        </w:r>
        <w:r w:rsidR="00712E4C">
          <w:rPr>
            <w:rFonts w:asciiTheme="minorHAnsi" w:hAnsiTheme="minorHAnsi" w:cstheme="minorBidi"/>
            <w:noProof/>
            <w:sz w:val="22"/>
            <w:szCs w:val="22"/>
            <w:lang w:eastAsia="en-MY"/>
          </w:rPr>
          <w:tab/>
        </w:r>
        <w:r w:rsidR="00712E4C" w:rsidRPr="00506AEB">
          <w:rPr>
            <w:rStyle w:val="Hyperlink"/>
          </w:rPr>
          <w:t>Scope of Research</w:t>
        </w:r>
        <w:r w:rsidR="00712E4C">
          <w:rPr>
            <w:noProof/>
            <w:webHidden/>
          </w:rPr>
          <w:tab/>
        </w:r>
        <w:r w:rsidR="00712E4C">
          <w:rPr>
            <w:noProof/>
            <w:webHidden/>
          </w:rPr>
          <w:fldChar w:fldCharType="begin"/>
        </w:r>
        <w:r w:rsidR="00712E4C">
          <w:rPr>
            <w:noProof/>
            <w:webHidden/>
          </w:rPr>
          <w:instrText xml:space="preserve"> PAGEREF _Toc143248196 \h </w:instrText>
        </w:r>
        <w:r w:rsidR="00712E4C">
          <w:rPr>
            <w:noProof/>
            <w:webHidden/>
          </w:rPr>
        </w:r>
        <w:r w:rsidR="00712E4C">
          <w:rPr>
            <w:noProof/>
            <w:webHidden/>
          </w:rPr>
          <w:fldChar w:fldCharType="separate"/>
        </w:r>
        <w:r w:rsidR="00684A79">
          <w:rPr>
            <w:noProof/>
            <w:webHidden/>
          </w:rPr>
          <w:t>3</w:t>
        </w:r>
        <w:r w:rsidR="00712E4C">
          <w:rPr>
            <w:noProof/>
            <w:webHidden/>
          </w:rPr>
          <w:fldChar w:fldCharType="end"/>
        </w:r>
      </w:hyperlink>
    </w:p>
    <w:p w14:paraId="088471BA" w14:textId="75C73017" w:rsidR="00712E4C" w:rsidRDefault="00853070" w:rsidP="000F3C91">
      <w:pPr>
        <w:pStyle w:val="TOC2"/>
        <w:rPr>
          <w:rFonts w:asciiTheme="minorHAnsi" w:hAnsiTheme="minorHAnsi" w:cstheme="minorBidi"/>
          <w:noProof/>
          <w:sz w:val="22"/>
          <w:szCs w:val="22"/>
          <w:lang w:eastAsia="en-MY"/>
        </w:rPr>
      </w:pPr>
      <w:hyperlink w:anchor="_Toc143248197" w:history="1">
        <w:r w:rsidR="00712E4C" w:rsidRPr="00506AEB">
          <w:rPr>
            <w:rStyle w:val="Hyperlink"/>
          </w:rPr>
          <w:t>1.6</w:t>
        </w:r>
        <w:r w:rsidR="00712E4C">
          <w:rPr>
            <w:rFonts w:asciiTheme="minorHAnsi" w:hAnsiTheme="minorHAnsi" w:cstheme="minorBidi"/>
            <w:noProof/>
            <w:sz w:val="22"/>
            <w:szCs w:val="22"/>
            <w:lang w:eastAsia="en-MY"/>
          </w:rPr>
          <w:tab/>
        </w:r>
        <w:r w:rsidR="00712E4C" w:rsidRPr="00506AEB">
          <w:rPr>
            <w:rStyle w:val="Hyperlink"/>
          </w:rPr>
          <w:t>Dissertation/Master Project/Project Paper Outline</w:t>
        </w:r>
        <w:r w:rsidR="00712E4C">
          <w:rPr>
            <w:noProof/>
            <w:webHidden/>
          </w:rPr>
          <w:tab/>
        </w:r>
        <w:r w:rsidR="00712E4C">
          <w:rPr>
            <w:noProof/>
            <w:webHidden/>
          </w:rPr>
          <w:fldChar w:fldCharType="begin"/>
        </w:r>
        <w:r w:rsidR="00712E4C">
          <w:rPr>
            <w:noProof/>
            <w:webHidden/>
          </w:rPr>
          <w:instrText xml:space="preserve"> PAGEREF _Toc143248197 \h </w:instrText>
        </w:r>
        <w:r w:rsidR="00712E4C">
          <w:rPr>
            <w:noProof/>
            <w:webHidden/>
          </w:rPr>
        </w:r>
        <w:r w:rsidR="00712E4C">
          <w:rPr>
            <w:noProof/>
            <w:webHidden/>
          </w:rPr>
          <w:fldChar w:fldCharType="separate"/>
        </w:r>
        <w:r w:rsidR="00684A79">
          <w:rPr>
            <w:noProof/>
            <w:webHidden/>
          </w:rPr>
          <w:t>3</w:t>
        </w:r>
        <w:r w:rsidR="00712E4C">
          <w:rPr>
            <w:noProof/>
            <w:webHidden/>
          </w:rPr>
          <w:fldChar w:fldCharType="end"/>
        </w:r>
      </w:hyperlink>
    </w:p>
    <w:p w14:paraId="5C0BA2AB" w14:textId="06588FF4" w:rsidR="00712E4C" w:rsidRDefault="00853070">
      <w:pPr>
        <w:pStyle w:val="TOC8"/>
        <w:spacing w:before="240"/>
        <w:rPr>
          <w:rFonts w:asciiTheme="minorHAnsi" w:hAnsiTheme="minorHAnsi"/>
          <w:b w:val="0"/>
          <w:noProof/>
          <w:sz w:val="22"/>
          <w:szCs w:val="22"/>
          <w:lang w:eastAsia="en-MY"/>
        </w:rPr>
      </w:pPr>
      <w:hyperlink w:anchor="_Toc143248198" w:history="1">
        <w:r w:rsidR="00712E4C" w:rsidRPr="00506AEB">
          <w:rPr>
            <w:rStyle w:val="Hyperlink"/>
          </w:rPr>
          <w:t>LITERATURE REVIEW</w:t>
        </w:r>
        <w:r w:rsidR="00712E4C">
          <w:rPr>
            <w:noProof/>
            <w:webHidden/>
          </w:rPr>
          <w:tab/>
        </w:r>
        <w:r w:rsidR="00712E4C">
          <w:rPr>
            <w:noProof/>
            <w:webHidden/>
          </w:rPr>
          <w:fldChar w:fldCharType="begin"/>
        </w:r>
        <w:r w:rsidR="00712E4C">
          <w:rPr>
            <w:noProof/>
            <w:webHidden/>
          </w:rPr>
          <w:instrText xml:space="preserve"> PAGEREF _Toc143248198 \h </w:instrText>
        </w:r>
        <w:r w:rsidR="00712E4C">
          <w:rPr>
            <w:noProof/>
            <w:webHidden/>
          </w:rPr>
        </w:r>
        <w:r w:rsidR="00712E4C">
          <w:rPr>
            <w:noProof/>
            <w:webHidden/>
          </w:rPr>
          <w:fldChar w:fldCharType="separate"/>
        </w:r>
        <w:r w:rsidR="00684A79">
          <w:rPr>
            <w:noProof/>
            <w:webHidden/>
          </w:rPr>
          <w:t>5</w:t>
        </w:r>
        <w:r w:rsidR="00712E4C">
          <w:rPr>
            <w:noProof/>
            <w:webHidden/>
          </w:rPr>
          <w:fldChar w:fldCharType="end"/>
        </w:r>
      </w:hyperlink>
    </w:p>
    <w:p w14:paraId="456C5981" w14:textId="5EC1A229" w:rsidR="00712E4C" w:rsidRDefault="00853070" w:rsidP="000F3C91">
      <w:pPr>
        <w:pStyle w:val="TOC2"/>
        <w:rPr>
          <w:rFonts w:asciiTheme="minorHAnsi" w:hAnsiTheme="minorHAnsi" w:cstheme="minorBidi"/>
          <w:noProof/>
          <w:sz w:val="22"/>
          <w:szCs w:val="22"/>
          <w:lang w:eastAsia="en-MY"/>
        </w:rPr>
      </w:pPr>
      <w:hyperlink w:anchor="_Toc143248199" w:history="1">
        <w:r w:rsidR="00712E4C" w:rsidRPr="00506AEB">
          <w:rPr>
            <w:rStyle w:val="Hyperlink"/>
          </w:rPr>
          <w:t>2.1</w:t>
        </w:r>
        <w:r w:rsidR="00712E4C">
          <w:rPr>
            <w:rFonts w:asciiTheme="minorHAnsi" w:hAnsiTheme="minorHAnsi" w:cstheme="minorBidi"/>
            <w:noProof/>
            <w:sz w:val="22"/>
            <w:szCs w:val="22"/>
            <w:lang w:eastAsia="en-MY"/>
          </w:rPr>
          <w:tab/>
        </w:r>
        <w:r w:rsidR="00712E4C" w:rsidRPr="00506AEB">
          <w:rPr>
            <w:rStyle w:val="Hyperlink"/>
          </w:rPr>
          <w:t>Introduction</w:t>
        </w:r>
        <w:r w:rsidR="00712E4C">
          <w:rPr>
            <w:noProof/>
            <w:webHidden/>
          </w:rPr>
          <w:tab/>
        </w:r>
        <w:r w:rsidR="00712E4C">
          <w:rPr>
            <w:noProof/>
            <w:webHidden/>
          </w:rPr>
          <w:fldChar w:fldCharType="begin"/>
        </w:r>
        <w:r w:rsidR="00712E4C">
          <w:rPr>
            <w:noProof/>
            <w:webHidden/>
          </w:rPr>
          <w:instrText xml:space="preserve"> PAGEREF _Toc143248199 \h </w:instrText>
        </w:r>
        <w:r w:rsidR="00712E4C">
          <w:rPr>
            <w:noProof/>
            <w:webHidden/>
          </w:rPr>
        </w:r>
        <w:r w:rsidR="00712E4C">
          <w:rPr>
            <w:noProof/>
            <w:webHidden/>
          </w:rPr>
          <w:fldChar w:fldCharType="separate"/>
        </w:r>
        <w:r w:rsidR="00684A79">
          <w:rPr>
            <w:noProof/>
            <w:webHidden/>
          </w:rPr>
          <w:t>5</w:t>
        </w:r>
        <w:r w:rsidR="00712E4C">
          <w:rPr>
            <w:noProof/>
            <w:webHidden/>
          </w:rPr>
          <w:fldChar w:fldCharType="end"/>
        </w:r>
      </w:hyperlink>
    </w:p>
    <w:p w14:paraId="68B28C77" w14:textId="6E3B7B1D" w:rsidR="00712E4C" w:rsidRDefault="00853070" w:rsidP="000F3C91">
      <w:pPr>
        <w:pStyle w:val="TOC2"/>
        <w:rPr>
          <w:rFonts w:asciiTheme="minorHAnsi" w:hAnsiTheme="minorHAnsi" w:cstheme="minorBidi"/>
          <w:noProof/>
          <w:sz w:val="22"/>
          <w:szCs w:val="22"/>
          <w:lang w:eastAsia="en-MY"/>
        </w:rPr>
      </w:pPr>
      <w:hyperlink w:anchor="_Toc143248200" w:history="1">
        <w:r w:rsidR="00712E4C" w:rsidRPr="00506AEB">
          <w:rPr>
            <w:rStyle w:val="Hyperlink"/>
            <w:lang w:val="en-US"/>
          </w:rPr>
          <w:t>2.2</w:t>
        </w:r>
        <w:r w:rsidR="00712E4C">
          <w:rPr>
            <w:rFonts w:asciiTheme="minorHAnsi" w:hAnsiTheme="minorHAnsi" w:cstheme="minorBidi"/>
            <w:noProof/>
            <w:sz w:val="22"/>
            <w:szCs w:val="22"/>
            <w:lang w:eastAsia="en-MY"/>
          </w:rPr>
          <w:tab/>
        </w:r>
        <w:r w:rsidR="00712E4C" w:rsidRPr="00506AEB">
          <w:rPr>
            <w:rStyle w:val="Hyperlink"/>
            <w:lang w:val="en-US"/>
          </w:rPr>
          <w:t>Sample Paragraph of Subtopic Level 1</w:t>
        </w:r>
        <w:r w:rsidR="00712E4C">
          <w:rPr>
            <w:noProof/>
            <w:webHidden/>
          </w:rPr>
          <w:tab/>
        </w:r>
        <w:r w:rsidR="00712E4C">
          <w:rPr>
            <w:noProof/>
            <w:webHidden/>
          </w:rPr>
          <w:fldChar w:fldCharType="begin"/>
        </w:r>
        <w:r w:rsidR="00712E4C">
          <w:rPr>
            <w:noProof/>
            <w:webHidden/>
          </w:rPr>
          <w:instrText xml:space="preserve"> PAGEREF _Toc143248200 \h </w:instrText>
        </w:r>
        <w:r w:rsidR="00712E4C">
          <w:rPr>
            <w:noProof/>
            <w:webHidden/>
          </w:rPr>
        </w:r>
        <w:r w:rsidR="00712E4C">
          <w:rPr>
            <w:noProof/>
            <w:webHidden/>
          </w:rPr>
          <w:fldChar w:fldCharType="separate"/>
        </w:r>
        <w:r w:rsidR="00684A79">
          <w:rPr>
            <w:noProof/>
            <w:webHidden/>
          </w:rPr>
          <w:t>5</w:t>
        </w:r>
        <w:r w:rsidR="00712E4C">
          <w:rPr>
            <w:noProof/>
            <w:webHidden/>
          </w:rPr>
          <w:fldChar w:fldCharType="end"/>
        </w:r>
      </w:hyperlink>
    </w:p>
    <w:p w14:paraId="24C3B2EF" w14:textId="0A4A9730" w:rsidR="00712E4C" w:rsidRDefault="00853070" w:rsidP="000F3C91">
      <w:pPr>
        <w:pStyle w:val="TOC2"/>
        <w:rPr>
          <w:rFonts w:asciiTheme="minorHAnsi" w:hAnsiTheme="minorHAnsi" w:cstheme="minorBidi"/>
          <w:noProof/>
          <w:sz w:val="22"/>
          <w:szCs w:val="22"/>
          <w:lang w:eastAsia="en-MY"/>
        </w:rPr>
      </w:pPr>
      <w:hyperlink w:anchor="_Toc143248201" w:history="1">
        <w:r w:rsidR="00712E4C" w:rsidRPr="00506AEB">
          <w:rPr>
            <w:rStyle w:val="Hyperlink"/>
            <w:lang w:val="ms-MY"/>
          </w:rPr>
          <w:t>2.3</w:t>
        </w:r>
        <w:r w:rsidR="00712E4C">
          <w:rPr>
            <w:rFonts w:asciiTheme="minorHAnsi" w:hAnsiTheme="minorHAnsi" w:cstheme="minorBidi"/>
            <w:noProof/>
            <w:sz w:val="22"/>
            <w:szCs w:val="22"/>
            <w:lang w:eastAsia="en-MY"/>
          </w:rPr>
          <w:tab/>
        </w:r>
        <w:r w:rsidR="00712E4C" w:rsidRPr="00506AEB">
          <w:rPr>
            <w:rStyle w:val="Hyperlink"/>
            <w:lang w:val="ms-MY"/>
          </w:rPr>
          <w:t xml:space="preserve">Sample </w:t>
        </w:r>
        <w:r w:rsidR="00712E4C" w:rsidRPr="00506AEB">
          <w:rPr>
            <w:rStyle w:val="Hyperlink"/>
            <w:lang w:val="en-US"/>
          </w:rPr>
          <w:t xml:space="preserve">Paragraph </w:t>
        </w:r>
        <w:r w:rsidR="00712E4C" w:rsidRPr="00506AEB">
          <w:rPr>
            <w:rStyle w:val="Hyperlink"/>
            <w:lang w:val="ms-MY"/>
          </w:rPr>
          <w:t>of Subtopic Level 2</w:t>
        </w:r>
        <w:r w:rsidR="00712E4C">
          <w:rPr>
            <w:noProof/>
            <w:webHidden/>
          </w:rPr>
          <w:tab/>
        </w:r>
        <w:r w:rsidR="00712E4C">
          <w:rPr>
            <w:noProof/>
            <w:webHidden/>
          </w:rPr>
          <w:fldChar w:fldCharType="begin"/>
        </w:r>
        <w:r w:rsidR="00712E4C">
          <w:rPr>
            <w:noProof/>
            <w:webHidden/>
          </w:rPr>
          <w:instrText xml:space="preserve"> PAGEREF _Toc143248201 \h </w:instrText>
        </w:r>
        <w:r w:rsidR="00712E4C">
          <w:rPr>
            <w:noProof/>
            <w:webHidden/>
          </w:rPr>
        </w:r>
        <w:r w:rsidR="00712E4C">
          <w:rPr>
            <w:noProof/>
            <w:webHidden/>
          </w:rPr>
          <w:fldChar w:fldCharType="separate"/>
        </w:r>
        <w:r w:rsidR="00684A79">
          <w:rPr>
            <w:noProof/>
            <w:webHidden/>
          </w:rPr>
          <w:t>6</w:t>
        </w:r>
        <w:r w:rsidR="00712E4C">
          <w:rPr>
            <w:noProof/>
            <w:webHidden/>
          </w:rPr>
          <w:fldChar w:fldCharType="end"/>
        </w:r>
      </w:hyperlink>
    </w:p>
    <w:p w14:paraId="02B43E6A" w14:textId="68875E3B" w:rsidR="00712E4C" w:rsidRDefault="00853070" w:rsidP="000F3C91">
      <w:pPr>
        <w:pStyle w:val="TOC2"/>
        <w:rPr>
          <w:rFonts w:asciiTheme="minorHAnsi" w:hAnsiTheme="minorHAnsi" w:cstheme="minorBidi"/>
          <w:noProof/>
          <w:sz w:val="22"/>
          <w:szCs w:val="22"/>
          <w:lang w:eastAsia="en-MY"/>
        </w:rPr>
      </w:pPr>
      <w:hyperlink w:anchor="_Toc143248202" w:history="1">
        <w:r w:rsidR="00712E4C" w:rsidRPr="00506AEB">
          <w:rPr>
            <w:rStyle w:val="Hyperlink"/>
            <w:lang w:val="en-US"/>
          </w:rPr>
          <w:t>2.4</w:t>
        </w:r>
        <w:r w:rsidR="00712E4C">
          <w:rPr>
            <w:rFonts w:asciiTheme="minorHAnsi" w:hAnsiTheme="minorHAnsi" w:cstheme="minorBidi"/>
            <w:noProof/>
            <w:sz w:val="22"/>
            <w:szCs w:val="22"/>
            <w:lang w:eastAsia="en-MY"/>
          </w:rPr>
          <w:tab/>
        </w:r>
        <w:r w:rsidR="00712E4C" w:rsidRPr="00506AEB">
          <w:rPr>
            <w:rStyle w:val="Hyperlink"/>
            <w:lang w:val="en-US"/>
          </w:rPr>
          <w:t>Sample Paragraph of Subtopic Level 3</w:t>
        </w:r>
        <w:r w:rsidR="00712E4C">
          <w:rPr>
            <w:noProof/>
            <w:webHidden/>
          </w:rPr>
          <w:tab/>
        </w:r>
        <w:r w:rsidR="00712E4C">
          <w:rPr>
            <w:noProof/>
            <w:webHidden/>
          </w:rPr>
          <w:fldChar w:fldCharType="begin"/>
        </w:r>
        <w:r w:rsidR="00712E4C">
          <w:rPr>
            <w:noProof/>
            <w:webHidden/>
          </w:rPr>
          <w:instrText xml:space="preserve"> PAGEREF _Toc143248202 \h </w:instrText>
        </w:r>
        <w:r w:rsidR="00712E4C">
          <w:rPr>
            <w:noProof/>
            <w:webHidden/>
          </w:rPr>
        </w:r>
        <w:r w:rsidR="00712E4C">
          <w:rPr>
            <w:noProof/>
            <w:webHidden/>
          </w:rPr>
          <w:fldChar w:fldCharType="separate"/>
        </w:r>
        <w:r w:rsidR="00684A79">
          <w:rPr>
            <w:noProof/>
            <w:webHidden/>
          </w:rPr>
          <w:t>6</w:t>
        </w:r>
        <w:r w:rsidR="00712E4C">
          <w:rPr>
            <w:noProof/>
            <w:webHidden/>
          </w:rPr>
          <w:fldChar w:fldCharType="end"/>
        </w:r>
      </w:hyperlink>
    </w:p>
    <w:p w14:paraId="57CB15D7" w14:textId="10375F02" w:rsidR="00712E4C" w:rsidRDefault="00853070">
      <w:pPr>
        <w:pStyle w:val="TOC3"/>
        <w:rPr>
          <w:rFonts w:asciiTheme="minorHAnsi" w:hAnsiTheme="minorHAnsi"/>
          <w:noProof/>
          <w:sz w:val="22"/>
          <w:lang w:eastAsia="en-MY"/>
        </w:rPr>
      </w:pPr>
      <w:hyperlink w:anchor="_Toc143248203" w:history="1">
        <w:r w:rsidR="00712E4C" w:rsidRPr="00506AEB">
          <w:rPr>
            <w:rStyle w:val="Hyperlink"/>
          </w:rPr>
          <w:t>2.4.1</w:t>
        </w:r>
        <w:r w:rsidR="00712E4C">
          <w:rPr>
            <w:rFonts w:asciiTheme="minorHAnsi" w:hAnsiTheme="minorHAnsi"/>
            <w:noProof/>
            <w:sz w:val="22"/>
            <w:lang w:eastAsia="en-MY"/>
          </w:rPr>
          <w:tab/>
        </w:r>
        <w:r w:rsidR="00712E4C" w:rsidRPr="00506AEB">
          <w:rPr>
            <w:rStyle w:val="Hyperlink"/>
          </w:rPr>
          <w:t>This Is Just A Sample of A Very Long Subtopic Level 2 Title Which Consists of Two or More Lines</w:t>
        </w:r>
        <w:r w:rsidR="00712E4C">
          <w:rPr>
            <w:noProof/>
            <w:webHidden/>
          </w:rPr>
          <w:tab/>
        </w:r>
        <w:r w:rsidR="00712E4C">
          <w:rPr>
            <w:noProof/>
            <w:webHidden/>
          </w:rPr>
          <w:fldChar w:fldCharType="begin"/>
        </w:r>
        <w:r w:rsidR="00712E4C">
          <w:rPr>
            <w:noProof/>
            <w:webHidden/>
          </w:rPr>
          <w:instrText xml:space="preserve"> PAGEREF _Toc143248203 \h </w:instrText>
        </w:r>
        <w:r w:rsidR="00712E4C">
          <w:rPr>
            <w:noProof/>
            <w:webHidden/>
          </w:rPr>
        </w:r>
        <w:r w:rsidR="00712E4C">
          <w:rPr>
            <w:noProof/>
            <w:webHidden/>
          </w:rPr>
          <w:fldChar w:fldCharType="separate"/>
        </w:r>
        <w:r w:rsidR="00684A79">
          <w:rPr>
            <w:noProof/>
            <w:webHidden/>
          </w:rPr>
          <w:t>7</w:t>
        </w:r>
        <w:r w:rsidR="00712E4C">
          <w:rPr>
            <w:noProof/>
            <w:webHidden/>
          </w:rPr>
          <w:fldChar w:fldCharType="end"/>
        </w:r>
      </w:hyperlink>
    </w:p>
    <w:p w14:paraId="2511AED4" w14:textId="04031671" w:rsidR="00712E4C" w:rsidRDefault="00853070">
      <w:pPr>
        <w:pStyle w:val="TOC3"/>
        <w:rPr>
          <w:rFonts w:asciiTheme="minorHAnsi" w:hAnsiTheme="minorHAnsi"/>
          <w:noProof/>
          <w:sz w:val="22"/>
          <w:lang w:eastAsia="en-MY"/>
        </w:rPr>
      </w:pPr>
      <w:hyperlink w:anchor="_Toc143248204" w:history="1">
        <w:r w:rsidR="00712E4C" w:rsidRPr="00506AEB">
          <w:rPr>
            <w:rStyle w:val="Hyperlink"/>
          </w:rPr>
          <w:t>2.4.2</w:t>
        </w:r>
        <w:r w:rsidR="00712E4C">
          <w:rPr>
            <w:rFonts w:asciiTheme="minorHAnsi" w:hAnsiTheme="minorHAnsi"/>
            <w:noProof/>
            <w:sz w:val="22"/>
            <w:lang w:eastAsia="en-MY"/>
          </w:rPr>
          <w:tab/>
        </w:r>
        <w:r w:rsidR="00712E4C" w:rsidRPr="00506AEB">
          <w:rPr>
            <w:rStyle w:val="Hyperlink"/>
          </w:rPr>
          <w:t>This Is Just A Sample Of A Very Long Subtopic Level 2 Title Which Consists of Two or More Lines</w:t>
        </w:r>
        <w:r w:rsidR="00712E4C">
          <w:rPr>
            <w:noProof/>
            <w:webHidden/>
          </w:rPr>
          <w:tab/>
        </w:r>
        <w:r w:rsidR="00712E4C">
          <w:rPr>
            <w:noProof/>
            <w:webHidden/>
          </w:rPr>
          <w:fldChar w:fldCharType="begin"/>
        </w:r>
        <w:r w:rsidR="00712E4C">
          <w:rPr>
            <w:noProof/>
            <w:webHidden/>
          </w:rPr>
          <w:instrText xml:space="preserve"> PAGEREF _Toc143248204 \h </w:instrText>
        </w:r>
        <w:r w:rsidR="00712E4C">
          <w:rPr>
            <w:noProof/>
            <w:webHidden/>
          </w:rPr>
        </w:r>
        <w:r w:rsidR="00712E4C">
          <w:rPr>
            <w:noProof/>
            <w:webHidden/>
          </w:rPr>
          <w:fldChar w:fldCharType="separate"/>
        </w:r>
        <w:r w:rsidR="00684A79">
          <w:rPr>
            <w:noProof/>
            <w:webHidden/>
          </w:rPr>
          <w:t>7</w:t>
        </w:r>
        <w:r w:rsidR="00712E4C">
          <w:rPr>
            <w:noProof/>
            <w:webHidden/>
          </w:rPr>
          <w:fldChar w:fldCharType="end"/>
        </w:r>
      </w:hyperlink>
    </w:p>
    <w:p w14:paraId="326CBDB4" w14:textId="410FCD7F" w:rsidR="00712E4C" w:rsidRDefault="00853070">
      <w:pPr>
        <w:pStyle w:val="TOC3"/>
        <w:rPr>
          <w:rFonts w:asciiTheme="minorHAnsi" w:hAnsiTheme="minorHAnsi"/>
          <w:noProof/>
          <w:sz w:val="22"/>
          <w:lang w:eastAsia="en-MY"/>
        </w:rPr>
      </w:pPr>
      <w:hyperlink w:anchor="_Toc143248205" w:history="1">
        <w:r w:rsidR="00712E4C" w:rsidRPr="00506AEB">
          <w:rPr>
            <w:rStyle w:val="Hyperlink"/>
            <w:iCs/>
          </w:rPr>
          <w:t>2.4.3</w:t>
        </w:r>
        <w:r w:rsidR="00712E4C">
          <w:rPr>
            <w:rFonts w:asciiTheme="minorHAnsi" w:hAnsiTheme="minorHAnsi"/>
            <w:noProof/>
            <w:sz w:val="22"/>
            <w:lang w:eastAsia="en-MY"/>
          </w:rPr>
          <w:tab/>
        </w:r>
        <w:r w:rsidR="00712E4C" w:rsidRPr="00506AEB">
          <w:rPr>
            <w:rStyle w:val="Hyperlink"/>
            <w:iCs/>
          </w:rPr>
          <w:t>This Is Just A Sample of A Very Long Subtopic Level 3 Title Which Consists of Two or More Lines</w:t>
        </w:r>
        <w:r w:rsidR="00712E4C">
          <w:rPr>
            <w:noProof/>
            <w:webHidden/>
          </w:rPr>
          <w:tab/>
        </w:r>
        <w:r w:rsidR="00712E4C">
          <w:rPr>
            <w:noProof/>
            <w:webHidden/>
          </w:rPr>
          <w:fldChar w:fldCharType="begin"/>
        </w:r>
        <w:r w:rsidR="00712E4C">
          <w:rPr>
            <w:noProof/>
            <w:webHidden/>
          </w:rPr>
          <w:instrText xml:space="preserve"> PAGEREF _Toc143248205 \h </w:instrText>
        </w:r>
        <w:r w:rsidR="00712E4C">
          <w:rPr>
            <w:noProof/>
            <w:webHidden/>
          </w:rPr>
        </w:r>
        <w:r w:rsidR="00712E4C">
          <w:rPr>
            <w:noProof/>
            <w:webHidden/>
          </w:rPr>
          <w:fldChar w:fldCharType="separate"/>
        </w:r>
        <w:r w:rsidR="00684A79">
          <w:rPr>
            <w:noProof/>
            <w:webHidden/>
          </w:rPr>
          <w:t>7</w:t>
        </w:r>
        <w:r w:rsidR="00712E4C">
          <w:rPr>
            <w:noProof/>
            <w:webHidden/>
          </w:rPr>
          <w:fldChar w:fldCharType="end"/>
        </w:r>
      </w:hyperlink>
    </w:p>
    <w:p w14:paraId="10B66F32" w14:textId="1E102A3F" w:rsidR="00712E4C" w:rsidRDefault="00853070" w:rsidP="000F3C91">
      <w:pPr>
        <w:pStyle w:val="TOC2"/>
        <w:rPr>
          <w:rFonts w:asciiTheme="minorHAnsi" w:hAnsiTheme="minorHAnsi" w:cstheme="minorBidi"/>
          <w:noProof/>
          <w:sz w:val="22"/>
          <w:szCs w:val="22"/>
          <w:lang w:eastAsia="en-MY"/>
        </w:rPr>
      </w:pPr>
      <w:hyperlink w:anchor="_Toc143248206" w:history="1">
        <w:r w:rsidR="00712E4C" w:rsidRPr="00506AEB">
          <w:rPr>
            <w:rStyle w:val="Hyperlink"/>
            <w:lang w:val="en-US"/>
          </w:rPr>
          <w:t>2.5</w:t>
        </w:r>
        <w:r w:rsidR="00712E4C">
          <w:rPr>
            <w:rFonts w:asciiTheme="minorHAnsi" w:hAnsiTheme="minorHAnsi" w:cstheme="minorBidi"/>
            <w:noProof/>
            <w:sz w:val="22"/>
            <w:szCs w:val="22"/>
            <w:lang w:eastAsia="en-MY"/>
          </w:rPr>
          <w:tab/>
        </w:r>
        <w:r w:rsidR="00712E4C" w:rsidRPr="00506AEB">
          <w:rPr>
            <w:rStyle w:val="Hyperlink"/>
            <w:lang w:val="en-US"/>
          </w:rPr>
          <w:t>Sample of Lists</w:t>
        </w:r>
        <w:r w:rsidR="00712E4C">
          <w:rPr>
            <w:noProof/>
            <w:webHidden/>
          </w:rPr>
          <w:tab/>
        </w:r>
        <w:r w:rsidR="00712E4C">
          <w:rPr>
            <w:noProof/>
            <w:webHidden/>
          </w:rPr>
          <w:fldChar w:fldCharType="begin"/>
        </w:r>
        <w:r w:rsidR="00712E4C">
          <w:rPr>
            <w:noProof/>
            <w:webHidden/>
          </w:rPr>
          <w:instrText xml:space="preserve"> PAGEREF _Toc143248206 \h </w:instrText>
        </w:r>
        <w:r w:rsidR="00712E4C">
          <w:rPr>
            <w:noProof/>
            <w:webHidden/>
          </w:rPr>
        </w:r>
        <w:r w:rsidR="00712E4C">
          <w:rPr>
            <w:noProof/>
            <w:webHidden/>
          </w:rPr>
          <w:fldChar w:fldCharType="separate"/>
        </w:r>
        <w:r w:rsidR="00684A79">
          <w:rPr>
            <w:noProof/>
            <w:webHidden/>
          </w:rPr>
          <w:t>7</w:t>
        </w:r>
        <w:r w:rsidR="00712E4C">
          <w:rPr>
            <w:noProof/>
            <w:webHidden/>
          </w:rPr>
          <w:fldChar w:fldCharType="end"/>
        </w:r>
      </w:hyperlink>
    </w:p>
    <w:p w14:paraId="41D48B9C" w14:textId="61D4893D" w:rsidR="00712E4C" w:rsidRDefault="00853070" w:rsidP="000F3C91">
      <w:pPr>
        <w:pStyle w:val="TOC2"/>
        <w:rPr>
          <w:rFonts w:asciiTheme="minorHAnsi" w:hAnsiTheme="minorHAnsi" w:cstheme="minorBidi"/>
          <w:noProof/>
          <w:sz w:val="22"/>
          <w:szCs w:val="22"/>
          <w:lang w:eastAsia="en-MY"/>
        </w:rPr>
      </w:pPr>
      <w:hyperlink w:anchor="_Toc143248207" w:history="1">
        <w:r w:rsidR="00712E4C" w:rsidRPr="00506AEB">
          <w:rPr>
            <w:rStyle w:val="Hyperlink"/>
            <w:lang w:val="en-US"/>
          </w:rPr>
          <w:t>2.6</w:t>
        </w:r>
        <w:r w:rsidR="00712E4C">
          <w:rPr>
            <w:rFonts w:asciiTheme="minorHAnsi" w:hAnsiTheme="minorHAnsi" w:cstheme="minorBidi"/>
            <w:noProof/>
            <w:sz w:val="22"/>
            <w:szCs w:val="22"/>
            <w:lang w:eastAsia="en-MY"/>
          </w:rPr>
          <w:tab/>
        </w:r>
        <w:r w:rsidR="00712E4C" w:rsidRPr="00506AEB">
          <w:rPr>
            <w:rStyle w:val="Hyperlink"/>
            <w:lang w:val="en-US"/>
          </w:rPr>
          <w:t>A Sample of Small Table</w:t>
        </w:r>
        <w:r w:rsidR="00712E4C">
          <w:rPr>
            <w:noProof/>
            <w:webHidden/>
          </w:rPr>
          <w:tab/>
        </w:r>
        <w:r w:rsidR="00712E4C">
          <w:rPr>
            <w:noProof/>
            <w:webHidden/>
          </w:rPr>
          <w:fldChar w:fldCharType="begin"/>
        </w:r>
        <w:r w:rsidR="00712E4C">
          <w:rPr>
            <w:noProof/>
            <w:webHidden/>
          </w:rPr>
          <w:instrText xml:space="preserve"> PAGEREF _Toc143248207 \h </w:instrText>
        </w:r>
        <w:r w:rsidR="00712E4C">
          <w:rPr>
            <w:noProof/>
            <w:webHidden/>
          </w:rPr>
        </w:r>
        <w:r w:rsidR="00712E4C">
          <w:rPr>
            <w:noProof/>
            <w:webHidden/>
          </w:rPr>
          <w:fldChar w:fldCharType="separate"/>
        </w:r>
        <w:r w:rsidR="00684A79">
          <w:rPr>
            <w:noProof/>
            <w:webHidden/>
          </w:rPr>
          <w:t>8</w:t>
        </w:r>
        <w:r w:rsidR="00712E4C">
          <w:rPr>
            <w:noProof/>
            <w:webHidden/>
          </w:rPr>
          <w:fldChar w:fldCharType="end"/>
        </w:r>
      </w:hyperlink>
    </w:p>
    <w:p w14:paraId="11FCAD3A" w14:textId="3770508E" w:rsidR="00712E4C" w:rsidRDefault="00853070" w:rsidP="000F3C91">
      <w:pPr>
        <w:pStyle w:val="TOC2"/>
        <w:rPr>
          <w:rFonts w:asciiTheme="minorHAnsi" w:hAnsiTheme="minorHAnsi" w:cstheme="minorBidi"/>
          <w:noProof/>
          <w:sz w:val="22"/>
          <w:szCs w:val="22"/>
          <w:lang w:eastAsia="en-MY"/>
        </w:rPr>
      </w:pPr>
      <w:hyperlink w:anchor="_Toc143248208" w:history="1">
        <w:r w:rsidR="00712E4C" w:rsidRPr="00506AEB">
          <w:rPr>
            <w:rStyle w:val="Hyperlink"/>
            <w:lang w:val="en-US"/>
          </w:rPr>
          <w:t>2.7</w:t>
        </w:r>
        <w:r w:rsidR="00712E4C">
          <w:rPr>
            <w:rFonts w:asciiTheme="minorHAnsi" w:hAnsiTheme="minorHAnsi" w:cstheme="minorBidi"/>
            <w:noProof/>
            <w:sz w:val="22"/>
            <w:szCs w:val="22"/>
            <w:lang w:eastAsia="en-MY"/>
          </w:rPr>
          <w:tab/>
        </w:r>
        <w:r w:rsidR="00712E4C" w:rsidRPr="00506AEB">
          <w:rPr>
            <w:rStyle w:val="Hyperlink"/>
            <w:lang w:val="en-US"/>
          </w:rPr>
          <w:t>A Sample of Figures</w:t>
        </w:r>
        <w:r w:rsidR="00712E4C">
          <w:rPr>
            <w:noProof/>
            <w:webHidden/>
          </w:rPr>
          <w:tab/>
        </w:r>
        <w:r w:rsidR="00712E4C">
          <w:rPr>
            <w:noProof/>
            <w:webHidden/>
          </w:rPr>
          <w:fldChar w:fldCharType="begin"/>
        </w:r>
        <w:r w:rsidR="00712E4C">
          <w:rPr>
            <w:noProof/>
            <w:webHidden/>
          </w:rPr>
          <w:instrText xml:space="preserve"> PAGEREF _Toc143248208 \h </w:instrText>
        </w:r>
        <w:r w:rsidR="00712E4C">
          <w:rPr>
            <w:noProof/>
            <w:webHidden/>
          </w:rPr>
        </w:r>
        <w:r w:rsidR="00712E4C">
          <w:rPr>
            <w:noProof/>
            <w:webHidden/>
          </w:rPr>
          <w:fldChar w:fldCharType="separate"/>
        </w:r>
        <w:r w:rsidR="00684A79">
          <w:rPr>
            <w:noProof/>
            <w:webHidden/>
          </w:rPr>
          <w:t>9</w:t>
        </w:r>
        <w:r w:rsidR="00712E4C">
          <w:rPr>
            <w:noProof/>
            <w:webHidden/>
          </w:rPr>
          <w:fldChar w:fldCharType="end"/>
        </w:r>
      </w:hyperlink>
    </w:p>
    <w:p w14:paraId="258E3D79" w14:textId="4B3672E9" w:rsidR="00712E4C" w:rsidRDefault="00853070" w:rsidP="000F3C91">
      <w:pPr>
        <w:pStyle w:val="TOC2"/>
        <w:rPr>
          <w:rFonts w:asciiTheme="minorHAnsi" w:hAnsiTheme="minorHAnsi" w:cstheme="minorBidi"/>
          <w:noProof/>
          <w:sz w:val="22"/>
          <w:szCs w:val="22"/>
          <w:lang w:eastAsia="en-MY"/>
        </w:rPr>
      </w:pPr>
      <w:hyperlink w:anchor="_Toc143248209" w:history="1">
        <w:r w:rsidR="00712E4C" w:rsidRPr="00506AEB">
          <w:rPr>
            <w:rStyle w:val="Hyperlink"/>
            <w:lang w:val="en-US"/>
          </w:rPr>
          <w:t>2.8</w:t>
        </w:r>
        <w:r w:rsidR="00712E4C">
          <w:rPr>
            <w:rFonts w:asciiTheme="minorHAnsi" w:hAnsiTheme="minorHAnsi" w:cstheme="minorBidi"/>
            <w:noProof/>
            <w:sz w:val="22"/>
            <w:szCs w:val="22"/>
            <w:lang w:eastAsia="en-MY"/>
          </w:rPr>
          <w:tab/>
        </w:r>
        <w:r w:rsidR="00712E4C" w:rsidRPr="00506AEB">
          <w:rPr>
            <w:rStyle w:val="Hyperlink"/>
            <w:lang w:val="en-US"/>
          </w:rPr>
          <w:t>Cross Referencing Tables, Figures and Equation</w:t>
        </w:r>
        <w:r w:rsidR="00712E4C">
          <w:rPr>
            <w:noProof/>
            <w:webHidden/>
          </w:rPr>
          <w:tab/>
        </w:r>
        <w:r w:rsidR="00712E4C">
          <w:rPr>
            <w:noProof/>
            <w:webHidden/>
          </w:rPr>
          <w:fldChar w:fldCharType="begin"/>
        </w:r>
        <w:r w:rsidR="00712E4C">
          <w:rPr>
            <w:noProof/>
            <w:webHidden/>
          </w:rPr>
          <w:instrText xml:space="preserve"> PAGEREF _Toc143248209 \h </w:instrText>
        </w:r>
        <w:r w:rsidR="00712E4C">
          <w:rPr>
            <w:noProof/>
            <w:webHidden/>
          </w:rPr>
        </w:r>
        <w:r w:rsidR="00712E4C">
          <w:rPr>
            <w:noProof/>
            <w:webHidden/>
          </w:rPr>
          <w:fldChar w:fldCharType="separate"/>
        </w:r>
        <w:r w:rsidR="00684A79">
          <w:rPr>
            <w:noProof/>
            <w:webHidden/>
          </w:rPr>
          <w:t>10</w:t>
        </w:r>
        <w:r w:rsidR="00712E4C">
          <w:rPr>
            <w:noProof/>
            <w:webHidden/>
          </w:rPr>
          <w:fldChar w:fldCharType="end"/>
        </w:r>
      </w:hyperlink>
    </w:p>
    <w:p w14:paraId="5CD915A9" w14:textId="01AA126A" w:rsidR="00712E4C" w:rsidRDefault="00853070" w:rsidP="000F3C91">
      <w:pPr>
        <w:pStyle w:val="TOC2"/>
        <w:rPr>
          <w:rFonts w:asciiTheme="minorHAnsi" w:hAnsiTheme="minorHAnsi" w:cstheme="minorBidi"/>
          <w:noProof/>
          <w:sz w:val="22"/>
          <w:szCs w:val="22"/>
          <w:lang w:eastAsia="en-MY"/>
        </w:rPr>
      </w:pPr>
      <w:hyperlink w:anchor="_Toc143248210" w:history="1">
        <w:r w:rsidR="00712E4C" w:rsidRPr="00506AEB">
          <w:rPr>
            <w:rStyle w:val="Hyperlink"/>
            <w:lang w:val="en-US"/>
          </w:rPr>
          <w:t>2.9</w:t>
        </w:r>
        <w:r w:rsidR="00712E4C">
          <w:rPr>
            <w:rFonts w:asciiTheme="minorHAnsi" w:hAnsiTheme="minorHAnsi" w:cstheme="minorBidi"/>
            <w:noProof/>
            <w:sz w:val="22"/>
            <w:szCs w:val="22"/>
            <w:lang w:eastAsia="en-MY"/>
          </w:rPr>
          <w:tab/>
        </w:r>
        <w:r w:rsidR="00712E4C" w:rsidRPr="00506AEB">
          <w:rPr>
            <w:rStyle w:val="Hyperlink"/>
            <w:lang w:val="en-US"/>
          </w:rPr>
          <w:t>Citation in Text</w:t>
        </w:r>
        <w:r w:rsidR="00712E4C">
          <w:rPr>
            <w:noProof/>
            <w:webHidden/>
          </w:rPr>
          <w:tab/>
        </w:r>
        <w:r w:rsidR="00712E4C">
          <w:rPr>
            <w:noProof/>
            <w:webHidden/>
          </w:rPr>
          <w:fldChar w:fldCharType="begin"/>
        </w:r>
        <w:r w:rsidR="00712E4C">
          <w:rPr>
            <w:noProof/>
            <w:webHidden/>
          </w:rPr>
          <w:instrText xml:space="preserve"> PAGEREF _Toc143248210 \h </w:instrText>
        </w:r>
        <w:r w:rsidR="00712E4C">
          <w:rPr>
            <w:noProof/>
            <w:webHidden/>
          </w:rPr>
        </w:r>
        <w:r w:rsidR="00712E4C">
          <w:rPr>
            <w:noProof/>
            <w:webHidden/>
          </w:rPr>
          <w:fldChar w:fldCharType="separate"/>
        </w:r>
        <w:r w:rsidR="00684A79">
          <w:rPr>
            <w:noProof/>
            <w:webHidden/>
          </w:rPr>
          <w:t>10</w:t>
        </w:r>
        <w:r w:rsidR="00712E4C">
          <w:rPr>
            <w:noProof/>
            <w:webHidden/>
          </w:rPr>
          <w:fldChar w:fldCharType="end"/>
        </w:r>
      </w:hyperlink>
    </w:p>
    <w:p w14:paraId="0F20D1E9" w14:textId="18853B94" w:rsidR="00712E4C" w:rsidRDefault="00853070">
      <w:pPr>
        <w:pStyle w:val="TOC3"/>
        <w:rPr>
          <w:rFonts w:asciiTheme="minorHAnsi" w:hAnsiTheme="minorHAnsi"/>
          <w:noProof/>
          <w:sz w:val="22"/>
          <w:lang w:eastAsia="en-MY"/>
        </w:rPr>
      </w:pPr>
      <w:hyperlink w:anchor="_Toc143248211" w:history="1">
        <w:r w:rsidR="00712E4C" w:rsidRPr="00506AEB">
          <w:rPr>
            <w:rStyle w:val="Hyperlink"/>
          </w:rPr>
          <w:t>2.9.1</w:t>
        </w:r>
        <w:r w:rsidR="00712E4C">
          <w:rPr>
            <w:rFonts w:asciiTheme="minorHAnsi" w:hAnsiTheme="minorHAnsi"/>
            <w:noProof/>
            <w:sz w:val="22"/>
            <w:lang w:eastAsia="en-MY"/>
          </w:rPr>
          <w:tab/>
        </w:r>
        <w:r w:rsidR="00712E4C" w:rsidRPr="00506AEB">
          <w:rPr>
            <w:rStyle w:val="Hyperlink"/>
          </w:rPr>
          <w:t>Author’s name cited in text</w:t>
        </w:r>
        <w:r w:rsidR="00712E4C">
          <w:rPr>
            <w:noProof/>
            <w:webHidden/>
          </w:rPr>
          <w:tab/>
        </w:r>
        <w:r w:rsidR="00712E4C">
          <w:rPr>
            <w:noProof/>
            <w:webHidden/>
          </w:rPr>
          <w:fldChar w:fldCharType="begin"/>
        </w:r>
        <w:r w:rsidR="00712E4C">
          <w:rPr>
            <w:noProof/>
            <w:webHidden/>
          </w:rPr>
          <w:instrText xml:space="preserve"> PAGEREF _Toc143248211 \h </w:instrText>
        </w:r>
        <w:r w:rsidR="00712E4C">
          <w:rPr>
            <w:noProof/>
            <w:webHidden/>
          </w:rPr>
        </w:r>
        <w:r w:rsidR="00712E4C">
          <w:rPr>
            <w:noProof/>
            <w:webHidden/>
          </w:rPr>
          <w:fldChar w:fldCharType="separate"/>
        </w:r>
        <w:r w:rsidR="00684A79">
          <w:rPr>
            <w:noProof/>
            <w:webHidden/>
          </w:rPr>
          <w:t>10</w:t>
        </w:r>
        <w:r w:rsidR="00712E4C">
          <w:rPr>
            <w:noProof/>
            <w:webHidden/>
          </w:rPr>
          <w:fldChar w:fldCharType="end"/>
        </w:r>
      </w:hyperlink>
    </w:p>
    <w:p w14:paraId="79217F21" w14:textId="301040EE" w:rsidR="00712E4C" w:rsidRDefault="00853070">
      <w:pPr>
        <w:pStyle w:val="TOC3"/>
        <w:rPr>
          <w:rFonts w:asciiTheme="minorHAnsi" w:hAnsiTheme="minorHAnsi"/>
          <w:noProof/>
          <w:sz w:val="22"/>
          <w:lang w:eastAsia="en-MY"/>
        </w:rPr>
      </w:pPr>
      <w:hyperlink w:anchor="_Toc143248212" w:history="1">
        <w:r w:rsidR="00712E4C" w:rsidRPr="00506AEB">
          <w:rPr>
            <w:rStyle w:val="Hyperlink"/>
          </w:rPr>
          <w:t>2.9.2</w:t>
        </w:r>
        <w:r w:rsidR="00712E4C">
          <w:rPr>
            <w:rFonts w:asciiTheme="minorHAnsi" w:hAnsiTheme="minorHAnsi"/>
            <w:noProof/>
            <w:sz w:val="22"/>
            <w:lang w:eastAsia="en-MY"/>
          </w:rPr>
          <w:tab/>
        </w:r>
        <w:r w:rsidR="00712E4C" w:rsidRPr="00506AEB">
          <w:rPr>
            <w:rStyle w:val="Hyperlink"/>
          </w:rPr>
          <w:t>Author’s name not cited directly in the text</w:t>
        </w:r>
        <w:r w:rsidR="00712E4C">
          <w:rPr>
            <w:noProof/>
            <w:webHidden/>
          </w:rPr>
          <w:tab/>
        </w:r>
        <w:r w:rsidR="00712E4C">
          <w:rPr>
            <w:noProof/>
            <w:webHidden/>
          </w:rPr>
          <w:fldChar w:fldCharType="begin"/>
        </w:r>
        <w:r w:rsidR="00712E4C">
          <w:rPr>
            <w:noProof/>
            <w:webHidden/>
          </w:rPr>
          <w:instrText xml:space="preserve"> PAGEREF _Toc143248212 \h </w:instrText>
        </w:r>
        <w:r w:rsidR="00712E4C">
          <w:rPr>
            <w:noProof/>
            <w:webHidden/>
          </w:rPr>
        </w:r>
        <w:r w:rsidR="00712E4C">
          <w:rPr>
            <w:noProof/>
            <w:webHidden/>
          </w:rPr>
          <w:fldChar w:fldCharType="separate"/>
        </w:r>
        <w:r w:rsidR="00684A79">
          <w:rPr>
            <w:noProof/>
            <w:webHidden/>
          </w:rPr>
          <w:t>11</w:t>
        </w:r>
        <w:r w:rsidR="00712E4C">
          <w:rPr>
            <w:noProof/>
            <w:webHidden/>
          </w:rPr>
          <w:fldChar w:fldCharType="end"/>
        </w:r>
      </w:hyperlink>
    </w:p>
    <w:p w14:paraId="15170AA1" w14:textId="05BD0C3D" w:rsidR="00712E4C" w:rsidRDefault="00853070">
      <w:pPr>
        <w:pStyle w:val="TOC3"/>
        <w:rPr>
          <w:rFonts w:asciiTheme="minorHAnsi" w:hAnsiTheme="minorHAnsi"/>
          <w:noProof/>
          <w:sz w:val="22"/>
          <w:lang w:eastAsia="en-MY"/>
        </w:rPr>
      </w:pPr>
      <w:hyperlink w:anchor="_Toc143248213" w:history="1">
        <w:r w:rsidR="00712E4C" w:rsidRPr="00506AEB">
          <w:rPr>
            <w:rStyle w:val="Hyperlink"/>
          </w:rPr>
          <w:t>2.9.3</w:t>
        </w:r>
        <w:r w:rsidR="00712E4C">
          <w:rPr>
            <w:rFonts w:asciiTheme="minorHAnsi" w:hAnsiTheme="minorHAnsi"/>
            <w:noProof/>
            <w:sz w:val="22"/>
            <w:lang w:eastAsia="en-MY"/>
          </w:rPr>
          <w:tab/>
        </w:r>
        <w:r w:rsidR="00712E4C" w:rsidRPr="00506AEB">
          <w:rPr>
            <w:rStyle w:val="Hyperlink"/>
          </w:rPr>
          <w:t>No Author</w:t>
        </w:r>
        <w:r w:rsidR="00712E4C">
          <w:rPr>
            <w:noProof/>
            <w:webHidden/>
          </w:rPr>
          <w:tab/>
        </w:r>
        <w:r w:rsidR="00712E4C">
          <w:rPr>
            <w:noProof/>
            <w:webHidden/>
          </w:rPr>
          <w:fldChar w:fldCharType="begin"/>
        </w:r>
        <w:r w:rsidR="00712E4C">
          <w:rPr>
            <w:noProof/>
            <w:webHidden/>
          </w:rPr>
          <w:instrText xml:space="preserve"> PAGEREF _Toc143248213 \h </w:instrText>
        </w:r>
        <w:r w:rsidR="00712E4C">
          <w:rPr>
            <w:noProof/>
            <w:webHidden/>
          </w:rPr>
        </w:r>
        <w:r w:rsidR="00712E4C">
          <w:rPr>
            <w:noProof/>
            <w:webHidden/>
          </w:rPr>
          <w:fldChar w:fldCharType="separate"/>
        </w:r>
        <w:r w:rsidR="00684A79">
          <w:rPr>
            <w:noProof/>
            <w:webHidden/>
          </w:rPr>
          <w:t>11</w:t>
        </w:r>
        <w:r w:rsidR="00712E4C">
          <w:rPr>
            <w:noProof/>
            <w:webHidden/>
          </w:rPr>
          <w:fldChar w:fldCharType="end"/>
        </w:r>
      </w:hyperlink>
    </w:p>
    <w:p w14:paraId="2FFF7CDC" w14:textId="66AC66C4" w:rsidR="00712E4C" w:rsidRDefault="00853070">
      <w:pPr>
        <w:pStyle w:val="TOC3"/>
        <w:rPr>
          <w:rFonts w:asciiTheme="minorHAnsi" w:hAnsiTheme="minorHAnsi"/>
          <w:noProof/>
          <w:sz w:val="22"/>
          <w:lang w:eastAsia="en-MY"/>
        </w:rPr>
      </w:pPr>
      <w:hyperlink w:anchor="_Toc143248214" w:history="1">
        <w:r w:rsidR="00712E4C" w:rsidRPr="00506AEB">
          <w:rPr>
            <w:rStyle w:val="Hyperlink"/>
          </w:rPr>
          <w:t>2.9.4</w:t>
        </w:r>
        <w:r w:rsidR="00712E4C">
          <w:rPr>
            <w:rFonts w:asciiTheme="minorHAnsi" w:hAnsiTheme="minorHAnsi"/>
            <w:noProof/>
            <w:sz w:val="22"/>
            <w:lang w:eastAsia="en-MY"/>
          </w:rPr>
          <w:tab/>
        </w:r>
        <w:r w:rsidR="00712E4C" w:rsidRPr="00506AEB">
          <w:rPr>
            <w:rStyle w:val="Hyperlink"/>
          </w:rPr>
          <w:t>Corporate Authors</w:t>
        </w:r>
        <w:r w:rsidR="00712E4C">
          <w:rPr>
            <w:noProof/>
            <w:webHidden/>
          </w:rPr>
          <w:tab/>
        </w:r>
        <w:r w:rsidR="00712E4C">
          <w:rPr>
            <w:noProof/>
            <w:webHidden/>
          </w:rPr>
          <w:fldChar w:fldCharType="begin"/>
        </w:r>
        <w:r w:rsidR="00712E4C">
          <w:rPr>
            <w:noProof/>
            <w:webHidden/>
          </w:rPr>
          <w:instrText xml:space="preserve"> PAGEREF _Toc143248214 \h </w:instrText>
        </w:r>
        <w:r w:rsidR="00712E4C">
          <w:rPr>
            <w:noProof/>
            <w:webHidden/>
          </w:rPr>
        </w:r>
        <w:r w:rsidR="00712E4C">
          <w:rPr>
            <w:noProof/>
            <w:webHidden/>
          </w:rPr>
          <w:fldChar w:fldCharType="separate"/>
        </w:r>
        <w:r w:rsidR="00684A79">
          <w:rPr>
            <w:noProof/>
            <w:webHidden/>
          </w:rPr>
          <w:t>12</w:t>
        </w:r>
        <w:r w:rsidR="00712E4C">
          <w:rPr>
            <w:noProof/>
            <w:webHidden/>
          </w:rPr>
          <w:fldChar w:fldCharType="end"/>
        </w:r>
      </w:hyperlink>
    </w:p>
    <w:p w14:paraId="7765CA80" w14:textId="4D44863B" w:rsidR="00712E4C" w:rsidRDefault="00853070">
      <w:pPr>
        <w:pStyle w:val="TOC3"/>
        <w:rPr>
          <w:rFonts w:asciiTheme="minorHAnsi" w:hAnsiTheme="minorHAnsi"/>
          <w:noProof/>
          <w:sz w:val="22"/>
          <w:lang w:eastAsia="en-MY"/>
        </w:rPr>
      </w:pPr>
      <w:hyperlink w:anchor="_Toc143248215" w:history="1">
        <w:r w:rsidR="00712E4C" w:rsidRPr="00506AEB">
          <w:rPr>
            <w:rStyle w:val="Hyperlink"/>
          </w:rPr>
          <w:t>2.9.5</w:t>
        </w:r>
        <w:r w:rsidR="00712E4C">
          <w:rPr>
            <w:rFonts w:asciiTheme="minorHAnsi" w:hAnsiTheme="minorHAnsi"/>
            <w:noProof/>
            <w:sz w:val="22"/>
            <w:lang w:eastAsia="en-MY"/>
          </w:rPr>
          <w:tab/>
        </w:r>
        <w:r w:rsidR="00712E4C" w:rsidRPr="00506AEB">
          <w:rPr>
            <w:rStyle w:val="Hyperlink"/>
          </w:rPr>
          <w:t>No Date</w:t>
        </w:r>
        <w:r w:rsidR="00712E4C">
          <w:rPr>
            <w:noProof/>
            <w:webHidden/>
          </w:rPr>
          <w:tab/>
        </w:r>
        <w:r w:rsidR="00712E4C">
          <w:rPr>
            <w:noProof/>
            <w:webHidden/>
          </w:rPr>
          <w:fldChar w:fldCharType="begin"/>
        </w:r>
        <w:r w:rsidR="00712E4C">
          <w:rPr>
            <w:noProof/>
            <w:webHidden/>
          </w:rPr>
          <w:instrText xml:space="preserve"> PAGEREF _Toc143248215 \h </w:instrText>
        </w:r>
        <w:r w:rsidR="00712E4C">
          <w:rPr>
            <w:noProof/>
            <w:webHidden/>
          </w:rPr>
        </w:r>
        <w:r w:rsidR="00712E4C">
          <w:rPr>
            <w:noProof/>
            <w:webHidden/>
          </w:rPr>
          <w:fldChar w:fldCharType="separate"/>
        </w:r>
        <w:r w:rsidR="00684A79">
          <w:rPr>
            <w:noProof/>
            <w:webHidden/>
          </w:rPr>
          <w:t>12</w:t>
        </w:r>
        <w:r w:rsidR="00712E4C">
          <w:rPr>
            <w:noProof/>
            <w:webHidden/>
          </w:rPr>
          <w:fldChar w:fldCharType="end"/>
        </w:r>
      </w:hyperlink>
    </w:p>
    <w:p w14:paraId="171694C0" w14:textId="226AA842" w:rsidR="00712E4C" w:rsidRDefault="00853070">
      <w:pPr>
        <w:pStyle w:val="TOC3"/>
        <w:rPr>
          <w:rFonts w:asciiTheme="minorHAnsi" w:hAnsiTheme="minorHAnsi"/>
          <w:noProof/>
          <w:sz w:val="22"/>
          <w:lang w:eastAsia="en-MY"/>
        </w:rPr>
      </w:pPr>
      <w:hyperlink w:anchor="_Toc143248216" w:history="1">
        <w:r w:rsidR="00712E4C" w:rsidRPr="00506AEB">
          <w:rPr>
            <w:rStyle w:val="Hyperlink"/>
          </w:rPr>
          <w:t>2.9.6</w:t>
        </w:r>
        <w:r w:rsidR="00712E4C">
          <w:rPr>
            <w:rFonts w:asciiTheme="minorHAnsi" w:hAnsiTheme="minorHAnsi"/>
            <w:noProof/>
            <w:sz w:val="22"/>
            <w:lang w:eastAsia="en-MY"/>
          </w:rPr>
          <w:tab/>
        </w:r>
        <w:r w:rsidR="00712E4C" w:rsidRPr="00506AEB">
          <w:rPr>
            <w:rStyle w:val="Hyperlink"/>
          </w:rPr>
          <w:t>Secondary Referencing</w:t>
        </w:r>
        <w:r w:rsidR="00712E4C">
          <w:rPr>
            <w:noProof/>
            <w:webHidden/>
          </w:rPr>
          <w:tab/>
        </w:r>
        <w:r w:rsidR="00712E4C">
          <w:rPr>
            <w:noProof/>
            <w:webHidden/>
          </w:rPr>
          <w:fldChar w:fldCharType="begin"/>
        </w:r>
        <w:r w:rsidR="00712E4C">
          <w:rPr>
            <w:noProof/>
            <w:webHidden/>
          </w:rPr>
          <w:instrText xml:space="preserve"> PAGEREF _Toc143248216 \h </w:instrText>
        </w:r>
        <w:r w:rsidR="00712E4C">
          <w:rPr>
            <w:noProof/>
            <w:webHidden/>
          </w:rPr>
        </w:r>
        <w:r w:rsidR="00712E4C">
          <w:rPr>
            <w:noProof/>
            <w:webHidden/>
          </w:rPr>
          <w:fldChar w:fldCharType="separate"/>
        </w:r>
        <w:r w:rsidR="00684A79">
          <w:rPr>
            <w:noProof/>
            <w:webHidden/>
          </w:rPr>
          <w:t>12</w:t>
        </w:r>
        <w:r w:rsidR="00712E4C">
          <w:rPr>
            <w:noProof/>
            <w:webHidden/>
          </w:rPr>
          <w:fldChar w:fldCharType="end"/>
        </w:r>
      </w:hyperlink>
    </w:p>
    <w:p w14:paraId="58555427" w14:textId="4B942B2D" w:rsidR="00712E4C" w:rsidRDefault="00853070">
      <w:pPr>
        <w:pStyle w:val="TOC3"/>
        <w:rPr>
          <w:rFonts w:asciiTheme="minorHAnsi" w:hAnsiTheme="minorHAnsi"/>
          <w:noProof/>
          <w:sz w:val="22"/>
          <w:lang w:eastAsia="en-MY"/>
        </w:rPr>
      </w:pPr>
      <w:hyperlink w:anchor="_Toc143248217" w:history="1">
        <w:r w:rsidR="00712E4C" w:rsidRPr="00506AEB">
          <w:rPr>
            <w:rStyle w:val="Hyperlink"/>
          </w:rPr>
          <w:t>2.9.7</w:t>
        </w:r>
        <w:r w:rsidR="00712E4C">
          <w:rPr>
            <w:rFonts w:asciiTheme="minorHAnsi" w:hAnsiTheme="minorHAnsi"/>
            <w:noProof/>
            <w:sz w:val="22"/>
            <w:lang w:eastAsia="en-MY"/>
          </w:rPr>
          <w:tab/>
        </w:r>
        <w:r w:rsidR="00712E4C" w:rsidRPr="00506AEB">
          <w:rPr>
            <w:rStyle w:val="Hyperlink"/>
          </w:rPr>
          <w:t>Websites</w:t>
        </w:r>
        <w:r w:rsidR="00712E4C">
          <w:rPr>
            <w:noProof/>
            <w:webHidden/>
          </w:rPr>
          <w:tab/>
        </w:r>
        <w:r w:rsidR="00712E4C">
          <w:rPr>
            <w:noProof/>
            <w:webHidden/>
          </w:rPr>
          <w:fldChar w:fldCharType="begin"/>
        </w:r>
        <w:r w:rsidR="00712E4C">
          <w:rPr>
            <w:noProof/>
            <w:webHidden/>
          </w:rPr>
          <w:instrText xml:space="preserve"> PAGEREF _Toc143248217 \h </w:instrText>
        </w:r>
        <w:r w:rsidR="00712E4C">
          <w:rPr>
            <w:noProof/>
            <w:webHidden/>
          </w:rPr>
        </w:r>
        <w:r w:rsidR="00712E4C">
          <w:rPr>
            <w:noProof/>
            <w:webHidden/>
          </w:rPr>
          <w:fldChar w:fldCharType="separate"/>
        </w:r>
        <w:r w:rsidR="00684A79">
          <w:rPr>
            <w:noProof/>
            <w:webHidden/>
          </w:rPr>
          <w:t>13</w:t>
        </w:r>
        <w:r w:rsidR="00712E4C">
          <w:rPr>
            <w:noProof/>
            <w:webHidden/>
          </w:rPr>
          <w:fldChar w:fldCharType="end"/>
        </w:r>
      </w:hyperlink>
    </w:p>
    <w:p w14:paraId="5C8A442B" w14:textId="43C51E5F" w:rsidR="00712E4C" w:rsidRDefault="00853070" w:rsidP="000F3C91">
      <w:pPr>
        <w:pStyle w:val="TOC2"/>
        <w:rPr>
          <w:rFonts w:asciiTheme="minorHAnsi" w:hAnsiTheme="minorHAnsi" w:cstheme="minorBidi"/>
          <w:noProof/>
          <w:sz w:val="22"/>
          <w:szCs w:val="22"/>
          <w:lang w:eastAsia="en-MY"/>
        </w:rPr>
      </w:pPr>
      <w:hyperlink w:anchor="_Toc143248218" w:history="1">
        <w:r w:rsidR="00712E4C" w:rsidRPr="00506AEB">
          <w:rPr>
            <w:rStyle w:val="Hyperlink"/>
            <w:lang w:val="en-US"/>
          </w:rPr>
          <w:t>2.10</w:t>
        </w:r>
        <w:r w:rsidR="00712E4C">
          <w:rPr>
            <w:rFonts w:asciiTheme="minorHAnsi" w:hAnsiTheme="minorHAnsi" w:cstheme="minorBidi"/>
            <w:noProof/>
            <w:sz w:val="22"/>
            <w:szCs w:val="22"/>
            <w:lang w:eastAsia="en-MY"/>
          </w:rPr>
          <w:tab/>
        </w:r>
        <w:r w:rsidR="00712E4C" w:rsidRPr="00506AEB">
          <w:rPr>
            <w:rStyle w:val="Hyperlink"/>
            <w:lang w:val="en-US"/>
          </w:rPr>
          <w:t>Sample of Figure and Table in Landscape Orientation</w:t>
        </w:r>
        <w:r w:rsidR="00712E4C">
          <w:rPr>
            <w:noProof/>
            <w:webHidden/>
          </w:rPr>
          <w:tab/>
        </w:r>
        <w:r w:rsidR="00712E4C">
          <w:rPr>
            <w:noProof/>
            <w:webHidden/>
          </w:rPr>
          <w:fldChar w:fldCharType="begin"/>
        </w:r>
        <w:r w:rsidR="00712E4C">
          <w:rPr>
            <w:noProof/>
            <w:webHidden/>
          </w:rPr>
          <w:instrText xml:space="preserve"> PAGEREF _Toc143248218 \h </w:instrText>
        </w:r>
        <w:r w:rsidR="00712E4C">
          <w:rPr>
            <w:noProof/>
            <w:webHidden/>
          </w:rPr>
        </w:r>
        <w:r w:rsidR="00712E4C">
          <w:rPr>
            <w:noProof/>
            <w:webHidden/>
          </w:rPr>
          <w:fldChar w:fldCharType="separate"/>
        </w:r>
        <w:r w:rsidR="00684A79">
          <w:rPr>
            <w:noProof/>
            <w:webHidden/>
          </w:rPr>
          <w:t>13</w:t>
        </w:r>
        <w:r w:rsidR="00712E4C">
          <w:rPr>
            <w:noProof/>
            <w:webHidden/>
          </w:rPr>
          <w:fldChar w:fldCharType="end"/>
        </w:r>
      </w:hyperlink>
    </w:p>
    <w:p w14:paraId="3F6603F5" w14:textId="1CB7CCA3" w:rsidR="00712E4C" w:rsidRDefault="00853070" w:rsidP="000F3C91">
      <w:pPr>
        <w:pStyle w:val="TOC2"/>
        <w:rPr>
          <w:rFonts w:asciiTheme="minorHAnsi" w:hAnsiTheme="minorHAnsi" w:cstheme="minorBidi"/>
          <w:noProof/>
          <w:sz w:val="22"/>
          <w:szCs w:val="22"/>
          <w:lang w:eastAsia="en-MY"/>
        </w:rPr>
      </w:pPr>
      <w:hyperlink w:anchor="_Toc143248219" w:history="1">
        <w:r w:rsidR="00712E4C" w:rsidRPr="00506AEB">
          <w:rPr>
            <w:rStyle w:val="Hyperlink"/>
            <w:lang w:val="en-US"/>
          </w:rPr>
          <w:t>2.11</w:t>
        </w:r>
        <w:r w:rsidR="00712E4C">
          <w:rPr>
            <w:rFonts w:asciiTheme="minorHAnsi" w:hAnsiTheme="minorHAnsi" w:cstheme="minorBidi"/>
            <w:noProof/>
            <w:sz w:val="22"/>
            <w:szCs w:val="22"/>
            <w:lang w:eastAsia="en-MY"/>
          </w:rPr>
          <w:tab/>
        </w:r>
        <w:r w:rsidR="00712E4C" w:rsidRPr="00506AEB">
          <w:rPr>
            <w:rStyle w:val="Hyperlink"/>
            <w:lang w:val="en-US"/>
          </w:rPr>
          <w:t>Sample of Figure and Table in Landscape Orientation</w:t>
        </w:r>
        <w:r w:rsidR="00712E4C">
          <w:rPr>
            <w:noProof/>
            <w:webHidden/>
          </w:rPr>
          <w:tab/>
        </w:r>
        <w:r w:rsidR="00712E4C">
          <w:rPr>
            <w:noProof/>
            <w:webHidden/>
          </w:rPr>
          <w:fldChar w:fldCharType="begin"/>
        </w:r>
        <w:r w:rsidR="00712E4C">
          <w:rPr>
            <w:noProof/>
            <w:webHidden/>
          </w:rPr>
          <w:instrText xml:space="preserve"> PAGEREF _Toc143248219 \h </w:instrText>
        </w:r>
        <w:r w:rsidR="00712E4C">
          <w:rPr>
            <w:noProof/>
            <w:webHidden/>
          </w:rPr>
        </w:r>
        <w:r w:rsidR="00712E4C">
          <w:rPr>
            <w:noProof/>
            <w:webHidden/>
          </w:rPr>
          <w:fldChar w:fldCharType="separate"/>
        </w:r>
        <w:r w:rsidR="00684A79">
          <w:rPr>
            <w:noProof/>
            <w:webHidden/>
          </w:rPr>
          <w:t>14</w:t>
        </w:r>
        <w:r w:rsidR="00712E4C">
          <w:rPr>
            <w:noProof/>
            <w:webHidden/>
          </w:rPr>
          <w:fldChar w:fldCharType="end"/>
        </w:r>
      </w:hyperlink>
    </w:p>
    <w:p w14:paraId="47B29BC8" w14:textId="03ABCAB7" w:rsidR="00712E4C" w:rsidRDefault="00853070" w:rsidP="000F3C91">
      <w:pPr>
        <w:pStyle w:val="TOC2"/>
        <w:rPr>
          <w:rFonts w:asciiTheme="minorHAnsi" w:hAnsiTheme="minorHAnsi" w:cstheme="minorBidi"/>
          <w:noProof/>
          <w:sz w:val="22"/>
          <w:szCs w:val="22"/>
          <w:lang w:eastAsia="en-MY"/>
        </w:rPr>
      </w:pPr>
      <w:hyperlink w:anchor="_Toc143248220" w:history="1">
        <w:r w:rsidR="00712E4C" w:rsidRPr="00506AEB">
          <w:rPr>
            <w:rStyle w:val="Hyperlink"/>
            <w:lang w:val="en-US"/>
          </w:rPr>
          <w:t>2.12</w:t>
        </w:r>
        <w:r w:rsidR="00712E4C">
          <w:rPr>
            <w:rFonts w:asciiTheme="minorHAnsi" w:hAnsiTheme="minorHAnsi" w:cstheme="minorBidi"/>
            <w:noProof/>
            <w:sz w:val="22"/>
            <w:szCs w:val="22"/>
            <w:lang w:eastAsia="en-MY"/>
          </w:rPr>
          <w:tab/>
        </w:r>
        <w:r w:rsidR="00712E4C" w:rsidRPr="00506AEB">
          <w:rPr>
            <w:rStyle w:val="Hyperlink"/>
            <w:lang w:val="en-US"/>
          </w:rPr>
          <w:t>Sample of Table When It Takes More Than 1 Pages</w:t>
        </w:r>
        <w:r w:rsidR="00712E4C">
          <w:rPr>
            <w:noProof/>
            <w:webHidden/>
          </w:rPr>
          <w:tab/>
        </w:r>
        <w:r w:rsidR="00712E4C">
          <w:rPr>
            <w:noProof/>
            <w:webHidden/>
          </w:rPr>
          <w:fldChar w:fldCharType="begin"/>
        </w:r>
        <w:r w:rsidR="00712E4C">
          <w:rPr>
            <w:noProof/>
            <w:webHidden/>
          </w:rPr>
          <w:instrText xml:space="preserve"> PAGEREF _Toc143248220 \h </w:instrText>
        </w:r>
        <w:r w:rsidR="00712E4C">
          <w:rPr>
            <w:noProof/>
            <w:webHidden/>
          </w:rPr>
        </w:r>
        <w:r w:rsidR="00712E4C">
          <w:rPr>
            <w:noProof/>
            <w:webHidden/>
          </w:rPr>
          <w:fldChar w:fldCharType="separate"/>
        </w:r>
        <w:r w:rsidR="00684A79">
          <w:rPr>
            <w:noProof/>
            <w:webHidden/>
          </w:rPr>
          <w:t>15</w:t>
        </w:r>
        <w:r w:rsidR="00712E4C">
          <w:rPr>
            <w:noProof/>
            <w:webHidden/>
          </w:rPr>
          <w:fldChar w:fldCharType="end"/>
        </w:r>
      </w:hyperlink>
    </w:p>
    <w:p w14:paraId="2A0F0FF7" w14:textId="701523A1" w:rsidR="00712E4C" w:rsidRDefault="00853070" w:rsidP="000F3C91">
      <w:pPr>
        <w:pStyle w:val="TOC2"/>
        <w:rPr>
          <w:rFonts w:asciiTheme="minorHAnsi" w:hAnsiTheme="minorHAnsi" w:cstheme="minorBidi"/>
          <w:noProof/>
          <w:sz w:val="22"/>
          <w:szCs w:val="22"/>
          <w:lang w:eastAsia="en-MY"/>
        </w:rPr>
      </w:pPr>
      <w:hyperlink w:anchor="_Toc143248221" w:history="1">
        <w:r w:rsidR="00712E4C" w:rsidRPr="00506AEB">
          <w:rPr>
            <w:rStyle w:val="Hyperlink"/>
            <w:lang w:val="en-US"/>
          </w:rPr>
          <w:t>2.13</w:t>
        </w:r>
        <w:r w:rsidR="00712E4C">
          <w:rPr>
            <w:rFonts w:asciiTheme="minorHAnsi" w:hAnsiTheme="minorHAnsi" w:cstheme="minorBidi"/>
            <w:noProof/>
            <w:sz w:val="22"/>
            <w:szCs w:val="22"/>
            <w:lang w:eastAsia="en-MY"/>
          </w:rPr>
          <w:tab/>
        </w:r>
        <w:r w:rsidR="00712E4C" w:rsidRPr="00506AEB">
          <w:rPr>
            <w:rStyle w:val="Hyperlink"/>
            <w:lang w:val="en-US"/>
          </w:rPr>
          <w:t>A Sample of Table Captions with More Than 1 Lines and More Than 20 Tables</w:t>
        </w:r>
        <w:r w:rsidR="00712E4C">
          <w:rPr>
            <w:noProof/>
            <w:webHidden/>
          </w:rPr>
          <w:tab/>
        </w:r>
        <w:r w:rsidR="00712E4C">
          <w:rPr>
            <w:noProof/>
            <w:webHidden/>
          </w:rPr>
          <w:fldChar w:fldCharType="begin"/>
        </w:r>
        <w:r w:rsidR="00712E4C">
          <w:rPr>
            <w:noProof/>
            <w:webHidden/>
          </w:rPr>
          <w:instrText xml:space="preserve"> PAGEREF _Toc143248221 \h </w:instrText>
        </w:r>
        <w:r w:rsidR="00712E4C">
          <w:rPr>
            <w:noProof/>
            <w:webHidden/>
          </w:rPr>
        </w:r>
        <w:r w:rsidR="00712E4C">
          <w:rPr>
            <w:noProof/>
            <w:webHidden/>
          </w:rPr>
          <w:fldChar w:fldCharType="separate"/>
        </w:r>
        <w:r w:rsidR="00684A79">
          <w:rPr>
            <w:noProof/>
            <w:webHidden/>
          </w:rPr>
          <w:t>16</w:t>
        </w:r>
        <w:r w:rsidR="00712E4C">
          <w:rPr>
            <w:noProof/>
            <w:webHidden/>
          </w:rPr>
          <w:fldChar w:fldCharType="end"/>
        </w:r>
      </w:hyperlink>
    </w:p>
    <w:p w14:paraId="1EE43513" w14:textId="22474B86" w:rsidR="00712E4C" w:rsidRDefault="00853070" w:rsidP="000F3C91">
      <w:pPr>
        <w:pStyle w:val="TOC2"/>
        <w:rPr>
          <w:rFonts w:asciiTheme="minorHAnsi" w:hAnsiTheme="minorHAnsi" w:cstheme="minorBidi"/>
          <w:noProof/>
          <w:sz w:val="22"/>
          <w:szCs w:val="22"/>
          <w:lang w:eastAsia="en-MY"/>
        </w:rPr>
      </w:pPr>
      <w:hyperlink w:anchor="_Toc143248222" w:history="1">
        <w:r w:rsidR="00712E4C" w:rsidRPr="00506AEB">
          <w:rPr>
            <w:rStyle w:val="Hyperlink"/>
            <w:lang w:val="en-US"/>
          </w:rPr>
          <w:t>2.14</w:t>
        </w:r>
        <w:r w:rsidR="00712E4C">
          <w:rPr>
            <w:rFonts w:asciiTheme="minorHAnsi" w:hAnsiTheme="minorHAnsi" w:cstheme="minorBidi"/>
            <w:noProof/>
            <w:sz w:val="22"/>
            <w:szCs w:val="22"/>
            <w:lang w:eastAsia="en-MY"/>
          </w:rPr>
          <w:tab/>
        </w:r>
        <w:r w:rsidR="00712E4C" w:rsidRPr="00506AEB">
          <w:rPr>
            <w:rStyle w:val="Hyperlink"/>
            <w:lang w:val="en-US"/>
          </w:rPr>
          <w:t>Referencing</w:t>
        </w:r>
        <w:r w:rsidR="00712E4C">
          <w:rPr>
            <w:noProof/>
            <w:webHidden/>
          </w:rPr>
          <w:tab/>
        </w:r>
        <w:r w:rsidR="00712E4C">
          <w:rPr>
            <w:noProof/>
            <w:webHidden/>
          </w:rPr>
          <w:fldChar w:fldCharType="begin"/>
        </w:r>
        <w:r w:rsidR="00712E4C">
          <w:rPr>
            <w:noProof/>
            <w:webHidden/>
          </w:rPr>
          <w:instrText xml:space="preserve"> PAGEREF _Toc143248222 \h </w:instrText>
        </w:r>
        <w:r w:rsidR="00712E4C">
          <w:rPr>
            <w:noProof/>
            <w:webHidden/>
          </w:rPr>
        </w:r>
        <w:r w:rsidR="00712E4C">
          <w:rPr>
            <w:noProof/>
            <w:webHidden/>
          </w:rPr>
          <w:fldChar w:fldCharType="separate"/>
        </w:r>
        <w:r w:rsidR="00684A79">
          <w:rPr>
            <w:noProof/>
            <w:webHidden/>
          </w:rPr>
          <w:t>16</w:t>
        </w:r>
        <w:r w:rsidR="00712E4C">
          <w:rPr>
            <w:noProof/>
            <w:webHidden/>
          </w:rPr>
          <w:fldChar w:fldCharType="end"/>
        </w:r>
      </w:hyperlink>
    </w:p>
    <w:p w14:paraId="33D4D22D" w14:textId="7B4F2D65" w:rsidR="00712E4C" w:rsidRDefault="00853070">
      <w:pPr>
        <w:pStyle w:val="TOC3"/>
        <w:rPr>
          <w:rFonts w:asciiTheme="minorHAnsi" w:hAnsiTheme="minorHAnsi"/>
          <w:noProof/>
          <w:sz w:val="22"/>
          <w:lang w:eastAsia="en-MY"/>
        </w:rPr>
      </w:pPr>
      <w:hyperlink w:anchor="_Toc143248223" w:history="1">
        <w:r w:rsidR="00712E4C" w:rsidRPr="00506AEB">
          <w:rPr>
            <w:rStyle w:val="Hyperlink"/>
          </w:rPr>
          <w:t>2.14.1</w:t>
        </w:r>
        <w:r w:rsidR="00712E4C">
          <w:rPr>
            <w:rFonts w:asciiTheme="minorHAnsi" w:hAnsiTheme="minorHAnsi"/>
            <w:noProof/>
            <w:sz w:val="22"/>
            <w:lang w:eastAsia="en-MY"/>
          </w:rPr>
          <w:tab/>
        </w:r>
        <w:r w:rsidR="00712E4C" w:rsidRPr="00506AEB">
          <w:rPr>
            <w:rStyle w:val="Hyperlink"/>
          </w:rPr>
          <w:t>Reference from Books</w:t>
        </w:r>
        <w:r w:rsidR="00712E4C">
          <w:rPr>
            <w:noProof/>
            <w:webHidden/>
          </w:rPr>
          <w:tab/>
        </w:r>
        <w:r w:rsidR="00712E4C">
          <w:rPr>
            <w:noProof/>
            <w:webHidden/>
          </w:rPr>
          <w:fldChar w:fldCharType="begin"/>
        </w:r>
        <w:r w:rsidR="00712E4C">
          <w:rPr>
            <w:noProof/>
            <w:webHidden/>
          </w:rPr>
          <w:instrText xml:space="preserve"> PAGEREF _Toc143248223 \h </w:instrText>
        </w:r>
        <w:r w:rsidR="00712E4C">
          <w:rPr>
            <w:noProof/>
            <w:webHidden/>
          </w:rPr>
        </w:r>
        <w:r w:rsidR="00712E4C">
          <w:rPr>
            <w:noProof/>
            <w:webHidden/>
          </w:rPr>
          <w:fldChar w:fldCharType="separate"/>
        </w:r>
        <w:r w:rsidR="00684A79">
          <w:rPr>
            <w:noProof/>
            <w:webHidden/>
          </w:rPr>
          <w:t>17</w:t>
        </w:r>
        <w:r w:rsidR="00712E4C">
          <w:rPr>
            <w:noProof/>
            <w:webHidden/>
          </w:rPr>
          <w:fldChar w:fldCharType="end"/>
        </w:r>
      </w:hyperlink>
    </w:p>
    <w:p w14:paraId="068FCBA3" w14:textId="1BA87A0D" w:rsidR="00712E4C" w:rsidRDefault="00853070">
      <w:pPr>
        <w:pStyle w:val="TOC3"/>
        <w:rPr>
          <w:rFonts w:asciiTheme="minorHAnsi" w:hAnsiTheme="minorHAnsi"/>
          <w:noProof/>
          <w:sz w:val="22"/>
          <w:lang w:eastAsia="en-MY"/>
        </w:rPr>
      </w:pPr>
      <w:hyperlink w:anchor="_Toc143248224" w:history="1">
        <w:r w:rsidR="00712E4C" w:rsidRPr="00506AEB">
          <w:rPr>
            <w:rStyle w:val="Hyperlink"/>
          </w:rPr>
          <w:t>2.14.2</w:t>
        </w:r>
        <w:r w:rsidR="00712E4C">
          <w:rPr>
            <w:rFonts w:asciiTheme="minorHAnsi" w:hAnsiTheme="minorHAnsi"/>
            <w:noProof/>
            <w:sz w:val="22"/>
            <w:lang w:eastAsia="en-MY"/>
          </w:rPr>
          <w:tab/>
        </w:r>
        <w:r w:rsidR="00712E4C" w:rsidRPr="00506AEB">
          <w:rPr>
            <w:rStyle w:val="Hyperlink"/>
          </w:rPr>
          <w:t>Chapters of Edited Books</w:t>
        </w:r>
        <w:r w:rsidR="00712E4C">
          <w:rPr>
            <w:noProof/>
            <w:webHidden/>
          </w:rPr>
          <w:tab/>
        </w:r>
        <w:r w:rsidR="00712E4C">
          <w:rPr>
            <w:noProof/>
            <w:webHidden/>
          </w:rPr>
          <w:fldChar w:fldCharType="begin"/>
        </w:r>
        <w:r w:rsidR="00712E4C">
          <w:rPr>
            <w:noProof/>
            <w:webHidden/>
          </w:rPr>
          <w:instrText xml:space="preserve"> PAGEREF _Toc143248224 \h </w:instrText>
        </w:r>
        <w:r w:rsidR="00712E4C">
          <w:rPr>
            <w:noProof/>
            <w:webHidden/>
          </w:rPr>
        </w:r>
        <w:r w:rsidR="00712E4C">
          <w:rPr>
            <w:noProof/>
            <w:webHidden/>
          </w:rPr>
          <w:fldChar w:fldCharType="separate"/>
        </w:r>
        <w:r w:rsidR="00684A79">
          <w:rPr>
            <w:noProof/>
            <w:webHidden/>
          </w:rPr>
          <w:t>17</w:t>
        </w:r>
        <w:r w:rsidR="00712E4C">
          <w:rPr>
            <w:noProof/>
            <w:webHidden/>
          </w:rPr>
          <w:fldChar w:fldCharType="end"/>
        </w:r>
      </w:hyperlink>
    </w:p>
    <w:p w14:paraId="5583E409" w14:textId="4680962D" w:rsidR="00712E4C" w:rsidRDefault="00853070">
      <w:pPr>
        <w:pStyle w:val="TOC3"/>
        <w:rPr>
          <w:rFonts w:asciiTheme="minorHAnsi" w:hAnsiTheme="minorHAnsi"/>
          <w:noProof/>
          <w:sz w:val="22"/>
          <w:lang w:eastAsia="en-MY"/>
        </w:rPr>
      </w:pPr>
      <w:hyperlink w:anchor="_Toc143248225" w:history="1">
        <w:r w:rsidR="00712E4C" w:rsidRPr="00506AEB">
          <w:rPr>
            <w:rStyle w:val="Hyperlink"/>
          </w:rPr>
          <w:t>2.14.3</w:t>
        </w:r>
        <w:r w:rsidR="00712E4C">
          <w:rPr>
            <w:rFonts w:asciiTheme="minorHAnsi" w:hAnsiTheme="minorHAnsi"/>
            <w:noProof/>
            <w:sz w:val="22"/>
            <w:lang w:eastAsia="en-MY"/>
          </w:rPr>
          <w:tab/>
        </w:r>
        <w:r w:rsidR="00712E4C" w:rsidRPr="00506AEB">
          <w:rPr>
            <w:rStyle w:val="Hyperlink"/>
          </w:rPr>
          <w:t>Books Which Have Been Translated</w:t>
        </w:r>
        <w:r w:rsidR="00712E4C">
          <w:rPr>
            <w:noProof/>
            <w:webHidden/>
          </w:rPr>
          <w:tab/>
        </w:r>
        <w:r w:rsidR="00712E4C">
          <w:rPr>
            <w:noProof/>
            <w:webHidden/>
          </w:rPr>
          <w:fldChar w:fldCharType="begin"/>
        </w:r>
        <w:r w:rsidR="00712E4C">
          <w:rPr>
            <w:noProof/>
            <w:webHidden/>
          </w:rPr>
          <w:instrText xml:space="preserve"> PAGEREF _Toc143248225 \h </w:instrText>
        </w:r>
        <w:r w:rsidR="00712E4C">
          <w:rPr>
            <w:noProof/>
            <w:webHidden/>
          </w:rPr>
        </w:r>
        <w:r w:rsidR="00712E4C">
          <w:rPr>
            <w:noProof/>
            <w:webHidden/>
          </w:rPr>
          <w:fldChar w:fldCharType="separate"/>
        </w:r>
        <w:r w:rsidR="00684A79">
          <w:rPr>
            <w:noProof/>
            <w:webHidden/>
          </w:rPr>
          <w:t>18</w:t>
        </w:r>
        <w:r w:rsidR="00712E4C">
          <w:rPr>
            <w:noProof/>
            <w:webHidden/>
          </w:rPr>
          <w:fldChar w:fldCharType="end"/>
        </w:r>
      </w:hyperlink>
    </w:p>
    <w:p w14:paraId="3FD01379" w14:textId="7ADE46C5" w:rsidR="00712E4C" w:rsidRDefault="00853070">
      <w:pPr>
        <w:pStyle w:val="TOC3"/>
        <w:rPr>
          <w:rFonts w:asciiTheme="minorHAnsi" w:hAnsiTheme="minorHAnsi"/>
          <w:noProof/>
          <w:sz w:val="22"/>
          <w:lang w:eastAsia="en-MY"/>
        </w:rPr>
      </w:pPr>
      <w:hyperlink w:anchor="_Toc143248226" w:history="1">
        <w:r w:rsidR="00712E4C" w:rsidRPr="00506AEB">
          <w:rPr>
            <w:rStyle w:val="Hyperlink"/>
          </w:rPr>
          <w:t>2.14.4</w:t>
        </w:r>
        <w:r w:rsidR="00712E4C">
          <w:rPr>
            <w:rFonts w:asciiTheme="minorHAnsi" w:hAnsiTheme="minorHAnsi"/>
            <w:noProof/>
            <w:sz w:val="22"/>
            <w:lang w:eastAsia="en-MY"/>
          </w:rPr>
          <w:tab/>
        </w:r>
        <w:r w:rsidR="00712E4C" w:rsidRPr="00506AEB">
          <w:rPr>
            <w:rStyle w:val="Hyperlink"/>
          </w:rPr>
          <w:t>E-books</w:t>
        </w:r>
        <w:r w:rsidR="00712E4C">
          <w:rPr>
            <w:noProof/>
            <w:webHidden/>
          </w:rPr>
          <w:tab/>
        </w:r>
        <w:r w:rsidR="00712E4C">
          <w:rPr>
            <w:noProof/>
            <w:webHidden/>
          </w:rPr>
          <w:fldChar w:fldCharType="begin"/>
        </w:r>
        <w:r w:rsidR="00712E4C">
          <w:rPr>
            <w:noProof/>
            <w:webHidden/>
          </w:rPr>
          <w:instrText xml:space="preserve"> PAGEREF _Toc143248226 \h </w:instrText>
        </w:r>
        <w:r w:rsidR="00712E4C">
          <w:rPr>
            <w:noProof/>
            <w:webHidden/>
          </w:rPr>
        </w:r>
        <w:r w:rsidR="00712E4C">
          <w:rPr>
            <w:noProof/>
            <w:webHidden/>
          </w:rPr>
          <w:fldChar w:fldCharType="separate"/>
        </w:r>
        <w:r w:rsidR="00684A79">
          <w:rPr>
            <w:noProof/>
            <w:webHidden/>
          </w:rPr>
          <w:t>18</w:t>
        </w:r>
        <w:r w:rsidR="00712E4C">
          <w:rPr>
            <w:noProof/>
            <w:webHidden/>
          </w:rPr>
          <w:fldChar w:fldCharType="end"/>
        </w:r>
      </w:hyperlink>
    </w:p>
    <w:p w14:paraId="2C87D982" w14:textId="6DA1ED60" w:rsidR="00712E4C" w:rsidRDefault="00853070">
      <w:pPr>
        <w:pStyle w:val="TOC3"/>
        <w:rPr>
          <w:rFonts w:asciiTheme="minorHAnsi" w:hAnsiTheme="minorHAnsi"/>
          <w:noProof/>
          <w:sz w:val="22"/>
          <w:lang w:eastAsia="en-MY"/>
        </w:rPr>
      </w:pPr>
      <w:hyperlink w:anchor="_Toc143248227" w:history="1">
        <w:r w:rsidR="00712E4C" w:rsidRPr="00506AEB">
          <w:rPr>
            <w:rStyle w:val="Hyperlink"/>
          </w:rPr>
          <w:t>2.14.5</w:t>
        </w:r>
        <w:r w:rsidR="00712E4C">
          <w:rPr>
            <w:rFonts w:asciiTheme="minorHAnsi" w:hAnsiTheme="minorHAnsi"/>
            <w:noProof/>
            <w:sz w:val="22"/>
            <w:lang w:eastAsia="en-MY"/>
          </w:rPr>
          <w:tab/>
        </w:r>
        <w:r w:rsidR="00712E4C" w:rsidRPr="00506AEB">
          <w:rPr>
            <w:rStyle w:val="Hyperlink"/>
          </w:rPr>
          <w:t>Reference from Journals and Newspaper</w:t>
        </w:r>
        <w:r w:rsidR="00712E4C">
          <w:rPr>
            <w:noProof/>
            <w:webHidden/>
          </w:rPr>
          <w:tab/>
        </w:r>
        <w:r w:rsidR="00712E4C">
          <w:rPr>
            <w:noProof/>
            <w:webHidden/>
          </w:rPr>
          <w:fldChar w:fldCharType="begin"/>
        </w:r>
        <w:r w:rsidR="00712E4C">
          <w:rPr>
            <w:noProof/>
            <w:webHidden/>
          </w:rPr>
          <w:instrText xml:space="preserve"> PAGEREF _Toc143248227 \h </w:instrText>
        </w:r>
        <w:r w:rsidR="00712E4C">
          <w:rPr>
            <w:noProof/>
            <w:webHidden/>
          </w:rPr>
        </w:r>
        <w:r w:rsidR="00712E4C">
          <w:rPr>
            <w:noProof/>
            <w:webHidden/>
          </w:rPr>
          <w:fldChar w:fldCharType="separate"/>
        </w:r>
        <w:r w:rsidR="00684A79">
          <w:rPr>
            <w:noProof/>
            <w:webHidden/>
          </w:rPr>
          <w:t>19</w:t>
        </w:r>
        <w:r w:rsidR="00712E4C">
          <w:rPr>
            <w:noProof/>
            <w:webHidden/>
          </w:rPr>
          <w:fldChar w:fldCharType="end"/>
        </w:r>
      </w:hyperlink>
    </w:p>
    <w:p w14:paraId="72B00DD1" w14:textId="2EA16956" w:rsidR="00712E4C" w:rsidRDefault="00853070">
      <w:pPr>
        <w:pStyle w:val="TOC3"/>
        <w:rPr>
          <w:rFonts w:asciiTheme="minorHAnsi" w:hAnsiTheme="minorHAnsi"/>
          <w:noProof/>
          <w:sz w:val="22"/>
          <w:lang w:eastAsia="en-MY"/>
        </w:rPr>
      </w:pPr>
      <w:hyperlink w:anchor="_Toc143248228" w:history="1">
        <w:r w:rsidR="00712E4C" w:rsidRPr="00506AEB">
          <w:rPr>
            <w:rStyle w:val="Hyperlink"/>
          </w:rPr>
          <w:t>2.14.6</w:t>
        </w:r>
        <w:r w:rsidR="00712E4C">
          <w:rPr>
            <w:rFonts w:asciiTheme="minorHAnsi" w:hAnsiTheme="minorHAnsi"/>
            <w:noProof/>
            <w:sz w:val="22"/>
            <w:lang w:eastAsia="en-MY"/>
          </w:rPr>
          <w:tab/>
        </w:r>
        <w:r w:rsidR="00712E4C" w:rsidRPr="00506AEB">
          <w:rPr>
            <w:rStyle w:val="Hyperlink"/>
          </w:rPr>
          <w:t>Reference from Conference Proceedings</w:t>
        </w:r>
        <w:r w:rsidR="00712E4C">
          <w:rPr>
            <w:noProof/>
            <w:webHidden/>
          </w:rPr>
          <w:tab/>
        </w:r>
        <w:r w:rsidR="00712E4C">
          <w:rPr>
            <w:noProof/>
            <w:webHidden/>
          </w:rPr>
          <w:fldChar w:fldCharType="begin"/>
        </w:r>
        <w:r w:rsidR="00712E4C">
          <w:rPr>
            <w:noProof/>
            <w:webHidden/>
          </w:rPr>
          <w:instrText xml:space="preserve"> PAGEREF _Toc143248228 \h </w:instrText>
        </w:r>
        <w:r w:rsidR="00712E4C">
          <w:rPr>
            <w:noProof/>
            <w:webHidden/>
          </w:rPr>
        </w:r>
        <w:r w:rsidR="00712E4C">
          <w:rPr>
            <w:noProof/>
            <w:webHidden/>
          </w:rPr>
          <w:fldChar w:fldCharType="separate"/>
        </w:r>
        <w:r w:rsidR="00684A79">
          <w:rPr>
            <w:noProof/>
            <w:webHidden/>
          </w:rPr>
          <w:t>19</w:t>
        </w:r>
        <w:r w:rsidR="00712E4C">
          <w:rPr>
            <w:noProof/>
            <w:webHidden/>
          </w:rPr>
          <w:fldChar w:fldCharType="end"/>
        </w:r>
      </w:hyperlink>
    </w:p>
    <w:p w14:paraId="670EF09A" w14:textId="6B119519" w:rsidR="00712E4C" w:rsidRDefault="00853070">
      <w:pPr>
        <w:pStyle w:val="TOC3"/>
        <w:rPr>
          <w:rFonts w:asciiTheme="minorHAnsi" w:hAnsiTheme="minorHAnsi"/>
          <w:noProof/>
          <w:sz w:val="22"/>
          <w:lang w:eastAsia="en-MY"/>
        </w:rPr>
      </w:pPr>
      <w:hyperlink w:anchor="_Toc143248229" w:history="1">
        <w:r w:rsidR="00712E4C" w:rsidRPr="00506AEB">
          <w:rPr>
            <w:rStyle w:val="Hyperlink"/>
          </w:rPr>
          <w:t>2.14.7</w:t>
        </w:r>
        <w:r w:rsidR="00712E4C">
          <w:rPr>
            <w:rFonts w:asciiTheme="minorHAnsi" w:hAnsiTheme="minorHAnsi"/>
            <w:noProof/>
            <w:sz w:val="22"/>
            <w:lang w:eastAsia="en-MY"/>
          </w:rPr>
          <w:tab/>
        </w:r>
        <w:r w:rsidR="00712E4C" w:rsidRPr="00506AEB">
          <w:rPr>
            <w:rStyle w:val="Hyperlink"/>
          </w:rPr>
          <w:t>Standards</w:t>
        </w:r>
        <w:r w:rsidR="00712E4C">
          <w:rPr>
            <w:noProof/>
            <w:webHidden/>
          </w:rPr>
          <w:tab/>
        </w:r>
        <w:r w:rsidR="00712E4C">
          <w:rPr>
            <w:noProof/>
            <w:webHidden/>
          </w:rPr>
          <w:fldChar w:fldCharType="begin"/>
        </w:r>
        <w:r w:rsidR="00712E4C">
          <w:rPr>
            <w:noProof/>
            <w:webHidden/>
          </w:rPr>
          <w:instrText xml:space="preserve"> PAGEREF _Toc143248229 \h </w:instrText>
        </w:r>
        <w:r w:rsidR="00712E4C">
          <w:rPr>
            <w:noProof/>
            <w:webHidden/>
          </w:rPr>
        </w:r>
        <w:r w:rsidR="00712E4C">
          <w:rPr>
            <w:noProof/>
            <w:webHidden/>
          </w:rPr>
          <w:fldChar w:fldCharType="separate"/>
        </w:r>
        <w:r w:rsidR="00684A79">
          <w:rPr>
            <w:noProof/>
            <w:webHidden/>
          </w:rPr>
          <w:t>19</w:t>
        </w:r>
        <w:r w:rsidR="00712E4C">
          <w:rPr>
            <w:noProof/>
            <w:webHidden/>
          </w:rPr>
          <w:fldChar w:fldCharType="end"/>
        </w:r>
      </w:hyperlink>
    </w:p>
    <w:p w14:paraId="43313084" w14:textId="56450706" w:rsidR="00712E4C" w:rsidRDefault="00853070">
      <w:pPr>
        <w:pStyle w:val="TOC3"/>
        <w:rPr>
          <w:rFonts w:asciiTheme="minorHAnsi" w:hAnsiTheme="minorHAnsi"/>
          <w:noProof/>
          <w:sz w:val="22"/>
          <w:lang w:eastAsia="en-MY"/>
        </w:rPr>
      </w:pPr>
      <w:hyperlink w:anchor="_Toc143248230" w:history="1">
        <w:r w:rsidR="00712E4C" w:rsidRPr="00506AEB">
          <w:rPr>
            <w:rStyle w:val="Hyperlink"/>
          </w:rPr>
          <w:t>2.14.8</w:t>
        </w:r>
        <w:r w:rsidR="00712E4C">
          <w:rPr>
            <w:rFonts w:asciiTheme="minorHAnsi" w:hAnsiTheme="minorHAnsi"/>
            <w:noProof/>
            <w:sz w:val="22"/>
            <w:lang w:eastAsia="en-MY"/>
          </w:rPr>
          <w:tab/>
        </w:r>
        <w:r w:rsidR="00712E4C" w:rsidRPr="00506AEB">
          <w:rPr>
            <w:rStyle w:val="Hyperlink"/>
          </w:rPr>
          <w:t>Patent</w:t>
        </w:r>
        <w:r w:rsidR="00712E4C">
          <w:rPr>
            <w:noProof/>
            <w:webHidden/>
          </w:rPr>
          <w:tab/>
        </w:r>
        <w:r w:rsidR="00712E4C">
          <w:rPr>
            <w:noProof/>
            <w:webHidden/>
          </w:rPr>
          <w:fldChar w:fldCharType="begin"/>
        </w:r>
        <w:r w:rsidR="00712E4C">
          <w:rPr>
            <w:noProof/>
            <w:webHidden/>
          </w:rPr>
          <w:instrText xml:space="preserve"> PAGEREF _Toc143248230 \h </w:instrText>
        </w:r>
        <w:r w:rsidR="00712E4C">
          <w:rPr>
            <w:noProof/>
            <w:webHidden/>
          </w:rPr>
        </w:r>
        <w:r w:rsidR="00712E4C">
          <w:rPr>
            <w:noProof/>
            <w:webHidden/>
          </w:rPr>
          <w:fldChar w:fldCharType="separate"/>
        </w:r>
        <w:r w:rsidR="00684A79">
          <w:rPr>
            <w:noProof/>
            <w:webHidden/>
          </w:rPr>
          <w:t>20</w:t>
        </w:r>
        <w:r w:rsidR="00712E4C">
          <w:rPr>
            <w:noProof/>
            <w:webHidden/>
          </w:rPr>
          <w:fldChar w:fldCharType="end"/>
        </w:r>
      </w:hyperlink>
    </w:p>
    <w:p w14:paraId="511F195C" w14:textId="280AE39E" w:rsidR="00712E4C" w:rsidRDefault="00853070">
      <w:pPr>
        <w:pStyle w:val="TOC3"/>
        <w:rPr>
          <w:rFonts w:asciiTheme="minorHAnsi" w:hAnsiTheme="minorHAnsi"/>
          <w:noProof/>
          <w:sz w:val="22"/>
          <w:lang w:eastAsia="en-MY"/>
        </w:rPr>
      </w:pPr>
      <w:hyperlink w:anchor="_Toc143248231" w:history="1">
        <w:r w:rsidR="00712E4C" w:rsidRPr="00506AEB">
          <w:rPr>
            <w:rStyle w:val="Hyperlink"/>
          </w:rPr>
          <w:t>2.14.9</w:t>
        </w:r>
        <w:r w:rsidR="00712E4C">
          <w:rPr>
            <w:rFonts w:asciiTheme="minorHAnsi" w:hAnsiTheme="minorHAnsi"/>
            <w:noProof/>
            <w:sz w:val="22"/>
            <w:lang w:eastAsia="en-MY"/>
          </w:rPr>
          <w:tab/>
        </w:r>
        <w:r w:rsidR="00712E4C" w:rsidRPr="00506AEB">
          <w:rPr>
            <w:rStyle w:val="Hyperlink"/>
          </w:rPr>
          <w:t>Multiple Works from The Same Author in The Same Year</w:t>
        </w:r>
        <w:r w:rsidR="00712E4C">
          <w:rPr>
            <w:noProof/>
            <w:webHidden/>
          </w:rPr>
          <w:tab/>
        </w:r>
        <w:r w:rsidR="00712E4C">
          <w:rPr>
            <w:noProof/>
            <w:webHidden/>
          </w:rPr>
          <w:fldChar w:fldCharType="begin"/>
        </w:r>
        <w:r w:rsidR="00712E4C">
          <w:rPr>
            <w:noProof/>
            <w:webHidden/>
          </w:rPr>
          <w:instrText xml:space="preserve"> PAGEREF _Toc143248231 \h </w:instrText>
        </w:r>
        <w:r w:rsidR="00712E4C">
          <w:rPr>
            <w:noProof/>
            <w:webHidden/>
          </w:rPr>
        </w:r>
        <w:r w:rsidR="00712E4C">
          <w:rPr>
            <w:noProof/>
            <w:webHidden/>
          </w:rPr>
          <w:fldChar w:fldCharType="separate"/>
        </w:r>
        <w:r w:rsidR="00684A79">
          <w:rPr>
            <w:noProof/>
            <w:webHidden/>
          </w:rPr>
          <w:t>20</w:t>
        </w:r>
        <w:r w:rsidR="00712E4C">
          <w:rPr>
            <w:noProof/>
            <w:webHidden/>
          </w:rPr>
          <w:fldChar w:fldCharType="end"/>
        </w:r>
      </w:hyperlink>
    </w:p>
    <w:p w14:paraId="311CBD5B" w14:textId="317C08C7" w:rsidR="00712E4C" w:rsidRDefault="00853070">
      <w:pPr>
        <w:pStyle w:val="TOC3"/>
        <w:rPr>
          <w:rFonts w:asciiTheme="minorHAnsi" w:hAnsiTheme="minorHAnsi"/>
          <w:noProof/>
          <w:sz w:val="22"/>
          <w:lang w:eastAsia="en-MY"/>
        </w:rPr>
      </w:pPr>
      <w:hyperlink w:anchor="_Toc143248232" w:history="1">
        <w:r w:rsidR="00712E4C" w:rsidRPr="00506AEB">
          <w:rPr>
            <w:rStyle w:val="Hyperlink"/>
          </w:rPr>
          <w:t>2.14.10</w:t>
        </w:r>
        <w:r w:rsidR="00712E4C">
          <w:rPr>
            <w:rFonts w:asciiTheme="minorHAnsi" w:hAnsiTheme="minorHAnsi"/>
            <w:noProof/>
            <w:sz w:val="22"/>
            <w:lang w:eastAsia="en-MY"/>
          </w:rPr>
          <w:tab/>
        </w:r>
        <w:r w:rsidR="00712E4C" w:rsidRPr="00506AEB">
          <w:rPr>
            <w:rStyle w:val="Hyperlink"/>
          </w:rPr>
          <w:t>Anonymous (authorless) Reference</w:t>
        </w:r>
        <w:r w:rsidR="00712E4C">
          <w:rPr>
            <w:noProof/>
            <w:webHidden/>
          </w:rPr>
          <w:tab/>
        </w:r>
        <w:r w:rsidR="00712E4C">
          <w:rPr>
            <w:noProof/>
            <w:webHidden/>
          </w:rPr>
          <w:fldChar w:fldCharType="begin"/>
        </w:r>
        <w:r w:rsidR="00712E4C">
          <w:rPr>
            <w:noProof/>
            <w:webHidden/>
          </w:rPr>
          <w:instrText xml:space="preserve"> PAGEREF _Toc143248232 \h </w:instrText>
        </w:r>
        <w:r w:rsidR="00712E4C">
          <w:rPr>
            <w:noProof/>
            <w:webHidden/>
          </w:rPr>
        </w:r>
        <w:r w:rsidR="00712E4C">
          <w:rPr>
            <w:noProof/>
            <w:webHidden/>
          </w:rPr>
          <w:fldChar w:fldCharType="separate"/>
        </w:r>
        <w:r w:rsidR="00684A79">
          <w:rPr>
            <w:noProof/>
            <w:webHidden/>
          </w:rPr>
          <w:t>20</w:t>
        </w:r>
        <w:r w:rsidR="00712E4C">
          <w:rPr>
            <w:noProof/>
            <w:webHidden/>
          </w:rPr>
          <w:fldChar w:fldCharType="end"/>
        </w:r>
      </w:hyperlink>
    </w:p>
    <w:p w14:paraId="36992B38" w14:textId="0FC99197" w:rsidR="00712E4C" w:rsidRDefault="00853070">
      <w:pPr>
        <w:pStyle w:val="TOC3"/>
        <w:rPr>
          <w:rFonts w:asciiTheme="minorHAnsi" w:hAnsiTheme="minorHAnsi"/>
          <w:noProof/>
          <w:sz w:val="22"/>
          <w:lang w:eastAsia="en-MY"/>
        </w:rPr>
      </w:pPr>
      <w:hyperlink w:anchor="_Toc143248233" w:history="1">
        <w:r w:rsidR="00712E4C" w:rsidRPr="00506AEB">
          <w:rPr>
            <w:rStyle w:val="Hyperlink"/>
          </w:rPr>
          <w:t>2.14.11</w:t>
        </w:r>
        <w:r w:rsidR="00712E4C">
          <w:rPr>
            <w:rFonts w:asciiTheme="minorHAnsi" w:hAnsiTheme="minorHAnsi"/>
            <w:noProof/>
            <w:sz w:val="22"/>
            <w:lang w:eastAsia="en-MY"/>
          </w:rPr>
          <w:tab/>
        </w:r>
        <w:r w:rsidR="00712E4C" w:rsidRPr="00506AEB">
          <w:rPr>
            <w:rStyle w:val="Hyperlink"/>
          </w:rPr>
          <w:t>Publications of International Bodies/Agencies</w:t>
        </w:r>
        <w:r w:rsidR="00712E4C">
          <w:rPr>
            <w:noProof/>
            <w:webHidden/>
          </w:rPr>
          <w:tab/>
        </w:r>
        <w:r w:rsidR="00712E4C">
          <w:rPr>
            <w:noProof/>
            <w:webHidden/>
          </w:rPr>
          <w:fldChar w:fldCharType="begin"/>
        </w:r>
        <w:r w:rsidR="00712E4C">
          <w:rPr>
            <w:noProof/>
            <w:webHidden/>
          </w:rPr>
          <w:instrText xml:space="preserve"> PAGEREF _Toc143248233 \h </w:instrText>
        </w:r>
        <w:r w:rsidR="00712E4C">
          <w:rPr>
            <w:noProof/>
            <w:webHidden/>
          </w:rPr>
        </w:r>
        <w:r w:rsidR="00712E4C">
          <w:rPr>
            <w:noProof/>
            <w:webHidden/>
          </w:rPr>
          <w:fldChar w:fldCharType="separate"/>
        </w:r>
        <w:r w:rsidR="00684A79">
          <w:rPr>
            <w:noProof/>
            <w:webHidden/>
          </w:rPr>
          <w:t>21</w:t>
        </w:r>
        <w:r w:rsidR="00712E4C">
          <w:rPr>
            <w:noProof/>
            <w:webHidden/>
          </w:rPr>
          <w:fldChar w:fldCharType="end"/>
        </w:r>
      </w:hyperlink>
    </w:p>
    <w:p w14:paraId="2D1BD10C" w14:textId="3CCB68B9" w:rsidR="00712E4C" w:rsidRDefault="00853070">
      <w:pPr>
        <w:pStyle w:val="TOC3"/>
        <w:rPr>
          <w:rFonts w:asciiTheme="minorHAnsi" w:hAnsiTheme="minorHAnsi"/>
          <w:noProof/>
          <w:sz w:val="22"/>
          <w:lang w:eastAsia="en-MY"/>
        </w:rPr>
      </w:pPr>
      <w:hyperlink w:anchor="_Toc143248234" w:history="1">
        <w:r w:rsidR="00712E4C" w:rsidRPr="00506AEB">
          <w:rPr>
            <w:rStyle w:val="Hyperlink"/>
          </w:rPr>
          <w:t>2.14.12</w:t>
        </w:r>
        <w:r w:rsidR="00712E4C">
          <w:rPr>
            <w:rFonts w:asciiTheme="minorHAnsi" w:hAnsiTheme="minorHAnsi"/>
            <w:noProof/>
            <w:sz w:val="22"/>
            <w:lang w:eastAsia="en-MY"/>
          </w:rPr>
          <w:tab/>
        </w:r>
        <w:r w:rsidR="00712E4C" w:rsidRPr="00506AEB">
          <w:rPr>
            <w:rStyle w:val="Hyperlink"/>
          </w:rPr>
          <w:t>Websites</w:t>
        </w:r>
        <w:r w:rsidR="00712E4C">
          <w:rPr>
            <w:noProof/>
            <w:webHidden/>
          </w:rPr>
          <w:tab/>
        </w:r>
        <w:r w:rsidR="00712E4C">
          <w:rPr>
            <w:noProof/>
            <w:webHidden/>
          </w:rPr>
          <w:fldChar w:fldCharType="begin"/>
        </w:r>
        <w:r w:rsidR="00712E4C">
          <w:rPr>
            <w:noProof/>
            <w:webHidden/>
          </w:rPr>
          <w:instrText xml:space="preserve"> PAGEREF _Toc143248234 \h </w:instrText>
        </w:r>
        <w:r w:rsidR="00712E4C">
          <w:rPr>
            <w:noProof/>
            <w:webHidden/>
          </w:rPr>
        </w:r>
        <w:r w:rsidR="00712E4C">
          <w:rPr>
            <w:noProof/>
            <w:webHidden/>
          </w:rPr>
          <w:fldChar w:fldCharType="separate"/>
        </w:r>
        <w:r w:rsidR="00684A79">
          <w:rPr>
            <w:noProof/>
            <w:webHidden/>
          </w:rPr>
          <w:t>21</w:t>
        </w:r>
        <w:r w:rsidR="00712E4C">
          <w:rPr>
            <w:noProof/>
            <w:webHidden/>
          </w:rPr>
          <w:fldChar w:fldCharType="end"/>
        </w:r>
      </w:hyperlink>
    </w:p>
    <w:p w14:paraId="1F2F7AB3" w14:textId="4C6F13CD" w:rsidR="00712E4C" w:rsidRDefault="00853070" w:rsidP="000F3C91">
      <w:pPr>
        <w:pStyle w:val="TOC2"/>
        <w:rPr>
          <w:rFonts w:asciiTheme="minorHAnsi" w:hAnsiTheme="minorHAnsi" w:cstheme="minorBidi"/>
          <w:noProof/>
          <w:sz w:val="22"/>
          <w:szCs w:val="22"/>
          <w:lang w:eastAsia="en-MY"/>
        </w:rPr>
      </w:pPr>
      <w:hyperlink w:anchor="_Toc143248235" w:history="1">
        <w:r w:rsidR="00712E4C" w:rsidRPr="00506AEB">
          <w:rPr>
            <w:rStyle w:val="Hyperlink"/>
          </w:rPr>
          <w:t>2.15</w:t>
        </w:r>
        <w:r w:rsidR="00712E4C">
          <w:rPr>
            <w:rFonts w:asciiTheme="minorHAnsi" w:hAnsiTheme="minorHAnsi" w:cstheme="minorBidi"/>
            <w:noProof/>
            <w:sz w:val="22"/>
            <w:szCs w:val="22"/>
            <w:lang w:eastAsia="en-MY"/>
          </w:rPr>
          <w:tab/>
        </w:r>
        <w:r w:rsidR="00712E4C" w:rsidRPr="00506AEB">
          <w:rPr>
            <w:rStyle w:val="Hyperlink"/>
          </w:rPr>
          <w:t>Mathematical Equations</w:t>
        </w:r>
        <w:r w:rsidR="00712E4C">
          <w:rPr>
            <w:noProof/>
            <w:webHidden/>
          </w:rPr>
          <w:tab/>
        </w:r>
        <w:r w:rsidR="00712E4C">
          <w:rPr>
            <w:noProof/>
            <w:webHidden/>
          </w:rPr>
          <w:fldChar w:fldCharType="begin"/>
        </w:r>
        <w:r w:rsidR="00712E4C">
          <w:rPr>
            <w:noProof/>
            <w:webHidden/>
          </w:rPr>
          <w:instrText xml:space="preserve"> PAGEREF _Toc143248235 \h </w:instrText>
        </w:r>
        <w:r w:rsidR="00712E4C">
          <w:rPr>
            <w:noProof/>
            <w:webHidden/>
          </w:rPr>
        </w:r>
        <w:r w:rsidR="00712E4C">
          <w:rPr>
            <w:noProof/>
            <w:webHidden/>
          </w:rPr>
          <w:fldChar w:fldCharType="separate"/>
        </w:r>
        <w:r w:rsidR="00684A79">
          <w:rPr>
            <w:noProof/>
            <w:webHidden/>
          </w:rPr>
          <w:t>21</w:t>
        </w:r>
        <w:r w:rsidR="00712E4C">
          <w:rPr>
            <w:noProof/>
            <w:webHidden/>
          </w:rPr>
          <w:fldChar w:fldCharType="end"/>
        </w:r>
      </w:hyperlink>
    </w:p>
    <w:p w14:paraId="7B82E77C" w14:textId="369E4A09" w:rsidR="00712E4C" w:rsidRDefault="00853070" w:rsidP="000F3C91">
      <w:pPr>
        <w:pStyle w:val="TOC2"/>
        <w:rPr>
          <w:rFonts w:asciiTheme="minorHAnsi" w:hAnsiTheme="minorHAnsi" w:cstheme="minorBidi"/>
          <w:noProof/>
          <w:sz w:val="22"/>
          <w:szCs w:val="22"/>
          <w:lang w:eastAsia="en-MY"/>
        </w:rPr>
      </w:pPr>
      <w:hyperlink w:anchor="_Toc143248236" w:history="1">
        <w:r w:rsidR="00712E4C" w:rsidRPr="00506AEB">
          <w:rPr>
            <w:rStyle w:val="Hyperlink"/>
            <w:lang w:val="en-US"/>
          </w:rPr>
          <w:t>2.16</w:t>
        </w:r>
        <w:r w:rsidR="00712E4C">
          <w:rPr>
            <w:rFonts w:asciiTheme="minorHAnsi" w:hAnsiTheme="minorHAnsi" w:cstheme="minorBidi"/>
            <w:noProof/>
            <w:sz w:val="22"/>
            <w:szCs w:val="22"/>
            <w:lang w:eastAsia="en-MY"/>
          </w:rPr>
          <w:tab/>
        </w:r>
        <w:r w:rsidR="00712E4C" w:rsidRPr="00506AEB">
          <w:rPr>
            <w:rStyle w:val="Hyperlink"/>
            <w:lang w:val="en-US"/>
          </w:rPr>
          <w:t>Summary</w:t>
        </w:r>
        <w:r w:rsidR="00712E4C">
          <w:rPr>
            <w:noProof/>
            <w:webHidden/>
          </w:rPr>
          <w:tab/>
        </w:r>
        <w:r w:rsidR="00712E4C">
          <w:rPr>
            <w:noProof/>
            <w:webHidden/>
          </w:rPr>
          <w:fldChar w:fldCharType="begin"/>
        </w:r>
        <w:r w:rsidR="00712E4C">
          <w:rPr>
            <w:noProof/>
            <w:webHidden/>
          </w:rPr>
          <w:instrText xml:space="preserve"> PAGEREF _Toc143248236 \h </w:instrText>
        </w:r>
        <w:r w:rsidR="00712E4C">
          <w:rPr>
            <w:noProof/>
            <w:webHidden/>
          </w:rPr>
        </w:r>
        <w:r w:rsidR="00712E4C">
          <w:rPr>
            <w:noProof/>
            <w:webHidden/>
          </w:rPr>
          <w:fldChar w:fldCharType="separate"/>
        </w:r>
        <w:r w:rsidR="00684A79">
          <w:rPr>
            <w:noProof/>
            <w:webHidden/>
          </w:rPr>
          <w:t>22</w:t>
        </w:r>
        <w:r w:rsidR="00712E4C">
          <w:rPr>
            <w:noProof/>
            <w:webHidden/>
          </w:rPr>
          <w:fldChar w:fldCharType="end"/>
        </w:r>
      </w:hyperlink>
    </w:p>
    <w:p w14:paraId="67F784AB" w14:textId="4155099B" w:rsidR="00712E4C" w:rsidRDefault="00853070">
      <w:pPr>
        <w:pStyle w:val="TOC8"/>
        <w:spacing w:before="240"/>
        <w:rPr>
          <w:rFonts w:asciiTheme="minorHAnsi" w:hAnsiTheme="minorHAnsi"/>
          <w:b w:val="0"/>
          <w:noProof/>
          <w:sz w:val="22"/>
          <w:szCs w:val="22"/>
          <w:lang w:eastAsia="en-MY"/>
        </w:rPr>
      </w:pPr>
      <w:hyperlink w:anchor="_Toc143248237" w:history="1">
        <w:r w:rsidR="00712E4C" w:rsidRPr="00506AEB">
          <w:rPr>
            <w:rStyle w:val="Hyperlink"/>
          </w:rPr>
          <w:t>MATERIALS AND METHODS</w:t>
        </w:r>
        <w:r w:rsidR="00712E4C">
          <w:rPr>
            <w:noProof/>
            <w:webHidden/>
          </w:rPr>
          <w:tab/>
        </w:r>
        <w:r w:rsidR="00712E4C">
          <w:rPr>
            <w:noProof/>
            <w:webHidden/>
          </w:rPr>
          <w:fldChar w:fldCharType="begin"/>
        </w:r>
        <w:r w:rsidR="00712E4C">
          <w:rPr>
            <w:noProof/>
            <w:webHidden/>
          </w:rPr>
          <w:instrText xml:space="preserve"> PAGEREF _Toc143248237 \h </w:instrText>
        </w:r>
        <w:r w:rsidR="00712E4C">
          <w:rPr>
            <w:noProof/>
            <w:webHidden/>
          </w:rPr>
        </w:r>
        <w:r w:rsidR="00712E4C">
          <w:rPr>
            <w:noProof/>
            <w:webHidden/>
          </w:rPr>
          <w:fldChar w:fldCharType="separate"/>
        </w:r>
        <w:r w:rsidR="00684A79">
          <w:rPr>
            <w:noProof/>
            <w:webHidden/>
          </w:rPr>
          <w:t>25</w:t>
        </w:r>
        <w:r w:rsidR="00712E4C">
          <w:rPr>
            <w:noProof/>
            <w:webHidden/>
          </w:rPr>
          <w:fldChar w:fldCharType="end"/>
        </w:r>
      </w:hyperlink>
    </w:p>
    <w:p w14:paraId="1DA98172" w14:textId="5E6C92BD" w:rsidR="00712E4C" w:rsidRDefault="00853070" w:rsidP="000F3C91">
      <w:pPr>
        <w:pStyle w:val="TOC2"/>
        <w:rPr>
          <w:rFonts w:asciiTheme="minorHAnsi" w:hAnsiTheme="minorHAnsi" w:cstheme="minorBidi"/>
          <w:noProof/>
          <w:sz w:val="22"/>
          <w:szCs w:val="22"/>
          <w:lang w:eastAsia="en-MY"/>
        </w:rPr>
      </w:pPr>
      <w:hyperlink w:anchor="_Toc143248238" w:history="1">
        <w:r w:rsidR="00712E4C" w:rsidRPr="00506AEB">
          <w:rPr>
            <w:rStyle w:val="Hyperlink"/>
            <w:lang w:val="en-GB"/>
          </w:rPr>
          <w:t>3.1</w:t>
        </w:r>
        <w:r w:rsidR="00712E4C">
          <w:rPr>
            <w:rFonts w:asciiTheme="minorHAnsi" w:hAnsiTheme="minorHAnsi" w:cstheme="minorBidi"/>
            <w:noProof/>
            <w:sz w:val="22"/>
            <w:szCs w:val="22"/>
            <w:lang w:eastAsia="en-MY"/>
          </w:rPr>
          <w:tab/>
        </w:r>
        <w:r w:rsidR="00712E4C" w:rsidRPr="00506AEB">
          <w:rPr>
            <w:rStyle w:val="Hyperlink"/>
            <w:lang w:val="en-GB"/>
          </w:rPr>
          <w:t>Introduction</w:t>
        </w:r>
        <w:r w:rsidR="00712E4C">
          <w:rPr>
            <w:noProof/>
            <w:webHidden/>
          </w:rPr>
          <w:tab/>
        </w:r>
        <w:r w:rsidR="00712E4C">
          <w:rPr>
            <w:noProof/>
            <w:webHidden/>
          </w:rPr>
          <w:fldChar w:fldCharType="begin"/>
        </w:r>
        <w:r w:rsidR="00712E4C">
          <w:rPr>
            <w:noProof/>
            <w:webHidden/>
          </w:rPr>
          <w:instrText xml:space="preserve"> PAGEREF _Toc143248238 \h </w:instrText>
        </w:r>
        <w:r w:rsidR="00712E4C">
          <w:rPr>
            <w:noProof/>
            <w:webHidden/>
          </w:rPr>
        </w:r>
        <w:r w:rsidR="00712E4C">
          <w:rPr>
            <w:noProof/>
            <w:webHidden/>
          </w:rPr>
          <w:fldChar w:fldCharType="separate"/>
        </w:r>
        <w:r w:rsidR="00684A79">
          <w:rPr>
            <w:noProof/>
            <w:webHidden/>
          </w:rPr>
          <w:t>25</w:t>
        </w:r>
        <w:r w:rsidR="00712E4C">
          <w:rPr>
            <w:noProof/>
            <w:webHidden/>
          </w:rPr>
          <w:fldChar w:fldCharType="end"/>
        </w:r>
      </w:hyperlink>
    </w:p>
    <w:p w14:paraId="0AD7A66B" w14:textId="77A05F7C" w:rsidR="00712E4C" w:rsidRDefault="00853070" w:rsidP="000F3C91">
      <w:pPr>
        <w:pStyle w:val="TOC2"/>
        <w:rPr>
          <w:rFonts w:asciiTheme="minorHAnsi" w:hAnsiTheme="minorHAnsi" w:cstheme="minorBidi"/>
          <w:noProof/>
          <w:sz w:val="22"/>
          <w:szCs w:val="22"/>
          <w:lang w:eastAsia="en-MY"/>
        </w:rPr>
      </w:pPr>
      <w:hyperlink w:anchor="_Toc143248239" w:history="1">
        <w:r w:rsidR="00712E4C" w:rsidRPr="00506AEB">
          <w:rPr>
            <w:rStyle w:val="Hyperlink"/>
          </w:rPr>
          <w:t>3.2</w:t>
        </w:r>
        <w:r w:rsidR="00712E4C">
          <w:rPr>
            <w:rFonts w:asciiTheme="minorHAnsi" w:hAnsiTheme="minorHAnsi" w:cstheme="minorBidi"/>
            <w:noProof/>
            <w:sz w:val="22"/>
            <w:szCs w:val="22"/>
            <w:lang w:eastAsia="en-MY"/>
          </w:rPr>
          <w:tab/>
        </w:r>
        <w:r w:rsidR="00712E4C" w:rsidRPr="00506AEB">
          <w:rPr>
            <w:rStyle w:val="Hyperlink"/>
          </w:rPr>
          <w:t>Research Design</w:t>
        </w:r>
        <w:r w:rsidR="00712E4C">
          <w:rPr>
            <w:noProof/>
            <w:webHidden/>
          </w:rPr>
          <w:tab/>
        </w:r>
        <w:r w:rsidR="00712E4C">
          <w:rPr>
            <w:noProof/>
            <w:webHidden/>
          </w:rPr>
          <w:fldChar w:fldCharType="begin"/>
        </w:r>
        <w:r w:rsidR="00712E4C">
          <w:rPr>
            <w:noProof/>
            <w:webHidden/>
          </w:rPr>
          <w:instrText xml:space="preserve"> PAGEREF _Toc143248239 \h </w:instrText>
        </w:r>
        <w:r w:rsidR="00712E4C">
          <w:rPr>
            <w:noProof/>
            <w:webHidden/>
          </w:rPr>
        </w:r>
        <w:r w:rsidR="00712E4C">
          <w:rPr>
            <w:noProof/>
            <w:webHidden/>
          </w:rPr>
          <w:fldChar w:fldCharType="separate"/>
        </w:r>
        <w:r w:rsidR="00684A79">
          <w:rPr>
            <w:noProof/>
            <w:webHidden/>
          </w:rPr>
          <w:t>26</w:t>
        </w:r>
        <w:r w:rsidR="00712E4C">
          <w:rPr>
            <w:noProof/>
            <w:webHidden/>
          </w:rPr>
          <w:fldChar w:fldCharType="end"/>
        </w:r>
      </w:hyperlink>
    </w:p>
    <w:p w14:paraId="0E180C99" w14:textId="32207A7F" w:rsidR="00712E4C" w:rsidRDefault="00853070">
      <w:pPr>
        <w:pStyle w:val="TOC3"/>
        <w:rPr>
          <w:rFonts w:asciiTheme="minorHAnsi" w:hAnsiTheme="minorHAnsi"/>
          <w:noProof/>
          <w:sz w:val="22"/>
          <w:lang w:eastAsia="en-MY"/>
        </w:rPr>
      </w:pPr>
      <w:hyperlink w:anchor="_Toc143248240" w:history="1">
        <w:r w:rsidR="00712E4C" w:rsidRPr="00506AEB">
          <w:rPr>
            <w:rStyle w:val="Hyperlink"/>
          </w:rPr>
          <w:t>3.2.1</w:t>
        </w:r>
        <w:r w:rsidR="00712E4C">
          <w:rPr>
            <w:rFonts w:asciiTheme="minorHAnsi" w:hAnsiTheme="minorHAnsi"/>
            <w:noProof/>
            <w:sz w:val="22"/>
            <w:lang w:eastAsia="en-MY"/>
          </w:rPr>
          <w:tab/>
        </w:r>
        <w:r w:rsidR="00712E4C" w:rsidRPr="00506AEB">
          <w:rPr>
            <w:rStyle w:val="Hyperlink"/>
          </w:rPr>
          <w:t>Proposed Methodology</w:t>
        </w:r>
        <w:r w:rsidR="00712E4C">
          <w:rPr>
            <w:noProof/>
            <w:webHidden/>
          </w:rPr>
          <w:tab/>
        </w:r>
        <w:r w:rsidR="00712E4C">
          <w:rPr>
            <w:noProof/>
            <w:webHidden/>
          </w:rPr>
          <w:fldChar w:fldCharType="begin"/>
        </w:r>
        <w:r w:rsidR="00712E4C">
          <w:rPr>
            <w:noProof/>
            <w:webHidden/>
          </w:rPr>
          <w:instrText xml:space="preserve"> PAGEREF _Toc143248240 \h </w:instrText>
        </w:r>
        <w:r w:rsidR="00712E4C">
          <w:rPr>
            <w:noProof/>
            <w:webHidden/>
          </w:rPr>
        </w:r>
        <w:r w:rsidR="00712E4C">
          <w:rPr>
            <w:noProof/>
            <w:webHidden/>
          </w:rPr>
          <w:fldChar w:fldCharType="separate"/>
        </w:r>
        <w:r w:rsidR="00684A79">
          <w:rPr>
            <w:noProof/>
            <w:webHidden/>
          </w:rPr>
          <w:t>26</w:t>
        </w:r>
        <w:r w:rsidR="00712E4C">
          <w:rPr>
            <w:noProof/>
            <w:webHidden/>
          </w:rPr>
          <w:fldChar w:fldCharType="end"/>
        </w:r>
      </w:hyperlink>
    </w:p>
    <w:p w14:paraId="4BA80620" w14:textId="2D65E29E" w:rsidR="00712E4C" w:rsidRDefault="00853070">
      <w:pPr>
        <w:pStyle w:val="TOC3"/>
        <w:rPr>
          <w:rFonts w:asciiTheme="minorHAnsi" w:hAnsiTheme="minorHAnsi"/>
          <w:noProof/>
          <w:sz w:val="22"/>
          <w:lang w:eastAsia="en-MY"/>
        </w:rPr>
      </w:pPr>
      <w:hyperlink w:anchor="_Toc143248241" w:history="1">
        <w:r w:rsidR="00712E4C" w:rsidRPr="00506AEB">
          <w:rPr>
            <w:rStyle w:val="Hyperlink"/>
          </w:rPr>
          <w:t>3.2.2</w:t>
        </w:r>
        <w:r w:rsidR="00712E4C">
          <w:rPr>
            <w:rFonts w:asciiTheme="minorHAnsi" w:hAnsiTheme="minorHAnsi"/>
            <w:noProof/>
            <w:sz w:val="22"/>
            <w:lang w:eastAsia="en-MY"/>
          </w:rPr>
          <w:tab/>
        </w:r>
        <w:r w:rsidR="00712E4C" w:rsidRPr="00506AEB">
          <w:rPr>
            <w:rStyle w:val="Hyperlink"/>
          </w:rPr>
          <w:t>Experimental Setup</w:t>
        </w:r>
        <w:r w:rsidR="00712E4C">
          <w:rPr>
            <w:noProof/>
            <w:webHidden/>
          </w:rPr>
          <w:tab/>
        </w:r>
        <w:r w:rsidR="00712E4C">
          <w:rPr>
            <w:noProof/>
            <w:webHidden/>
          </w:rPr>
          <w:fldChar w:fldCharType="begin"/>
        </w:r>
        <w:r w:rsidR="00712E4C">
          <w:rPr>
            <w:noProof/>
            <w:webHidden/>
          </w:rPr>
          <w:instrText xml:space="preserve"> PAGEREF _Toc143248241 \h </w:instrText>
        </w:r>
        <w:r w:rsidR="00712E4C">
          <w:rPr>
            <w:noProof/>
            <w:webHidden/>
          </w:rPr>
        </w:r>
        <w:r w:rsidR="00712E4C">
          <w:rPr>
            <w:noProof/>
            <w:webHidden/>
          </w:rPr>
          <w:fldChar w:fldCharType="separate"/>
        </w:r>
        <w:r w:rsidR="00684A79">
          <w:rPr>
            <w:noProof/>
            <w:webHidden/>
          </w:rPr>
          <w:t>26</w:t>
        </w:r>
        <w:r w:rsidR="00712E4C">
          <w:rPr>
            <w:noProof/>
            <w:webHidden/>
          </w:rPr>
          <w:fldChar w:fldCharType="end"/>
        </w:r>
      </w:hyperlink>
    </w:p>
    <w:p w14:paraId="07FFCA7A" w14:textId="7C3EF810" w:rsidR="00712E4C" w:rsidRDefault="00853070">
      <w:pPr>
        <w:pStyle w:val="TOC3"/>
        <w:rPr>
          <w:rFonts w:asciiTheme="minorHAnsi" w:hAnsiTheme="minorHAnsi"/>
          <w:noProof/>
          <w:sz w:val="22"/>
          <w:lang w:eastAsia="en-MY"/>
        </w:rPr>
      </w:pPr>
      <w:hyperlink w:anchor="_Toc143248242" w:history="1">
        <w:r w:rsidR="00712E4C" w:rsidRPr="00506AEB">
          <w:rPr>
            <w:rStyle w:val="Hyperlink"/>
          </w:rPr>
          <w:t>3.2.3</w:t>
        </w:r>
        <w:r w:rsidR="00712E4C">
          <w:rPr>
            <w:rFonts w:asciiTheme="minorHAnsi" w:hAnsiTheme="minorHAnsi"/>
            <w:noProof/>
            <w:sz w:val="22"/>
            <w:lang w:eastAsia="en-MY"/>
          </w:rPr>
          <w:tab/>
        </w:r>
        <w:r w:rsidR="00712E4C" w:rsidRPr="00506AEB">
          <w:rPr>
            <w:rStyle w:val="Hyperlink"/>
          </w:rPr>
          <w:t>Parameters</w:t>
        </w:r>
        <w:r w:rsidR="00712E4C">
          <w:rPr>
            <w:noProof/>
            <w:webHidden/>
          </w:rPr>
          <w:tab/>
        </w:r>
        <w:r w:rsidR="00712E4C">
          <w:rPr>
            <w:noProof/>
            <w:webHidden/>
          </w:rPr>
          <w:fldChar w:fldCharType="begin"/>
        </w:r>
        <w:r w:rsidR="00712E4C">
          <w:rPr>
            <w:noProof/>
            <w:webHidden/>
          </w:rPr>
          <w:instrText xml:space="preserve"> PAGEREF _Toc143248242 \h </w:instrText>
        </w:r>
        <w:r w:rsidR="00712E4C">
          <w:rPr>
            <w:noProof/>
            <w:webHidden/>
          </w:rPr>
        </w:r>
        <w:r w:rsidR="00712E4C">
          <w:rPr>
            <w:noProof/>
            <w:webHidden/>
          </w:rPr>
          <w:fldChar w:fldCharType="separate"/>
        </w:r>
        <w:r w:rsidR="00684A79">
          <w:rPr>
            <w:noProof/>
            <w:webHidden/>
          </w:rPr>
          <w:t>26</w:t>
        </w:r>
        <w:r w:rsidR="00712E4C">
          <w:rPr>
            <w:noProof/>
            <w:webHidden/>
          </w:rPr>
          <w:fldChar w:fldCharType="end"/>
        </w:r>
      </w:hyperlink>
    </w:p>
    <w:p w14:paraId="7B075D6B" w14:textId="03B72354" w:rsidR="00712E4C" w:rsidRDefault="00853070">
      <w:pPr>
        <w:pStyle w:val="TOC3"/>
        <w:rPr>
          <w:rFonts w:asciiTheme="minorHAnsi" w:hAnsiTheme="minorHAnsi"/>
          <w:noProof/>
          <w:sz w:val="22"/>
          <w:lang w:eastAsia="en-MY"/>
        </w:rPr>
      </w:pPr>
      <w:hyperlink w:anchor="_Toc143248243" w:history="1">
        <w:r w:rsidR="00712E4C" w:rsidRPr="00506AEB">
          <w:rPr>
            <w:rStyle w:val="Hyperlink"/>
          </w:rPr>
          <w:t>3.2.4</w:t>
        </w:r>
        <w:r w:rsidR="00712E4C">
          <w:rPr>
            <w:rFonts w:asciiTheme="minorHAnsi" w:hAnsiTheme="minorHAnsi"/>
            <w:noProof/>
            <w:sz w:val="22"/>
            <w:lang w:eastAsia="en-MY"/>
          </w:rPr>
          <w:tab/>
        </w:r>
        <w:r w:rsidR="00712E4C" w:rsidRPr="00506AEB">
          <w:rPr>
            <w:rStyle w:val="Hyperlink"/>
          </w:rPr>
          <w:t>Equipment</w:t>
        </w:r>
        <w:r w:rsidR="00712E4C">
          <w:rPr>
            <w:noProof/>
            <w:webHidden/>
          </w:rPr>
          <w:tab/>
        </w:r>
        <w:r w:rsidR="00712E4C">
          <w:rPr>
            <w:noProof/>
            <w:webHidden/>
          </w:rPr>
          <w:fldChar w:fldCharType="begin"/>
        </w:r>
        <w:r w:rsidR="00712E4C">
          <w:rPr>
            <w:noProof/>
            <w:webHidden/>
          </w:rPr>
          <w:instrText xml:space="preserve"> PAGEREF _Toc143248243 \h </w:instrText>
        </w:r>
        <w:r w:rsidR="00712E4C">
          <w:rPr>
            <w:noProof/>
            <w:webHidden/>
          </w:rPr>
        </w:r>
        <w:r w:rsidR="00712E4C">
          <w:rPr>
            <w:noProof/>
            <w:webHidden/>
          </w:rPr>
          <w:fldChar w:fldCharType="separate"/>
        </w:r>
        <w:r w:rsidR="00684A79">
          <w:rPr>
            <w:noProof/>
            <w:webHidden/>
          </w:rPr>
          <w:t>27</w:t>
        </w:r>
        <w:r w:rsidR="00712E4C">
          <w:rPr>
            <w:noProof/>
            <w:webHidden/>
          </w:rPr>
          <w:fldChar w:fldCharType="end"/>
        </w:r>
      </w:hyperlink>
    </w:p>
    <w:p w14:paraId="6497CD6D" w14:textId="367F1477" w:rsidR="00712E4C" w:rsidRDefault="00853070">
      <w:pPr>
        <w:pStyle w:val="TOC3"/>
        <w:rPr>
          <w:rFonts w:asciiTheme="minorHAnsi" w:hAnsiTheme="minorHAnsi"/>
          <w:noProof/>
          <w:sz w:val="22"/>
          <w:lang w:eastAsia="en-MY"/>
        </w:rPr>
      </w:pPr>
      <w:hyperlink w:anchor="_Toc143248244" w:history="1">
        <w:r w:rsidR="00712E4C" w:rsidRPr="00506AEB">
          <w:rPr>
            <w:rStyle w:val="Hyperlink"/>
          </w:rPr>
          <w:t>3.2.5</w:t>
        </w:r>
        <w:r w:rsidR="00712E4C">
          <w:rPr>
            <w:rFonts w:asciiTheme="minorHAnsi" w:hAnsiTheme="minorHAnsi"/>
            <w:noProof/>
            <w:sz w:val="22"/>
            <w:lang w:eastAsia="en-MY"/>
          </w:rPr>
          <w:tab/>
        </w:r>
        <w:r w:rsidR="00712E4C" w:rsidRPr="00506AEB">
          <w:rPr>
            <w:rStyle w:val="Hyperlink"/>
          </w:rPr>
          <w:t>Limitation of Proposed Methdology</w:t>
        </w:r>
        <w:r w:rsidR="00712E4C">
          <w:rPr>
            <w:noProof/>
            <w:webHidden/>
          </w:rPr>
          <w:tab/>
        </w:r>
        <w:r w:rsidR="00712E4C">
          <w:rPr>
            <w:noProof/>
            <w:webHidden/>
          </w:rPr>
          <w:fldChar w:fldCharType="begin"/>
        </w:r>
        <w:r w:rsidR="00712E4C">
          <w:rPr>
            <w:noProof/>
            <w:webHidden/>
          </w:rPr>
          <w:instrText xml:space="preserve"> PAGEREF _Toc143248244 \h </w:instrText>
        </w:r>
        <w:r w:rsidR="00712E4C">
          <w:rPr>
            <w:noProof/>
            <w:webHidden/>
          </w:rPr>
        </w:r>
        <w:r w:rsidR="00712E4C">
          <w:rPr>
            <w:noProof/>
            <w:webHidden/>
          </w:rPr>
          <w:fldChar w:fldCharType="separate"/>
        </w:r>
        <w:r w:rsidR="00684A79">
          <w:rPr>
            <w:noProof/>
            <w:webHidden/>
          </w:rPr>
          <w:t>27</w:t>
        </w:r>
        <w:r w:rsidR="00712E4C">
          <w:rPr>
            <w:noProof/>
            <w:webHidden/>
          </w:rPr>
          <w:fldChar w:fldCharType="end"/>
        </w:r>
      </w:hyperlink>
    </w:p>
    <w:p w14:paraId="2EB0BCAB" w14:textId="094C57A1" w:rsidR="00712E4C" w:rsidRDefault="00853070" w:rsidP="000F3C91">
      <w:pPr>
        <w:pStyle w:val="TOC2"/>
        <w:rPr>
          <w:rFonts w:asciiTheme="minorHAnsi" w:hAnsiTheme="minorHAnsi" w:cstheme="minorBidi"/>
          <w:noProof/>
          <w:sz w:val="22"/>
          <w:szCs w:val="22"/>
          <w:lang w:eastAsia="en-MY"/>
        </w:rPr>
      </w:pPr>
      <w:hyperlink w:anchor="_Toc143248245" w:history="1">
        <w:r w:rsidR="00712E4C" w:rsidRPr="00506AEB">
          <w:rPr>
            <w:rStyle w:val="Hyperlink"/>
          </w:rPr>
          <w:t>3.3</w:t>
        </w:r>
        <w:r w:rsidR="00712E4C">
          <w:rPr>
            <w:rFonts w:asciiTheme="minorHAnsi" w:hAnsiTheme="minorHAnsi" w:cstheme="minorBidi"/>
            <w:noProof/>
            <w:sz w:val="22"/>
            <w:szCs w:val="22"/>
            <w:lang w:eastAsia="en-MY"/>
          </w:rPr>
          <w:tab/>
        </w:r>
        <w:r w:rsidR="00712E4C" w:rsidRPr="00506AEB">
          <w:rPr>
            <w:rStyle w:val="Hyperlink"/>
          </w:rPr>
          <w:t>Summary</w:t>
        </w:r>
        <w:r w:rsidR="00712E4C">
          <w:rPr>
            <w:noProof/>
            <w:webHidden/>
          </w:rPr>
          <w:tab/>
        </w:r>
        <w:r w:rsidR="00712E4C">
          <w:rPr>
            <w:noProof/>
            <w:webHidden/>
          </w:rPr>
          <w:fldChar w:fldCharType="begin"/>
        </w:r>
        <w:r w:rsidR="00712E4C">
          <w:rPr>
            <w:noProof/>
            <w:webHidden/>
          </w:rPr>
          <w:instrText xml:space="preserve"> PAGEREF _Toc143248245 \h </w:instrText>
        </w:r>
        <w:r w:rsidR="00712E4C">
          <w:rPr>
            <w:noProof/>
            <w:webHidden/>
          </w:rPr>
        </w:r>
        <w:r w:rsidR="00712E4C">
          <w:rPr>
            <w:noProof/>
            <w:webHidden/>
          </w:rPr>
          <w:fldChar w:fldCharType="separate"/>
        </w:r>
        <w:r w:rsidR="00684A79">
          <w:rPr>
            <w:noProof/>
            <w:webHidden/>
          </w:rPr>
          <w:t>27</w:t>
        </w:r>
        <w:r w:rsidR="00712E4C">
          <w:rPr>
            <w:noProof/>
            <w:webHidden/>
          </w:rPr>
          <w:fldChar w:fldCharType="end"/>
        </w:r>
      </w:hyperlink>
    </w:p>
    <w:p w14:paraId="4D42BF71" w14:textId="71F1C0E0" w:rsidR="00712E4C" w:rsidRDefault="00853070">
      <w:pPr>
        <w:pStyle w:val="TOC8"/>
        <w:spacing w:before="240"/>
        <w:rPr>
          <w:rFonts w:asciiTheme="minorHAnsi" w:hAnsiTheme="minorHAnsi"/>
          <w:b w:val="0"/>
          <w:noProof/>
          <w:sz w:val="22"/>
          <w:szCs w:val="22"/>
          <w:lang w:eastAsia="en-MY"/>
        </w:rPr>
      </w:pPr>
      <w:hyperlink w:anchor="_Toc143248246" w:history="1">
        <w:r w:rsidR="00712E4C" w:rsidRPr="00506AEB">
          <w:rPr>
            <w:rStyle w:val="Hyperlink"/>
          </w:rPr>
          <w:t>RESULT AND DISCUSSION</w:t>
        </w:r>
        <w:r w:rsidR="00712E4C">
          <w:rPr>
            <w:noProof/>
            <w:webHidden/>
          </w:rPr>
          <w:tab/>
        </w:r>
        <w:r w:rsidR="00712E4C">
          <w:rPr>
            <w:noProof/>
            <w:webHidden/>
          </w:rPr>
          <w:fldChar w:fldCharType="begin"/>
        </w:r>
        <w:r w:rsidR="00712E4C">
          <w:rPr>
            <w:noProof/>
            <w:webHidden/>
          </w:rPr>
          <w:instrText xml:space="preserve"> PAGEREF _Toc143248246 \h </w:instrText>
        </w:r>
        <w:r w:rsidR="00712E4C">
          <w:rPr>
            <w:noProof/>
            <w:webHidden/>
          </w:rPr>
        </w:r>
        <w:r w:rsidR="00712E4C">
          <w:rPr>
            <w:noProof/>
            <w:webHidden/>
          </w:rPr>
          <w:fldChar w:fldCharType="separate"/>
        </w:r>
        <w:r w:rsidR="00684A79">
          <w:rPr>
            <w:noProof/>
            <w:webHidden/>
          </w:rPr>
          <w:t>29</w:t>
        </w:r>
        <w:r w:rsidR="00712E4C">
          <w:rPr>
            <w:noProof/>
            <w:webHidden/>
          </w:rPr>
          <w:fldChar w:fldCharType="end"/>
        </w:r>
      </w:hyperlink>
    </w:p>
    <w:p w14:paraId="14B72B4B" w14:textId="256AA211" w:rsidR="00712E4C" w:rsidRDefault="00853070" w:rsidP="000F3C91">
      <w:pPr>
        <w:pStyle w:val="TOC2"/>
        <w:rPr>
          <w:rFonts w:asciiTheme="minorHAnsi" w:hAnsiTheme="minorHAnsi" w:cstheme="minorBidi"/>
          <w:noProof/>
          <w:sz w:val="22"/>
          <w:szCs w:val="22"/>
          <w:lang w:eastAsia="en-MY"/>
        </w:rPr>
      </w:pPr>
      <w:hyperlink w:anchor="_Toc143248247" w:history="1">
        <w:r w:rsidR="00712E4C" w:rsidRPr="00506AEB">
          <w:rPr>
            <w:rStyle w:val="Hyperlink"/>
            <w:lang w:val="en-GB"/>
          </w:rPr>
          <w:t>4.1</w:t>
        </w:r>
        <w:r w:rsidR="00712E4C">
          <w:rPr>
            <w:rFonts w:asciiTheme="minorHAnsi" w:hAnsiTheme="minorHAnsi" w:cstheme="minorBidi"/>
            <w:noProof/>
            <w:sz w:val="22"/>
            <w:szCs w:val="22"/>
            <w:lang w:eastAsia="en-MY"/>
          </w:rPr>
          <w:tab/>
        </w:r>
        <w:r w:rsidR="00712E4C" w:rsidRPr="00506AEB">
          <w:rPr>
            <w:rStyle w:val="Hyperlink"/>
            <w:lang w:val="en-GB"/>
          </w:rPr>
          <w:t>Introduction</w:t>
        </w:r>
        <w:r w:rsidR="00712E4C">
          <w:rPr>
            <w:noProof/>
            <w:webHidden/>
          </w:rPr>
          <w:tab/>
        </w:r>
        <w:r w:rsidR="00712E4C">
          <w:rPr>
            <w:noProof/>
            <w:webHidden/>
          </w:rPr>
          <w:fldChar w:fldCharType="begin"/>
        </w:r>
        <w:r w:rsidR="00712E4C">
          <w:rPr>
            <w:noProof/>
            <w:webHidden/>
          </w:rPr>
          <w:instrText xml:space="preserve"> PAGEREF _Toc143248247 \h </w:instrText>
        </w:r>
        <w:r w:rsidR="00712E4C">
          <w:rPr>
            <w:noProof/>
            <w:webHidden/>
          </w:rPr>
        </w:r>
        <w:r w:rsidR="00712E4C">
          <w:rPr>
            <w:noProof/>
            <w:webHidden/>
          </w:rPr>
          <w:fldChar w:fldCharType="separate"/>
        </w:r>
        <w:r w:rsidR="00684A79">
          <w:rPr>
            <w:noProof/>
            <w:webHidden/>
          </w:rPr>
          <w:t>29</w:t>
        </w:r>
        <w:r w:rsidR="00712E4C">
          <w:rPr>
            <w:noProof/>
            <w:webHidden/>
          </w:rPr>
          <w:fldChar w:fldCharType="end"/>
        </w:r>
      </w:hyperlink>
    </w:p>
    <w:p w14:paraId="52049C89" w14:textId="0AB5EB9C" w:rsidR="00712E4C" w:rsidRDefault="00853070" w:rsidP="000F3C91">
      <w:pPr>
        <w:pStyle w:val="TOC2"/>
        <w:rPr>
          <w:rFonts w:asciiTheme="minorHAnsi" w:hAnsiTheme="minorHAnsi" w:cstheme="minorBidi"/>
          <w:noProof/>
          <w:sz w:val="22"/>
          <w:szCs w:val="22"/>
          <w:lang w:eastAsia="en-MY"/>
        </w:rPr>
      </w:pPr>
      <w:hyperlink w:anchor="_Toc143248248" w:history="1">
        <w:r w:rsidR="00712E4C" w:rsidRPr="00506AEB">
          <w:rPr>
            <w:rStyle w:val="Hyperlink"/>
          </w:rPr>
          <w:t>4.2</w:t>
        </w:r>
        <w:r w:rsidR="00712E4C">
          <w:rPr>
            <w:rFonts w:asciiTheme="minorHAnsi" w:hAnsiTheme="minorHAnsi" w:cstheme="minorBidi"/>
            <w:noProof/>
            <w:sz w:val="22"/>
            <w:szCs w:val="22"/>
            <w:lang w:eastAsia="en-MY"/>
          </w:rPr>
          <w:tab/>
        </w:r>
        <w:r w:rsidR="00712E4C" w:rsidRPr="00506AEB">
          <w:rPr>
            <w:rStyle w:val="Hyperlink"/>
          </w:rPr>
          <w:t>Result and Analysis of…</w:t>
        </w:r>
        <w:r w:rsidR="00712E4C">
          <w:rPr>
            <w:noProof/>
            <w:webHidden/>
          </w:rPr>
          <w:tab/>
        </w:r>
        <w:r w:rsidR="00712E4C">
          <w:rPr>
            <w:noProof/>
            <w:webHidden/>
          </w:rPr>
          <w:fldChar w:fldCharType="begin"/>
        </w:r>
        <w:r w:rsidR="00712E4C">
          <w:rPr>
            <w:noProof/>
            <w:webHidden/>
          </w:rPr>
          <w:instrText xml:space="preserve"> PAGEREF _Toc143248248 \h </w:instrText>
        </w:r>
        <w:r w:rsidR="00712E4C">
          <w:rPr>
            <w:noProof/>
            <w:webHidden/>
          </w:rPr>
        </w:r>
        <w:r w:rsidR="00712E4C">
          <w:rPr>
            <w:noProof/>
            <w:webHidden/>
          </w:rPr>
          <w:fldChar w:fldCharType="separate"/>
        </w:r>
        <w:r w:rsidR="00684A79">
          <w:rPr>
            <w:noProof/>
            <w:webHidden/>
          </w:rPr>
          <w:t>29</w:t>
        </w:r>
        <w:r w:rsidR="00712E4C">
          <w:rPr>
            <w:noProof/>
            <w:webHidden/>
          </w:rPr>
          <w:fldChar w:fldCharType="end"/>
        </w:r>
      </w:hyperlink>
    </w:p>
    <w:p w14:paraId="15F607C4" w14:textId="0EF274A1" w:rsidR="00712E4C" w:rsidRDefault="00853070" w:rsidP="000F3C91">
      <w:pPr>
        <w:pStyle w:val="TOC2"/>
        <w:rPr>
          <w:rFonts w:asciiTheme="minorHAnsi" w:hAnsiTheme="minorHAnsi" w:cstheme="minorBidi"/>
          <w:noProof/>
          <w:sz w:val="22"/>
          <w:szCs w:val="22"/>
          <w:lang w:eastAsia="en-MY"/>
        </w:rPr>
      </w:pPr>
      <w:hyperlink w:anchor="_Toc143248249" w:history="1">
        <w:r w:rsidR="00712E4C" w:rsidRPr="00506AEB">
          <w:rPr>
            <w:rStyle w:val="Hyperlink"/>
          </w:rPr>
          <w:t>4.3</w:t>
        </w:r>
        <w:r w:rsidR="00712E4C">
          <w:rPr>
            <w:rFonts w:asciiTheme="minorHAnsi" w:hAnsiTheme="minorHAnsi" w:cstheme="minorBidi"/>
            <w:noProof/>
            <w:sz w:val="22"/>
            <w:szCs w:val="22"/>
            <w:lang w:eastAsia="en-MY"/>
          </w:rPr>
          <w:tab/>
        </w:r>
        <w:r w:rsidR="00712E4C" w:rsidRPr="00506AEB">
          <w:rPr>
            <w:rStyle w:val="Hyperlink"/>
          </w:rPr>
          <w:t>Summary</w:t>
        </w:r>
        <w:r w:rsidR="00712E4C">
          <w:rPr>
            <w:noProof/>
            <w:webHidden/>
          </w:rPr>
          <w:tab/>
        </w:r>
        <w:r w:rsidR="00712E4C">
          <w:rPr>
            <w:noProof/>
            <w:webHidden/>
          </w:rPr>
          <w:fldChar w:fldCharType="begin"/>
        </w:r>
        <w:r w:rsidR="00712E4C">
          <w:rPr>
            <w:noProof/>
            <w:webHidden/>
          </w:rPr>
          <w:instrText xml:space="preserve"> PAGEREF _Toc143248249 \h </w:instrText>
        </w:r>
        <w:r w:rsidR="00712E4C">
          <w:rPr>
            <w:noProof/>
            <w:webHidden/>
          </w:rPr>
        </w:r>
        <w:r w:rsidR="00712E4C">
          <w:rPr>
            <w:noProof/>
            <w:webHidden/>
          </w:rPr>
          <w:fldChar w:fldCharType="separate"/>
        </w:r>
        <w:r w:rsidR="00684A79">
          <w:rPr>
            <w:noProof/>
            <w:webHidden/>
          </w:rPr>
          <w:t>30</w:t>
        </w:r>
        <w:r w:rsidR="00712E4C">
          <w:rPr>
            <w:noProof/>
            <w:webHidden/>
          </w:rPr>
          <w:fldChar w:fldCharType="end"/>
        </w:r>
      </w:hyperlink>
    </w:p>
    <w:p w14:paraId="1A94B56F" w14:textId="0DCAAB61" w:rsidR="00712E4C" w:rsidRDefault="00853070">
      <w:pPr>
        <w:pStyle w:val="TOC8"/>
        <w:spacing w:before="240"/>
        <w:rPr>
          <w:rFonts w:asciiTheme="minorHAnsi" w:hAnsiTheme="minorHAnsi"/>
          <w:b w:val="0"/>
          <w:noProof/>
          <w:sz w:val="22"/>
          <w:szCs w:val="22"/>
          <w:lang w:eastAsia="en-MY"/>
        </w:rPr>
      </w:pPr>
      <w:hyperlink w:anchor="_Toc143248250" w:history="1">
        <w:r w:rsidR="00712E4C" w:rsidRPr="00506AEB">
          <w:rPr>
            <w:rStyle w:val="Hyperlink"/>
          </w:rPr>
          <w:t>CONCLUSION AND RECOMMENDATIONS</w:t>
        </w:r>
        <w:r w:rsidR="00712E4C">
          <w:rPr>
            <w:noProof/>
            <w:webHidden/>
          </w:rPr>
          <w:tab/>
        </w:r>
        <w:r w:rsidR="00712E4C">
          <w:rPr>
            <w:noProof/>
            <w:webHidden/>
          </w:rPr>
          <w:fldChar w:fldCharType="begin"/>
        </w:r>
        <w:r w:rsidR="00712E4C">
          <w:rPr>
            <w:noProof/>
            <w:webHidden/>
          </w:rPr>
          <w:instrText xml:space="preserve"> PAGEREF _Toc143248250 \h </w:instrText>
        </w:r>
        <w:r w:rsidR="00712E4C">
          <w:rPr>
            <w:noProof/>
            <w:webHidden/>
          </w:rPr>
        </w:r>
        <w:r w:rsidR="00712E4C">
          <w:rPr>
            <w:noProof/>
            <w:webHidden/>
          </w:rPr>
          <w:fldChar w:fldCharType="separate"/>
        </w:r>
        <w:r w:rsidR="00684A79">
          <w:rPr>
            <w:noProof/>
            <w:webHidden/>
          </w:rPr>
          <w:t>31</w:t>
        </w:r>
        <w:r w:rsidR="00712E4C">
          <w:rPr>
            <w:noProof/>
            <w:webHidden/>
          </w:rPr>
          <w:fldChar w:fldCharType="end"/>
        </w:r>
      </w:hyperlink>
    </w:p>
    <w:p w14:paraId="560124E3" w14:textId="79382255" w:rsidR="00712E4C" w:rsidRDefault="00853070" w:rsidP="000F3C91">
      <w:pPr>
        <w:pStyle w:val="TOC2"/>
        <w:rPr>
          <w:rFonts w:asciiTheme="minorHAnsi" w:hAnsiTheme="minorHAnsi" w:cstheme="minorBidi"/>
          <w:noProof/>
          <w:sz w:val="22"/>
          <w:szCs w:val="22"/>
          <w:lang w:eastAsia="en-MY"/>
        </w:rPr>
      </w:pPr>
      <w:hyperlink w:anchor="_Toc143248251" w:history="1">
        <w:r w:rsidR="00712E4C" w:rsidRPr="00506AEB">
          <w:rPr>
            <w:rStyle w:val="Hyperlink"/>
            <w:lang w:val="en-GB"/>
          </w:rPr>
          <w:t>5.1</w:t>
        </w:r>
        <w:r w:rsidR="00712E4C">
          <w:rPr>
            <w:rFonts w:asciiTheme="minorHAnsi" w:hAnsiTheme="minorHAnsi" w:cstheme="minorBidi"/>
            <w:noProof/>
            <w:sz w:val="22"/>
            <w:szCs w:val="22"/>
            <w:lang w:eastAsia="en-MY"/>
          </w:rPr>
          <w:tab/>
        </w:r>
        <w:r w:rsidR="00712E4C" w:rsidRPr="00506AEB">
          <w:rPr>
            <w:rStyle w:val="Hyperlink"/>
            <w:lang w:val="en-GB"/>
          </w:rPr>
          <w:t>Introduction</w:t>
        </w:r>
        <w:r w:rsidR="00712E4C">
          <w:rPr>
            <w:noProof/>
            <w:webHidden/>
          </w:rPr>
          <w:tab/>
        </w:r>
        <w:r w:rsidR="00712E4C">
          <w:rPr>
            <w:noProof/>
            <w:webHidden/>
          </w:rPr>
          <w:fldChar w:fldCharType="begin"/>
        </w:r>
        <w:r w:rsidR="00712E4C">
          <w:rPr>
            <w:noProof/>
            <w:webHidden/>
          </w:rPr>
          <w:instrText xml:space="preserve"> PAGEREF _Toc143248251 \h </w:instrText>
        </w:r>
        <w:r w:rsidR="00712E4C">
          <w:rPr>
            <w:noProof/>
            <w:webHidden/>
          </w:rPr>
        </w:r>
        <w:r w:rsidR="00712E4C">
          <w:rPr>
            <w:noProof/>
            <w:webHidden/>
          </w:rPr>
          <w:fldChar w:fldCharType="separate"/>
        </w:r>
        <w:r w:rsidR="00684A79">
          <w:rPr>
            <w:noProof/>
            <w:webHidden/>
          </w:rPr>
          <w:t>31</w:t>
        </w:r>
        <w:r w:rsidR="00712E4C">
          <w:rPr>
            <w:noProof/>
            <w:webHidden/>
          </w:rPr>
          <w:fldChar w:fldCharType="end"/>
        </w:r>
      </w:hyperlink>
    </w:p>
    <w:p w14:paraId="04F0EFD6" w14:textId="1150EF16" w:rsidR="00712E4C" w:rsidRDefault="00853070" w:rsidP="000F3C91">
      <w:pPr>
        <w:pStyle w:val="TOC2"/>
        <w:rPr>
          <w:rFonts w:asciiTheme="minorHAnsi" w:hAnsiTheme="minorHAnsi" w:cstheme="minorBidi"/>
          <w:noProof/>
          <w:sz w:val="22"/>
          <w:szCs w:val="22"/>
          <w:lang w:eastAsia="en-MY"/>
        </w:rPr>
      </w:pPr>
      <w:hyperlink w:anchor="_Toc143248252" w:history="1">
        <w:r w:rsidR="00712E4C" w:rsidRPr="00506AEB">
          <w:rPr>
            <w:rStyle w:val="Hyperlink"/>
          </w:rPr>
          <w:t>5.2</w:t>
        </w:r>
        <w:r w:rsidR="00712E4C">
          <w:rPr>
            <w:rFonts w:asciiTheme="minorHAnsi" w:hAnsiTheme="minorHAnsi" w:cstheme="minorBidi"/>
            <w:noProof/>
            <w:sz w:val="22"/>
            <w:szCs w:val="22"/>
            <w:lang w:eastAsia="en-MY"/>
          </w:rPr>
          <w:tab/>
        </w:r>
        <w:r w:rsidR="00712E4C" w:rsidRPr="00506AEB">
          <w:rPr>
            <w:rStyle w:val="Hyperlink"/>
          </w:rPr>
          <w:t>Summary of the Research Objectives</w:t>
        </w:r>
        <w:r w:rsidR="00712E4C">
          <w:rPr>
            <w:noProof/>
            <w:webHidden/>
          </w:rPr>
          <w:tab/>
        </w:r>
        <w:r w:rsidR="00712E4C">
          <w:rPr>
            <w:noProof/>
            <w:webHidden/>
          </w:rPr>
          <w:fldChar w:fldCharType="begin"/>
        </w:r>
        <w:r w:rsidR="00712E4C">
          <w:rPr>
            <w:noProof/>
            <w:webHidden/>
          </w:rPr>
          <w:instrText xml:space="preserve"> PAGEREF _Toc143248252 \h </w:instrText>
        </w:r>
        <w:r w:rsidR="00712E4C">
          <w:rPr>
            <w:noProof/>
            <w:webHidden/>
          </w:rPr>
        </w:r>
        <w:r w:rsidR="00712E4C">
          <w:rPr>
            <w:noProof/>
            <w:webHidden/>
          </w:rPr>
          <w:fldChar w:fldCharType="separate"/>
        </w:r>
        <w:r w:rsidR="00684A79">
          <w:rPr>
            <w:noProof/>
            <w:webHidden/>
          </w:rPr>
          <w:t>31</w:t>
        </w:r>
        <w:r w:rsidR="00712E4C">
          <w:rPr>
            <w:noProof/>
            <w:webHidden/>
          </w:rPr>
          <w:fldChar w:fldCharType="end"/>
        </w:r>
      </w:hyperlink>
    </w:p>
    <w:p w14:paraId="2A2D9047" w14:textId="3804F8CF" w:rsidR="00712E4C" w:rsidRDefault="00853070" w:rsidP="000F3C91">
      <w:pPr>
        <w:pStyle w:val="TOC2"/>
        <w:rPr>
          <w:rFonts w:asciiTheme="minorHAnsi" w:hAnsiTheme="minorHAnsi" w:cstheme="minorBidi"/>
          <w:noProof/>
          <w:sz w:val="22"/>
          <w:szCs w:val="22"/>
          <w:lang w:eastAsia="en-MY"/>
        </w:rPr>
      </w:pPr>
      <w:hyperlink w:anchor="_Toc143248253" w:history="1">
        <w:r w:rsidR="00712E4C" w:rsidRPr="00506AEB">
          <w:rPr>
            <w:rStyle w:val="Hyperlink"/>
            <w:rFonts w:eastAsia="Times New Roman" w:cs="Times New Roman"/>
            <w:lang w:val="en-US"/>
          </w:rPr>
          <w:t>5.3</w:t>
        </w:r>
        <w:r w:rsidR="00712E4C">
          <w:rPr>
            <w:rFonts w:asciiTheme="minorHAnsi" w:hAnsiTheme="minorHAnsi" w:cstheme="minorBidi"/>
            <w:noProof/>
            <w:sz w:val="22"/>
            <w:szCs w:val="22"/>
            <w:lang w:eastAsia="en-MY"/>
          </w:rPr>
          <w:tab/>
        </w:r>
        <w:r w:rsidR="00712E4C" w:rsidRPr="00506AEB">
          <w:rPr>
            <w:rStyle w:val="Hyperlink"/>
          </w:rPr>
          <w:t>Research Contributions</w:t>
        </w:r>
        <w:r w:rsidR="00712E4C">
          <w:rPr>
            <w:noProof/>
            <w:webHidden/>
          </w:rPr>
          <w:tab/>
        </w:r>
        <w:r w:rsidR="00712E4C">
          <w:rPr>
            <w:noProof/>
            <w:webHidden/>
          </w:rPr>
          <w:fldChar w:fldCharType="begin"/>
        </w:r>
        <w:r w:rsidR="00712E4C">
          <w:rPr>
            <w:noProof/>
            <w:webHidden/>
          </w:rPr>
          <w:instrText xml:space="preserve"> PAGEREF _Toc143248253 \h </w:instrText>
        </w:r>
        <w:r w:rsidR="00712E4C">
          <w:rPr>
            <w:noProof/>
            <w:webHidden/>
          </w:rPr>
        </w:r>
        <w:r w:rsidR="00712E4C">
          <w:rPr>
            <w:noProof/>
            <w:webHidden/>
          </w:rPr>
          <w:fldChar w:fldCharType="separate"/>
        </w:r>
        <w:r w:rsidR="00684A79">
          <w:rPr>
            <w:noProof/>
            <w:webHidden/>
          </w:rPr>
          <w:t>31</w:t>
        </w:r>
        <w:r w:rsidR="00712E4C">
          <w:rPr>
            <w:noProof/>
            <w:webHidden/>
          </w:rPr>
          <w:fldChar w:fldCharType="end"/>
        </w:r>
      </w:hyperlink>
    </w:p>
    <w:p w14:paraId="3104BBBA" w14:textId="17A226F7" w:rsidR="00712E4C" w:rsidRDefault="00853070" w:rsidP="000F3C91">
      <w:pPr>
        <w:pStyle w:val="TOC2"/>
        <w:rPr>
          <w:rFonts w:asciiTheme="minorHAnsi" w:hAnsiTheme="minorHAnsi" w:cstheme="minorBidi"/>
          <w:noProof/>
          <w:sz w:val="22"/>
          <w:szCs w:val="22"/>
          <w:lang w:eastAsia="en-MY"/>
        </w:rPr>
      </w:pPr>
      <w:hyperlink w:anchor="_Toc143248254" w:history="1">
        <w:r w:rsidR="00712E4C" w:rsidRPr="00506AEB">
          <w:rPr>
            <w:rStyle w:val="Hyperlink"/>
          </w:rPr>
          <w:t>5.4</w:t>
        </w:r>
        <w:r w:rsidR="00712E4C">
          <w:rPr>
            <w:rFonts w:asciiTheme="minorHAnsi" w:hAnsiTheme="minorHAnsi" w:cstheme="minorBidi"/>
            <w:noProof/>
            <w:sz w:val="22"/>
            <w:szCs w:val="22"/>
            <w:lang w:eastAsia="en-MY"/>
          </w:rPr>
          <w:tab/>
        </w:r>
        <w:r w:rsidR="00712E4C" w:rsidRPr="00506AEB">
          <w:rPr>
            <w:rStyle w:val="Hyperlink"/>
          </w:rPr>
          <w:t>Pratical Implications and Beneficiaries</w:t>
        </w:r>
        <w:r w:rsidR="00712E4C">
          <w:rPr>
            <w:noProof/>
            <w:webHidden/>
          </w:rPr>
          <w:tab/>
        </w:r>
        <w:r w:rsidR="00712E4C">
          <w:rPr>
            <w:noProof/>
            <w:webHidden/>
          </w:rPr>
          <w:fldChar w:fldCharType="begin"/>
        </w:r>
        <w:r w:rsidR="00712E4C">
          <w:rPr>
            <w:noProof/>
            <w:webHidden/>
          </w:rPr>
          <w:instrText xml:space="preserve"> PAGEREF _Toc143248254 \h </w:instrText>
        </w:r>
        <w:r w:rsidR="00712E4C">
          <w:rPr>
            <w:noProof/>
            <w:webHidden/>
          </w:rPr>
        </w:r>
        <w:r w:rsidR="00712E4C">
          <w:rPr>
            <w:noProof/>
            <w:webHidden/>
          </w:rPr>
          <w:fldChar w:fldCharType="separate"/>
        </w:r>
        <w:r w:rsidR="00684A79">
          <w:rPr>
            <w:noProof/>
            <w:webHidden/>
          </w:rPr>
          <w:t>31</w:t>
        </w:r>
        <w:r w:rsidR="00712E4C">
          <w:rPr>
            <w:noProof/>
            <w:webHidden/>
          </w:rPr>
          <w:fldChar w:fldCharType="end"/>
        </w:r>
      </w:hyperlink>
    </w:p>
    <w:p w14:paraId="1DA2906F" w14:textId="401D8DB4" w:rsidR="00712E4C" w:rsidRDefault="00853070" w:rsidP="000F3C91">
      <w:pPr>
        <w:pStyle w:val="TOC2"/>
        <w:rPr>
          <w:rFonts w:asciiTheme="minorHAnsi" w:hAnsiTheme="minorHAnsi" w:cstheme="minorBidi"/>
          <w:noProof/>
          <w:sz w:val="22"/>
          <w:szCs w:val="22"/>
          <w:lang w:eastAsia="en-MY"/>
        </w:rPr>
      </w:pPr>
      <w:hyperlink w:anchor="_Toc143248255" w:history="1">
        <w:r w:rsidR="00712E4C" w:rsidRPr="00506AEB">
          <w:rPr>
            <w:rStyle w:val="Hyperlink"/>
          </w:rPr>
          <w:t>5.5</w:t>
        </w:r>
        <w:r w:rsidR="00712E4C">
          <w:rPr>
            <w:rFonts w:asciiTheme="minorHAnsi" w:hAnsiTheme="minorHAnsi" w:cstheme="minorBidi"/>
            <w:noProof/>
            <w:sz w:val="22"/>
            <w:szCs w:val="22"/>
            <w:lang w:eastAsia="en-MY"/>
          </w:rPr>
          <w:tab/>
        </w:r>
        <w:r w:rsidR="00712E4C" w:rsidRPr="00506AEB">
          <w:rPr>
            <w:rStyle w:val="Hyperlink"/>
          </w:rPr>
          <w:t>Limitions of The Present Study</w:t>
        </w:r>
        <w:r w:rsidR="00712E4C">
          <w:rPr>
            <w:noProof/>
            <w:webHidden/>
          </w:rPr>
          <w:tab/>
        </w:r>
        <w:r w:rsidR="00712E4C">
          <w:rPr>
            <w:noProof/>
            <w:webHidden/>
          </w:rPr>
          <w:fldChar w:fldCharType="begin"/>
        </w:r>
        <w:r w:rsidR="00712E4C">
          <w:rPr>
            <w:noProof/>
            <w:webHidden/>
          </w:rPr>
          <w:instrText xml:space="preserve"> PAGEREF _Toc143248255 \h </w:instrText>
        </w:r>
        <w:r w:rsidR="00712E4C">
          <w:rPr>
            <w:noProof/>
            <w:webHidden/>
          </w:rPr>
        </w:r>
        <w:r w:rsidR="00712E4C">
          <w:rPr>
            <w:noProof/>
            <w:webHidden/>
          </w:rPr>
          <w:fldChar w:fldCharType="separate"/>
        </w:r>
        <w:r w:rsidR="00684A79">
          <w:rPr>
            <w:noProof/>
            <w:webHidden/>
          </w:rPr>
          <w:t>31</w:t>
        </w:r>
        <w:r w:rsidR="00712E4C">
          <w:rPr>
            <w:noProof/>
            <w:webHidden/>
          </w:rPr>
          <w:fldChar w:fldCharType="end"/>
        </w:r>
      </w:hyperlink>
    </w:p>
    <w:p w14:paraId="008BBF34" w14:textId="2D3582F5" w:rsidR="00712E4C" w:rsidRDefault="00853070" w:rsidP="000F3C91">
      <w:pPr>
        <w:pStyle w:val="TOC2"/>
        <w:rPr>
          <w:rFonts w:asciiTheme="minorHAnsi" w:hAnsiTheme="minorHAnsi" w:cstheme="minorBidi"/>
          <w:noProof/>
          <w:sz w:val="22"/>
          <w:szCs w:val="22"/>
          <w:lang w:eastAsia="en-MY"/>
        </w:rPr>
      </w:pPr>
      <w:hyperlink w:anchor="_Toc143248256" w:history="1">
        <w:r w:rsidR="00712E4C" w:rsidRPr="00506AEB">
          <w:rPr>
            <w:rStyle w:val="Hyperlink"/>
          </w:rPr>
          <w:t>5.6</w:t>
        </w:r>
        <w:r w:rsidR="00712E4C">
          <w:rPr>
            <w:rFonts w:asciiTheme="minorHAnsi" w:hAnsiTheme="minorHAnsi" w:cstheme="minorBidi"/>
            <w:noProof/>
            <w:sz w:val="22"/>
            <w:szCs w:val="22"/>
            <w:lang w:eastAsia="en-MY"/>
          </w:rPr>
          <w:tab/>
        </w:r>
        <w:r w:rsidR="00712E4C" w:rsidRPr="00506AEB">
          <w:rPr>
            <w:rStyle w:val="Hyperlink"/>
          </w:rPr>
          <w:t>Future Works</w:t>
        </w:r>
        <w:r w:rsidR="00712E4C">
          <w:rPr>
            <w:noProof/>
            <w:webHidden/>
          </w:rPr>
          <w:tab/>
        </w:r>
        <w:r w:rsidR="00712E4C">
          <w:rPr>
            <w:noProof/>
            <w:webHidden/>
          </w:rPr>
          <w:fldChar w:fldCharType="begin"/>
        </w:r>
        <w:r w:rsidR="00712E4C">
          <w:rPr>
            <w:noProof/>
            <w:webHidden/>
          </w:rPr>
          <w:instrText xml:space="preserve"> PAGEREF _Toc143248256 \h </w:instrText>
        </w:r>
        <w:r w:rsidR="00712E4C">
          <w:rPr>
            <w:noProof/>
            <w:webHidden/>
          </w:rPr>
        </w:r>
        <w:r w:rsidR="00712E4C">
          <w:rPr>
            <w:noProof/>
            <w:webHidden/>
          </w:rPr>
          <w:fldChar w:fldCharType="separate"/>
        </w:r>
        <w:r w:rsidR="00684A79">
          <w:rPr>
            <w:noProof/>
            <w:webHidden/>
          </w:rPr>
          <w:t>31</w:t>
        </w:r>
        <w:r w:rsidR="00712E4C">
          <w:rPr>
            <w:noProof/>
            <w:webHidden/>
          </w:rPr>
          <w:fldChar w:fldCharType="end"/>
        </w:r>
      </w:hyperlink>
    </w:p>
    <w:p w14:paraId="0C32EF4E" w14:textId="1A349B3D" w:rsidR="00712E4C" w:rsidRDefault="00853070" w:rsidP="000F3C91">
      <w:pPr>
        <w:pStyle w:val="TOC2"/>
        <w:rPr>
          <w:rFonts w:asciiTheme="minorHAnsi" w:hAnsiTheme="minorHAnsi" w:cstheme="minorBidi"/>
          <w:noProof/>
          <w:sz w:val="22"/>
          <w:szCs w:val="22"/>
          <w:lang w:eastAsia="en-MY"/>
        </w:rPr>
      </w:pPr>
      <w:hyperlink w:anchor="_Toc143248257" w:history="1">
        <w:r w:rsidR="00712E4C" w:rsidRPr="00506AEB">
          <w:rPr>
            <w:rStyle w:val="Hyperlink"/>
          </w:rPr>
          <w:t>5.7</w:t>
        </w:r>
        <w:r w:rsidR="00712E4C">
          <w:rPr>
            <w:rFonts w:asciiTheme="minorHAnsi" w:hAnsiTheme="minorHAnsi" w:cstheme="minorBidi"/>
            <w:noProof/>
            <w:sz w:val="22"/>
            <w:szCs w:val="22"/>
            <w:lang w:eastAsia="en-MY"/>
          </w:rPr>
          <w:tab/>
        </w:r>
        <w:r w:rsidR="00712E4C" w:rsidRPr="00506AEB">
          <w:rPr>
            <w:rStyle w:val="Hyperlink"/>
          </w:rPr>
          <w:t>Summary</w:t>
        </w:r>
        <w:r w:rsidR="00712E4C">
          <w:rPr>
            <w:noProof/>
            <w:webHidden/>
          </w:rPr>
          <w:tab/>
        </w:r>
        <w:r w:rsidR="00712E4C">
          <w:rPr>
            <w:noProof/>
            <w:webHidden/>
          </w:rPr>
          <w:fldChar w:fldCharType="begin"/>
        </w:r>
        <w:r w:rsidR="00712E4C">
          <w:rPr>
            <w:noProof/>
            <w:webHidden/>
          </w:rPr>
          <w:instrText xml:space="preserve"> PAGEREF _Toc143248257 \h </w:instrText>
        </w:r>
        <w:r w:rsidR="00712E4C">
          <w:rPr>
            <w:noProof/>
            <w:webHidden/>
          </w:rPr>
        </w:r>
        <w:r w:rsidR="00712E4C">
          <w:rPr>
            <w:noProof/>
            <w:webHidden/>
          </w:rPr>
          <w:fldChar w:fldCharType="separate"/>
        </w:r>
        <w:r w:rsidR="00684A79">
          <w:rPr>
            <w:noProof/>
            <w:webHidden/>
          </w:rPr>
          <w:t>32</w:t>
        </w:r>
        <w:r w:rsidR="00712E4C">
          <w:rPr>
            <w:noProof/>
            <w:webHidden/>
          </w:rPr>
          <w:fldChar w:fldCharType="end"/>
        </w:r>
      </w:hyperlink>
    </w:p>
    <w:p w14:paraId="19134CC5" w14:textId="1D238A3A" w:rsidR="00712E4C" w:rsidRDefault="00853070">
      <w:pPr>
        <w:pStyle w:val="TOC6"/>
        <w:rPr>
          <w:rFonts w:asciiTheme="minorHAnsi" w:hAnsiTheme="minorHAnsi"/>
          <w:b w:val="0"/>
          <w:noProof/>
          <w:sz w:val="22"/>
          <w:szCs w:val="22"/>
          <w:lang w:eastAsia="en-MY"/>
        </w:rPr>
      </w:pPr>
      <w:hyperlink w:anchor="_Toc143248258" w:history="1">
        <w:r w:rsidR="00712E4C" w:rsidRPr="00506AEB">
          <w:rPr>
            <w:rStyle w:val="Hyperlink"/>
          </w:rPr>
          <w:t>REFERENCES</w:t>
        </w:r>
        <w:r w:rsidR="00712E4C">
          <w:rPr>
            <w:noProof/>
            <w:webHidden/>
          </w:rPr>
          <w:tab/>
        </w:r>
        <w:r w:rsidR="00712E4C">
          <w:rPr>
            <w:noProof/>
            <w:webHidden/>
          </w:rPr>
          <w:fldChar w:fldCharType="begin"/>
        </w:r>
        <w:r w:rsidR="00712E4C">
          <w:rPr>
            <w:noProof/>
            <w:webHidden/>
          </w:rPr>
          <w:instrText xml:space="preserve"> PAGEREF _Toc143248258 \h </w:instrText>
        </w:r>
        <w:r w:rsidR="00712E4C">
          <w:rPr>
            <w:noProof/>
            <w:webHidden/>
          </w:rPr>
        </w:r>
        <w:r w:rsidR="00712E4C">
          <w:rPr>
            <w:noProof/>
            <w:webHidden/>
          </w:rPr>
          <w:fldChar w:fldCharType="separate"/>
        </w:r>
        <w:r w:rsidR="00684A79">
          <w:rPr>
            <w:noProof/>
            <w:webHidden/>
          </w:rPr>
          <w:t>33</w:t>
        </w:r>
        <w:r w:rsidR="00712E4C">
          <w:rPr>
            <w:noProof/>
            <w:webHidden/>
          </w:rPr>
          <w:fldChar w:fldCharType="end"/>
        </w:r>
      </w:hyperlink>
    </w:p>
    <w:p w14:paraId="1474E0D9" w14:textId="55B64126" w:rsidR="00712E4C" w:rsidRDefault="00853070">
      <w:pPr>
        <w:pStyle w:val="TOC7"/>
        <w:rPr>
          <w:rFonts w:asciiTheme="minorHAnsi" w:hAnsiTheme="minorHAnsi"/>
          <w:b w:val="0"/>
          <w:noProof/>
          <w:sz w:val="22"/>
          <w:szCs w:val="22"/>
          <w:lang w:eastAsia="en-MY"/>
        </w:rPr>
      </w:pPr>
      <w:hyperlink w:anchor="_Toc143248259" w:history="1">
        <w:r w:rsidR="00712E4C" w:rsidRPr="00506AEB">
          <w:rPr>
            <w:rStyle w:val="Hyperlink"/>
          </w:rPr>
          <w:t>APPENDICES</w:t>
        </w:r>
        <w:r w:rsidR="00712E4C">
          <w:rPr>
            <w:noProof/>
            <w:webHidden/>
          </w:rPr>
          <w:tab/>
        </w:r>
        <w:r w:rsidR="00712E4C">
          <w:rPr>
            <w:noProof/>
            <w:webHidden/>
          </w:rPr>
          <w:fldChar w:fldCharType="begin"/>
        </w:r>
        <w:r w:rsidR="00712E4C">
          <w:rPr>
            <w:noProof/>
            <w:webHidden/>
          </w:rPr>
          <w:instrText xml:space="preserve"> PAGEREF _Toc143248259 \h </w:instrText>
        </w:r>
        <w:r w:rsidR="00712E4C">
          <w:rPr>
            <w:noProof/>
            <w:webHidden/>
          </w:rPr>
        </w:r>
        <w:r w:rsidR="00712E4C">
          <w:rPr>
            <w:noProof/>
            <w:webHidden/>
          </w:rPr>
          <w:fldChar w:fldCharType="separate"/>
        </w:r>
        <w:r w:rsidR="00684A79">
          <w:rPr>
            <w:noProof/>
            <w:webHidden/>
          </w:rPr>
          <w:t>35</w:t>
        </w:r>
        <w:r w:rsidR="00712E4C">
          <w:rPr>
            <w:noProof/>
            <w:webHidden/>
          </w:rPr>
          <w:fldChar w:fldCharType="end"/>
        </w:r>
      </w:hyperlink>
    </w:p>
    <w:p w14:paraId="76FC6DD7" w14:textId="67275697" w:rsidR="00101729" w:rsidRPr="00D458B1" w:rsidRDefault="00F37660" w:rsidP="009E2353">
      <w:pPr>
        <w:pStyle w:val="LISTOFTABLESTITLE"/>
        <w:spacing w:after="240"/>
      </w:pPr>
      <w:r>
        <w:lastRenderedPageBreak/>
        <w:fldChar w:fldCharType="end"/>
      </w:r>
      <w:bookmarkStart w:id="14" w:name="_Toc143506555"/>
      <w:r w:rsidR="00734391" w:rsidRPr="00D458B1">
        <w:t>LIST OF TABLES</w:t>
      </w:r>
      <w:bookmarkEnd w:id="14"/>
    </w:p>
    <w:p w14:paraId="4BFD8B76" w14:textId="77777777" w:rsidR="004B1763" w:rsidRPr="004B1763" w:rsidRDefault="004B1763" w:rsidP="004B1763">
      <w:pPr>
        <w:spacing w:after="200" w:line="360" w:lineRule="auto"/>
        <w:ind w:left="0" w:firstLine="0"/>
        <w:rPr>
          <w:rFonts w:eastAsia="Calibri" w:cs="Times New Roman"/>
          <w:b/>
          <w:bCs/>
          <w:szCs w:val="24"/>
          <w:lang w:val="ms-MY"/>
        </w:rPr>
      </w:pPr>
      <w:r w:rsidRPr="004B1763">
        <w:rPr>
          <w:rFonts w:eastAsia="Calibri" w:cs="Times New Roman"/>
          <w:b/>
          <w:bCs/>
          <w:szCs w:val="24"/>
          <w:lang w:val="ms-MY"/>
        </w:rPr>
        <w:t>TABLE</w:t>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t>TITLE</w:t>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t>PAGE</w:t>
      </w:r>
    </w:p>
    <w:p w14:paraId="0C1747D3" w14:textId="20029585" w:rsidR="00712E4C" w:rsidRDefault="004E3963">
      <w:pPr>
        <w:pStyle w:val="TableofFigures"/>
        <w:rPr>
          <w:rFonts w:asciiTheme="minorHAnsi" w:hAnsiTheme="minorHAnsi"/>
          <w:sz w:val="22"/>
          <w:lang w:eastAsia="en-MY"/>
        </w:rPr>
      </w:pPr>
      <w:r w:rsidRPr="0058103F">
        <w:fldChar w:fldCharType="begin"/>
      </w:r>
      <w:r w:rsidRPr="0058103F">
        <w:instrText xml:space="preserve"> TOC \h \z \c "Table" </w:instrText>
      </w:r>
      <w:r w:rsidRPr="0058103F">
        <w:fldChar w:fldCharType="separate"/>
      </w:r>
      <w:hyperlink w:anchor="_Toc143248269" w:history="1">
        <w:r w:rsidR="00712E4C" w:rsidRPr="00CD0AAE">
          <w:rPr>
            <w:rStyle w:val="Hyperlink"/>
            <w:rFonts w:eastAsia="Palatino Linotype" w:cs="Times New Roman"/>
            <w:lang w:val="ms-MY"/>
          </w:rPr>
          <w:t>Table 2.1</w:t>
        </w:r>
        <w:r w:rsidR="00712E4C">
          <w:rPr>
            <w:rFonts w:asciiTheme="minorHAnsi" w:hAnsiTheme="minorHAnsi"/>
            <w:sz w:val="22"/>
            <w:lang w:eastAsia="en-MY"/>
          </w:rPr>
          <w:tab/>
        </w:r>
        <w:r w:rsidR="00712E4C" w:rsidRPr="00CD0AAE">
          <w:rPr>
            <w:rStyle w:val="Hyperlink"/>
            <w:rFonts w:eastAsia="Palatino Linotype" w:cs="Times New Roman"/>
            <w:lang w:val="ms-MY"/>
          </w:rPr>
          <w:t>Validation of TL estimation with time series load flow simulations based on results obtained from local power utilities</w:t>
        </w:r>
        <w:r w:rsidR="00712E4C">
          <w:rPr>
            <w:webHidden/>
          </w:rPr>
          <w:tab/>
        </w:r>
        <w:r w:rsidR="00712E4C">
          <w:rPr>
            <w:webHidden/>
          </w:rPr>
          <w:fldChar w:fldCharType="begin"/>
        </w:r>
        <w:r w:rsidR="00712E4C">
          <w:rPr>
            <w:webHidden/>
          </w:rPr>
          <w:instrText xml:space="preserve"> PAGEREF _Toc143248269 \h </w:instrText>
        </w:r>
        <w:r w:rsidR="00712E4C">
          <w:rPr>
            <w:webHidden/>
          </w:rPr>
        </w:r>
        <w:r w:rsidR="00712E4C">
          <w:rPr>
            <w:webHidden/>
          </w:rPr>
          <w:fldChar w:fldCharType="separate"/>
        </w:r>
        <w:r w:rsidR="00BB4243">
          <w:rPr>
            <w:webHidden/>
          </w:rPr>
          <w:t>8</w:t>
        </w:r>
        <w:r w:rsidR="00712E4C">
          <w:rPr>
            <w:webHidden/>
          </w:rPr>
          <w:fldChar w:fldCharType="end"/>
        </w:r>
      </w:hyperlink>
    </w:p>
    <w:p w14:paraId="742B1110" w14:textId="080F9C94" w:rsidR="00712E4C" w:rsidRDefault="00853070">
      <w:pPr>
        <w:pStyle w:val="TableofFigures"/>
        <w:rPr>
          <w:rFonts w:asciiTheme="minorHAnsi" w:hAnsiTheme="minorHAnsi"/>
          <w:sz w:val="22"/>
          <w:lang w:eastAsia="en-MY"/>
        </w:rPr>
      </w:pPr>
      <w:hyperlink w:anchor="_Toc143248270" w:history="1">
        <w:r w:rsidR="00712E4C" w:rsidRPr="00CD0AAE">
          <w:rPr>
            <w:rStyle w:val="Hyperlink"/>
            <w:rFonts w:eastAsia="Palatino Linotype" w:cs="Times New Roman"/>
            <w:lang w:val="ms-MY"/>
          </w:rPr>
          <w:t>Table 2.2</w:t>
        </w:r>
        <w:r w:rsidR="00712E4C">
          <w:rPr>
            <w:rFonts w:asciiTheme="minorHAnsi" w:hAnsiTheme="minorHAnsi"/>
            <w:sz w:val="22"/>
            <w:lang w:eastAsia="en-MY"/>
          </w:rPr>
          <w:tab/>
        </w:r>
        <w:r w:rsidR="00712E4C" w:rsidRPr="00CD0AAE">
          <w:rPr>
            <w:rStyle w:val="Hyperlink"/>
            <w:rFonts w:eastAsia="Palatino Linotype" w:cs="Times New Roman"/>
            <w:lang w:val="ms-MY"/>
          </w:rPr>
          <w:t>Validation of TL estimation with time series load flow simulations based  on results obtained from local power utilities</w:t>
        </w:r>
        <w:r w:rsidR="00712E4C">
          <w:rPr>
            <w:webHidden/>
          </w:rPr>
          <w:tab/>
        </w:r>
        <w:r w:rsidR="00712E4C">
          <w:rPr>
            <w:webHidden/>
          </w:rPr>
          <w:fldChar w:fldCharType="begin"/>
        </w:r>
        <w:r w:rsidR="00712E4C">
          <w:rPr>
            <w:webHidden/>
          </w:rPr>
          <w:instrText xml:space="preserve"> PAGEREF _Toc143248270 \h </w:instrText>
        </w:r>
        <w:r w:rsidR="00712E4C">
          <w:rPr>
            <w:webHidden/>
          </w:rPr>
        </w:r>
        <w:r w:rsidR="00712E4C">
          <w:rPr>
            <w:webHidden/>
          </w:rPr>
          <w:fldChar w:fldCharType="separate"/>
        </w:r>
        <w:r w:rsidR="00BB4243">
          <w:rPr>
            <w:webHidden/>
          </w:rPr>
          <w:t>14</w:t>
        </w:r>
        <w:r w:rsidR="00712E4C">
          <w:rPr>
            <w:webHidden/>
          </w:rPr>
          <w:fldChar w:fldCharType="end"/>
        </w:r>
      </w:hyperlink>
    </w:p>
    <w:p w14:paraId="333A817C" w14:textId="63392DD2" w:rsidR="00712E4C" w:rsidRDefault="00853070">
      <w:pPr>
        <w:pStyle w:val="TableofFigures"/>
        <w:rPr>
          <w:rFonts w:asciiTheme="minorHAnsi" w:hAnsiTheme="minorHAnsi"/>
          <w:sz w:val="22"/>
          <w:lang w:eastAsia="en-MY"/>
        </w:rPr>
      </w:pPr>
      <w:hyperlink w:anchor="_Toc143248271" w:history="1">
        <w:r w:rsidR="00712E4C" w:rsidRPr="00CD0AAE">
          <w:rPr>
            <w:rStyle w:val="Hyperlink"/>
            <w:rFonts w:eastAsia="Palatino Linotype" w:cs="Times New Roman"/>
            <w:lang w:val="ms-MY"/>
          </w:rPr>
          <w:t>Table 2.3</w:t>
        </w:r>
        <w:r w:rsidR="00712E4C">
          <w:rPr>
            <w:rFonts w:asciiTheme="minorHAnsi" w:hAnsiTheme="minorHAnsi"/>
            <w:sz w:val="22"/>
            <w:lang w:eastAsia="en-MY"/>
          </w:rPr>
          <w:tab/>
        </w:r>
        <w:r w:rsidR="00712E4C" w:rsidRPr="00CD0AAE">
          <w:rPr>
            <w:rStyle w:val="Hyperlink"/>
            <w:rFonts w:eastAsia="Palatino Linotype" w:cs="Times New Roman"/>
            <w:lang w:val="ms-MY"/>
          </w:rPr>
          <w:t>Example of a very long table which takes up more than one page, please make sure the column title is repeated at each page</w:t>
        </w:r>
        <w:r w:rsidR="00712E4C">
          <w:rPr>
            <w:webHidden/>
          </w:rPr>
          <w:tab/>
        </w:r>
        <w:r w:rsidR="00712E4C">
          <w:rPr>
            <w:webHidden/>
          </w:rPr>
          <w:fldChar w:fldCharType="begin"/>
        </w:r>
        <w:r w:rsidR="00712E4C">
          <w:rPr>
            <w:webHidden/>
          </w:rPr>
          <w:instrText xml:space="preserve"> PAGEREF _Toc143248271 \h </w:instrText>
        </w:r>
        <w:r w:rsidR="00712E4C">
          <w:rPr>
            <w:webHidden/>
          </w:rPr>
        </w:r>
        <w:r w:rsidR="00712E4C">
          <w:rPr>
            <w:webHidden/>
          </w:rPr>
          <w:fldChar w:fldCharType="separate"/>
        </w:r>
        <w:r w:rsidR="00BB4243">
          <w:rPr>
            <w:webHidden/>
          </w:rPr>
          <w:t>15</w:t>
        </w:r>
        <w:r w:rsidR="00712E4C">
          <w:rPr>
            <w:webHidden/>
          </w:rPr>
          <w:fldChar w:fldCharType="end"/>
        </w:r>
      </w:hyperlink>
    </w:p>
    <w:p w14:paraId="66863076" w14:textId="446E495E" w:rsidR="00712E4C" w:rsidRDefault="00853070">
      <w:pPr>
        <w:pStyle w:val="TableofFigures"/>
        <w:rPr>
          <w:rFonts w:asciiTheme="minorHAnsi" w:hAnsiTheme="minorHAnsi"/>
          <w:sz w:val="22"/>
          <w:lang w:eastAsia="en-MY"/>
        </w:rPr>
      </w:pPr>
      <w:hyperlink w:anchor="_Toc143248272" w:history="1">
        <w:r w:rsidR="00712E4C" w:rsidRPr="00CD0AAE">
          <w:rPr>
            <w:rStyle w:val="Hyperlink"/>
            <w:rFonts w:eastAsia="Palatino Linotype" w:cs="Times New Roman"/>
            <w:lang w:val="ms-MY"/>
          </w:rPr>
          <w:t>Table 2.4</w:t>
        </w:r>
        <w:r w:rsidR="00712E4C">
          <w:rPr>
            <w:rFonts w:asciiTheme="minorHAnsi" w:hAnsiTheme="minorHAnsi"/>
            <w:sz w:val="22"/>
            <w:lang w:eastAsia="en-MY"/>
          </w:rPr>
          <w:tab/>
        </w:r>
        <w:r w:rsidR="00712E4C" w:rsidRPr="00CD0AAE">
          <w:rPr>
            <w:rStyle w:val="Hyperlink"/>
            <w:rFonts w:eastAsia="Palatino Linotype" w:cs="Times New Roman"/>
            <w:lang w:val="ms-MY"/>
          </w:rPr>
          <w:t>Example of a very long table which takes up more than one page, please make sure the column title is repeated at each page</w:t>
        </w:r>
        <w:r w:rsidR="00712E4C">
          <w:rPr>
            <w:webHidden/>
          </w:rPr>
          <w:tab/>
        </w:r>
        <w:r w:rsidR="00712E4C">
          <w:rPr>
            <w:webHidden/>
          </w:rPr>
          <w:fldChar w:fldCharType="begin"/>
        </w:r>
        <w:r w:rsidR="00712E4C">
          <w:rPr>
            <w:webHidden/>
          </w:rPr>
          <w:instrText xml:space="preserve"> PAGEREF _Toc143248272 \h </w:instrText>
        </w:r>
        <w:r w:rsidR="00712E4C">
          <w:rPr>
            <w:webHidden/>
          </w:rPr>
        </w:r>
        <w:r w:rsidR="00712E4C">
          <w:rPr>
            <w:webHidden/>
          </w:rPr>
          <w:fldChar w:fldCharType="separate"/>
        </w:r>
        <w:r w:rsidR="00BB4243">
          <w:rPr>
            <w:webHidden/>
          </w:rPr>
          <w:t>16</w:t>
        </w:r>
        <w:r w:rsidR="00712E4C">
          <w:rPr>
            <w:webHidden/>
          </w:rPr>
          <w:fldChar w:fldCharType="end"/>
        </w:r>
      </w:hyperlink>
    </w:p>
    <w:p w14:paraId="44FE0478" w14:textId="133F2513" w:rsidR="00712E4C" w:rsidRDefault="00853070">
      <w:pPr>
        <w:pStyle w:val="TableofFigures"/>
        <w:rPr>
          <w:rFonts w:asciiTheme="minorHAnsi" w:hAnsiTheme="minorHAnsi"/>
          <w:sz w:val="22"/>
          <w:lang w:eastAsia="en-MY"/>
        </w:rPr>
      </w:pPr>
      <w:hyperlink w:anchor="_Toc143248273" w:history="1">
        <w:r w:rsidR="00712E4C" w:rsidRPr="00CD0AAE">
          <w:rPr>
            <w:rStyle w:val="Hyperlink"/>
            <w:rFonts w:eastAsia="Palatino Linotype" w:cs="Times New Roman"/>
            <w:lang w:val="ms-MY"/>
          </w:rPr>
          <w:t>Table 2.5</w:t>
        </w:r>
        <w:r w:rsidR="00712E4C">
          <w:rPr>
            <w:rFonts w:asciiTheme="minorHAnsi" w:hAnsiTheme="minorHAnsi"/>
            <w:sz w:val="22"/>
            <w:lang w:eastAsia="en-MY"/>
          </w:rPr>
          <w:tab/>
        </w:r>
        <w:r w:rsidR="00712E4C" w:rsidRPr="00CD0AAE">
          <w:rPr>
            <w:rStyle w:val="Hyperlink"/>
            <w:rFonts w:eastAsia="Palatino Linotype" w:cs="Times New Roman"/>
            <w:lang w:val="ms-MY"/>
          </w:rPr>
          <w:t>Example of a very long table which takes up more than one page, please make sure the column title is repeated at each page</w:t>
        </w:r>
        <w:r w:rsidR="00712E4C">
          <w:rPr>
            <w:webHidden/>
          </w:rPr>
          <w:tab/>
        </w:r>
        <w:r w:rsidR="00712E4C">
          <w:rPr>
            <w:webHidden/>
          </w:rPr>
          <w:fldChar w:fldCharType="begin"/>
        </w:r>
        <w:r w:rsidR="00712E4C">
          <w:rPr>
            <w:webHidden/>
          </w:rPr>
          <w:instrText xml:space="preserve"> PAGEREF _Toc143248273 \h </w:instrText>
        </w:r>
        <w:r w:rsidR="00712E4C">
          <w:rPr>
            <w:webHidden/>
          </w:rPr>
        </w:r>
        <w:r w:rsidR="00712E4C">
          <w:rPr>
            <w:webHidden/>
          </w:rPr>
          <w:fldChar w:fldCharType="separate"/>
        </w:r>
        <w:r w:rsidR="00BB4243">
          <w:rPr>
            <w:webHidden/>
          </w:rPr>
          <w:t>16</w:t>
        </w:r>
        <w:r w:rsidR="00712E4C">
          <w:rPr>
            <w:webHidden/>
          </w:rPr>
          <w:fldChar w:fldCharType="end"/>
        </w:r>
      </w:hyperlink>
    </w:p>
    <w:p w14:paraId="76FC6DDF" w14:textId="1602FFAD" w:rsidR="00D55577" w:rsidRDefault="004E3963" w:rsidP="00D55577">
      <w:pPr>
        <w:spacing w:after="480"/>
      </w:pPr>
      <w:r w:rsidRPr="0058103F">
        <w:fldChar w:fldCharType="end"/>
      </w:r>
    </w:p>
    <w:p w14:paraId="76FC6DE0" w14:textId="77777777" w:rsidR="00D55577" w:rsidRDefault="00D55577">
      <w:pPr>
        <w:spacing w:after="480" w:line="276" w:lineRule="auto"/>
        <w:rPr>
          <w:rFonts w:eastAsia="Times New Roman" w:cs="Times New Roman"/>
          <w:b/>
          <w:bCs/>
          <w:caps/>
          <w:noProof/>
          <w:lang w:val="en-US"/>
        </w:rPr>
      </w:pPr>
      <w:r>
        <w:br w:type="page"/>
      </w:r>
    </w:p>
    <w:p w14:paraId="76FC6DE1" w14:textId="263F8CDB" w:rsidR="00101729" w:rsidRPr="00370EC1" w:rsidRDefault="00734391" w:rsidP="002C26F4">
      <w:pPr>
        <w:pStyle w:val="LISTOFFIGURESTITLE"/>
      </w:pPr>
      <w:bookmarkStart w:id="15" w:name="_Toc143506556"/>
      <w:r>
        <w:lastRenderedPageBreak/>
        <w:t>LIST OF FIGURES</w:t>
      </w:r>
      <w:bookmarkEnd w:id="15"/>
    </w:p>
    <w:p w14:paraId="4507DC8F" w14:textId="7FCC7BB9" w:rsidR="004B1763" w:rsidRPr="004B1763" w:rsidRDefault="004B1763" w:rsidP="004B1763">
      <w:pPr>
        <w:spacing w:after="200" w:line="360" w:lineRule="auto"/>
        <w:ind w:left="0" w:firstLine="0"/>
        <w:rPr>
          <w:rFonts w:eastAsia="Calibri" w:cs="Times New Roman"/>
          <w:b/>
          <w:bCs/>
          <w:szCs w:val="24"/>
          <w:lang w:val="ms-MY"/>
        </w:rPr>
      </w:pPr>
      <w:r>
        <w:rPr>
          <w:rFonts w:eastAsia="Calibri" w:cs="Times New Roman"/>
          <w:b/>
          <w:bCs/>
          <w:szCs w:val="24"/>
          <w:lang w:val="ms-MY"/>
        </w:rPr>
        <w:t>FIGURE</w:t>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t>TITLE</w:t>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t>PAGE</w:t>
      </w:r>
    </w:p>
    <w:p w14:paraId="52B63588" w14:textId="53A998B9" w:rsidR="00712E4C" w:rsidRDefault="007022DD">
      <w:pPr>
        <w:pStyle w:val="TableofFigures"/>
        <w:rPr>
          <w:rFonts w:asciiTheme="minorHAnsi" w:hAnsiTheme="minorHAnsi"/>
          <w:sz w:val="22"/>
          <w:lang w:eastAsia="en-MY"/>
        </w:rPr>
      </w:pPr>
      <w:r w:rsidRPr="0058103F">
        <w:rPr>
          <w:szCs w:val="24"/>
          <w:lang w:val="en-US"/>
        </w:rPr>
        <w:fldChar w:fldCharType="begin"/>
      </w:r>
      <w:r w:rsidRPr="00370EC1">
        <w:rPr>
          <w:szCs w:val="24"/>
          <w:lang w:val="en-US"/>
        </w:rPr>
        <w:instrText xml:space="preserve"> TOC \h \z \c "Figure" </w:instrText>
      </w:r>
      <w:r w:rsidRPr="0058103F">
        <w:rPr>
          <w:szCs w:val="24"/>
          <w:lang w:val="en-US"/>
        </w:rPr>
        <w:fldChar w:fldCharType="separate"/>
      </w:r>
      <w:hyperlink w:anchor="_Toc143248274" w:history="1">
        <w:r w:rsidR="00712E4C" w:rsidRPr="009A7198">
          <w:rPr>
            <w:rStyle w:val="Hyperlink"/>
            <w:rFonts w:eastAsia="Palatino Linotype" w:cs="Times New Roman"/>
            <w:lang w:val="ms-MY"/>
          </w:rPr>
          <w:t>Figure 2.1</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_Toc143248274 \h </w:instrText>
        </w:r>
        <w:r w:rsidR="00712E4C">
          <w:rPr>
            <w:webHidden/>
          </w:rPr>
        </w:r>
        <w:r w:rsidR="00712E4C">
          <w:rPr>
            <w:webHidden/>
          </w:rPr>
          <w:fldChar w:fldCharType="separate"/>
        </w:r>
        <w:r w:rsidR="00BB4243">
          <w:rPr>
            <w:webHidden/>
          </w:rPr>
          <w:t>9</w:t>
        </w:r>
        <w:r w:rsidR="00712E4C">
          <w:rPr>
            <w:webHidden/>
          </w:rPr>
          <w:fldChar w:fldCharType="end"/>
        </w:r>
      </w:hyperlink>
    </w:p>
    <w:p w14:paraId="33308696" w14:textId="4DB6293E" w:rsidR="00712E4C" w:rsidRDefault="00853070">
      <w:pPr>
        <w:pStyle w:val="TableofFigures"/>
        <w:rPr>
          <w:rFonts w:asciiTheme="minorHAnsi" w:hAnsiTheme="minorHAnsi"/>
          <w:sz w:val="22"/>
          <w:lang w:eastAsia="en-MY"/>
        </w:rPr>
      </w:pPr>
      <w:hyperlink w:anchor="_Toc143248275" w:history="1">
        <w:r w:rsidR="00712E4C" w:rsidRPr="009A7198">
          <w:rPr>
            <w:rStyle w:val="Hyperlink"/>
            <w:rFonts w:eastAsia="Palatino Linotype" w:cs="Times New Roman"/>
            <w:lang w:val="ms-MY"/>
          </w:rPr>
          <w:t>Figure 2.2</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_Toc143248275 \h </w:instrText>
        </w:r>
        <w:r w:rsidR="00712E4C">
          <w:rPr>
            <w:webHidden/>
          </w:rPr>
        </w:r>
        <w:r w:rsidR="00712E4C">
          <w:rPr>
            <w:webHidden/>
          </w:rPr>
          <w:fldChar w:fldCharType="separate"/>
        </w:r>
        <w:r w:rsidR="00BB4243">
          <w:rPr>
            <w:webHidden/>
          </w:rPr>
          <w:t>9</w:t>
        </w:r>
        <w:r w:rsidR="00712E4C">
          <w:rPr>
            <w:webHidden/>
          </w:rPr>
          <w:fldChar w:fldCharType="end"/>
        </w:r>
      </w:hyperlink>
    </w:p>
    <w:p w14:paraId="67A7FCB6" w14:textId="55F681DB" w:rsidR="00712E4C" w:rsidRDefault="00853070">
      <w:pPr>
        <w:pStyle w:val="TableofFigures"/>
        <w:rPr>
          <w:rFonts w:asciiTheme="minorHAnsi" w:hAnsiTheme="minorHAnsi"/>
          <w:sz w:val="22"/>
          <w:lang w:eastAsia="en-MY"/>
        </w:rPr>
      </w:pPr>
      <w:hyperlink w:anchor="_Toc143248276" w:history="1">
        <w:r w:rsidR="00712E4C" w:rsidRPr="009A7198">
          <w:rPr>
            <w:rStyle w:val="Hyperlink"/>
            <w:rFonts w:eastAsia="Palatino Linotype" w:cs="Times New Roman"/>
            <w:lang w:val="ms-MY"/>
          </w:rPr>
          <w:t>Figure 2.3</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_Toc143248276 \h </w:instrText>
        </w:r>
        <w:r w:rsidR="00712E4C">
          <w:rPr>
            <w:webHidden/>
          </w:rPr>
        </w:r>
        <w:r w:rsidR="00712E4C">
          <w:rPr>
            <w:webHidden/>
          </w:rPr>
          <w:fldChar w:fldCharType="separate"/>
        </w:r>
        <w:r w:rsidR="00BB4243">
          <w:rPr>
            <w:webHidden/>
          </w:rPr>
          <w:t>9</w:t>
        </w:r>
        <w:r w:rsidR="00712E4C">
          <w:rPr>
            <w:webHidden/>
          </w:rPr>
          <w:fldChar w:fldCharType="end"/>
        </w:r>
      </w:hyperlink>
    </w:p>
    <w:p w14:paraId="3296B240" w14:textId="003EBBCE" w:rsidR="00712E4C" w:rsidRDefault="00853070">
      <w:pPr>
        <w:pStyle w:val="TableofFigures"/>
        <w:rPr>
          <w:rFonts w:asciiTheme="minorHAnsi" w:hAnsiTheme="minorHAnsi"/>
          <w:sz w:val="22"/>
          <w:lang w:eastAsia="en-MY"/>
        </w:rPr>
      </w:pPr>
      <w:hyperlink w:anchor="_Toc143248277" w:history="1">
        <w:r w:rsidR="00712E4C" w:rsidRPr="009A7198">
          <w:rPr>
            <w:rStyle w:val="Hyperlink"/>
            <w:rFonts w:eastAsia="Palatino Linotype" w:cs="Times New Roman"/>
            <w:lang w:val="ms-MY"/>
          </w:rPr>
          <w:t>Figure 2.4</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_Toc143248277 \h </w:instrText>
        </w:r>
        <w:r w:rsidR="00712E4C">
          <w:rPr>
            <w:webHidden/>
          </w:rPr>
        </w:r>
        <w:r w:rsidR="00712E4C">
          <w:rPr>
            <w:webHidden/>
          </w:rPr>
          <w:fldChar w:fldCharType="separate"/>
        </w:r>
        <w:r w:rsidR="00BB4243">
          <w:rPr>
            <w:webHidden/>
          </w:rPr>
          <w:t>9</w:t>
        </w:r>
        <w:r w:rsidR="00712E4C">
          <w:rPr>
            <w:webHidden/>
          </w:rPr>
          <w:fldChar w:fldCharType="end"/>
        </w:r>
      </w:hyperlink>
    </w:p>
    <w:p w14:paraId="5A411CD0" w14:textId="75EEC27F" w:rsidR="00712E4C" w:rsidRDefault="00853070">
      <w:pPr>
        <w:pStyle w:val="TableofFigures"/>
        <w:rPr>
          <w:rFonts w:asciiTheme="minorHAnsi" w:hAnsiTheme="minorHAnsi"/>
          <w:sz w:val="22"/>
          <w:lang w:eastAsia="en-MY"/>
        </w:rPr>
      </w:pPr>
      <w:hyperlink w:anchor="_Toc143248278" w:history="1">
        <w:r w:rsidR="00712E4C" w:rsidRPr="009A7198">
          <w:rPr>
            <w:rStyle w:val="Hyperlink"/>
            <w:rFonts w:eastAsia="Palatino Linotype" w:cs="Times New Roman"/>
            <w:lang w:val="ms-MY"/>
          </w:rPr>
          <w:t>Figure 2.5</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_Toc143248278 \h </w:instrText>
        </w:r>
        <w:r w:rsidR="00712E4C">
          <w:rPr>
            <w:webHidden/>
          </w:rPr>
        </w:r>
        <w:r w:rsidR="00712E4C">
          <w:rPr>
            <w:webHidden/>
          </w:rPr>
          <w:fldChar w:fldCharType="separate"/>
        </w:r>
        <w:r w:rsidR="00BB4243">
          <w:rPr>
            <w:webHidden/>
          </w:rPr>
          <w:t>10</w:t>
        </w:r>
        <w:r w:rsidR="00712E4C">
          <w:rPr>
            <w:webHidden/>
          </w:rPr>
          <w:fldChar w:fldCharType="end"/>
        </w:r>
      </w:hyperlink>
    </w:p>
    <w:p w14:paraId="0EFB300E" w14:textId="4E6992C8" w:rsidR="00712E4C" w:rsidRDefault="00853070">
      <w:pPr>
        <w:pStyle w:val="TableofFigures"/>
        <w:rPr>
          <w:rFonts w:asciiTheme="minorHAnsi" w:hAnsiTheme="minorHAnsi"/>
          <w:sz w:val="22"/>
          <w:lang w:eastAsia="en-MY"/>
        </w:rPr>
      </w:pPr>
      <w:hyperlink w:anchor="_Toc143248279" w:history="1">
        <w:r w:rsidR="00712E4C" w:rsidRPr="009A7198">
          <w:rPr>
            <w:rStyle w:val="Hyperlink"/>
            <w:rFonts w:eastAsia="Palatino Linotype" w:cs="Times New Roman"/>
            <w:lang w:val="ms-MY"/>
          </w:rPr>
          <w:t>Figure 2.6</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_Toc143248279 \h </w:instrText>
        </w:r>
        <w:r w:rsidR="00712E4C">
          <w:rPr>
            <w:webHidden/>
          </w:rPr>
        </w:r>
        <w:r w:rsidR="00712E4C">
          <w:rPr>
            <w:webHidden/>
          </w:rPr>
          <w:fldChar w:fldCharType="separate"/>
        </w:r>
        <w:r w:rsidR="00BB4243">
          <w:rPr>
            <w:webHidden/>
          </w:rPr>
          <w:t>10</w:t>
        </w:r>
        <w:r w:rsidR="00712E4C">
          <w:rPr>
            <w:webHidden/>
          </w:rPr>
          <w:fldChar w:fldCharType="end"/>
        </w:r>
      </w:hyperlink>
    </w:p>
    <w:p w14:paraId="556F506B" w14:textId="42DB7914" w:rsidR="00712E4C" w:rsidRDefault="00853070">
      <w:pPr>
        <w:pStyle w:val="TableofFigures"/>
        <w:rPr>
          <w:rFonts w:asciiTheme="minorHAnsi" w:hAnsiTheme="minorHAnsi"/>
          <w:sz w:val="22"/>
          <w:lang w:eastAsia="en-MY"/>
        </w:rPr>
      </w:pPr>
      <w:hyperlink w:anchor="_Toc143248280" w:history="1">
        <w:r w:rsidR="00712E4C" w:rsidRPr="009A7198">
          <w:rPr>
            <w:rStyle w:val="Hyperlink"/>
            <w:rFonts w:eastAsia="Palatino Linotype" w:cs="Times New Roman"/>
            <w:lang w:val="ms-MY"/>
          </w:rPr>
          <w:t>Figure 2.7</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_Toc143248280 \h </w:instrText>
        </w:r>
        <w:r w:rsidR="00712E4C">
          <w:rPr>
            <w:webHidden/>
          </w:rPr>
        </w:r>
        <w:r w:rsidR="00712E4C">
          <w:rPr>
            <w:webHidden/>
          </w:rPr>
          <w:fldChar w:fldCharType="separate"/>
        </w:r>
        <w:r w:rsidR="00BB4243">
          <w:rPr>
            <w:webHidden/>
          </w:rPr>
          <w:t>10</w:t>
        </w:r>
        <w:r w:rsidR="00712E4C">
          <w:rPr>
            <w:webHidden/>
          </w:rPr>
          <w:fldChar w:fldCharType="end"/>
        </w:r>
      </w:hyperlink>
    </w:p>
    <w:p w14:paraId="2A6CEFB7" w14:textId="17A713DF" w:rsidR="00712E4C" w:rsidRDefault="00853070">
      <w:pPr>
        <w:pStyle w:val="TableofFigures"/>
        <w:rPr>
          <w:rFonts w:asciiTheme="minorHAnsi" w:hAnsiTheme="minorHAnsi"/>
          <w:sz w:val="22"/>
          <w:lang w:eastAsia="en-MY"/>
        </w:rPr>
      </w:pPr>
      <w:hyperlink w:anchor="_Toc143248281" w:history="1">
        <w:r w:rsidR="00712E4C" w:rsidRPr="009A7198">
          <w:rPr>
            <w:rStyle w:val="Hyperlink"/>
            <w:rFonts w:eastAsia="Palatino Linotype" w:cs="Times New Roman"/>
            <w:lang w:val="ms-MY"/>
          </w:rPr>
          <w:t>Figure 2.8</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_Toc143248281 \h </w:instrText>
        </w:r>
        <w:r w:rsidR="00712E4C">
          <w:rPr>
            <w:webHidden/>
          </w:rPr>
        </w:r>
        <w:r w:rsidR="00712E4C">
          <w:rPr>
            <w:webHidden/>
          </w:rPr>
          <w:fldChar w:fldCharType="separate"/>
        </w:r>
        <w:r w:rsidR="00BB4243">
          <w:rPr>
            <w:webHidden/>
          </w:rPr>
          <w:t>10</w:t>
        </w:r>
        <w:r w:rsidR="00712E4C">
          <w:rPr>
            <w:webHidden/>
          </w:rPr>
          <w:fldChar w:fldCharType="end"/>
        </w:r>
      </w:hyperlink>
    </w:p>
    <w:p w14:paraId="303506F7" w14:textId="6D554963" w:rsidR="00712E4C" w:rsidRDefault="00853070">
      <w:pPr>
        <w:pStyle w:val="TableofFigures"/>
        <w:rPr>
          <w:rFonts w:asciiTheme="minorHAnsi" w:hAnsiTheme="minorHAnsi"/>
          <w:sz w:val="22"/>
          <w:lang w:eastAsia="en-MY"/>
        </w:rPr>
      </w:pPr>
      <w:hyperlink w:anchor="_Toc143248282" w:history="1">
        <w:r w:rsidR="00712E4C" w:rsidRPr="009A7198">
          <w:rPr>
            <w:rStyle w:val="Hyperlink"/>
            <w:rFonts w:eastAsia="Palatino Linotype" w:cs="Times New Roman"/>
            <w:lang w:val="ms-MY"/>
          </w:rPr>
          <w:t>Figure 2.9</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_Toc143248282 \h </w:instrText>
        </w:r>
        <w:r w:rsidR="00712E4C">
          <w:rPr>
            <w:webHidden/>
          </w:rPr>
        </w:r>
        <w:r w:rsidR="00712E4C">
          <w:rPr>
            <w:webHidden/>
          </w:rPr>
          <w:fldChar w:fldCharType="separate"/>
        </w:r>
        <w:r w:rsidR="00BB4243">
          <w:rPr>
            <w:webHidden/>
          </w:rPr>
          <w:t>10</w:t>
        </w:r>
        <w:r w:rsidR="00712E4C">
          <w:rPr>
            <w:webHidden/>
          </w:rPr>
          <w:fldChar w:fldCharType="end"/>
        </w:r>
      </w:hyperlink>
    </w:p>
    <w:p w14:paraId="7D58F024" w14:textId="5AAFDF4D" w:rsidR="00712E4C" w:rsidRDefault="00853070">
      <w:pPr>
        <w:pStyle w:val="TableofFigures"/>
        <w:rPr>
          <w:rFonts w:asciiTheme="minorHAnsi" w:hAnsiTheme="minorHAnsi"/>
          <w:sz w:val="22"/>
          <w:lang w:eastAsia="en-MY"/>
        </w:rPr>
      </w:pPr>
      <w:hyperlink w:anchor="_Toc143248283" w:history="1">
        <w:r w:rsidR="00712E4C" w:rsidRPr="009A7198">
          <w:rPr>
            <w:rStyle w:val="Hyperlink"/>
            <w:rFonts w:eastAsia="Palatino Linotype" w:cs="Times New Roman"/>
            <w:lang w:val="ms-MY"/>
          </w:rPr>
          <w:t>Figure 2.10</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_Toc143248283 \h </w:instrText>
        </w:r>
        <w:r w:rsidR="00712E4C">
          <w:rPr>
            <w:webHidden/>
          </w:rPr>
        </w:r>
        <w:r w:rsidR="00712E4C">
          <w:rPr>
            <w:webHidden/>
          </w:rPr>
          <w:fldChar w:fldCharType="separate"/>
        </w:r>
        <w:r w:rsidR="00BB4243">
          <w:rPr>
            <w:webHidden/>
          </w:rPr>
          <w:t>10</w:t>
        </w:r>
        <w:r w:rsidR="00712E4C">
          <w:rPr>
            <w:webHidden/>
          </w:rPr>
          <w:fldChar w:fldCharType="end"/>
        </w:r>
      </w:hyperlink>
    </w:p>
    <w:p w14:paraId="5801A10B" w14:textId="7DF490EC" w:rsidR="00712E4C" w:rsidRDefault="00853070">
      <w:pPr>
        <w:pStyle w:val="TableofFigures"/>
        <w:rPr>
          <w:rFonts w:asciiTheme="minorHAnsi" w:hAnsiTheme="minorHAnsi"/>
          <w:sz w:val="22"/>
          <w:lang w:eastAsia="en-MY"/>
        </w:rPr>
      </w:pPr>
      <w:hyperlink w:anchor="_Toc143248284" w:history="1">
        <w:r w:rsidR="00712E4C" w:rsidRPr="009A7198">
          <w:rPr>
            <w:rStyle w:val="Hyperlink"/>
            <w:rFonts w:eastAsia="Palatino Linotype" w:cs="Times New Roman"/>
            <w:lang w:val="ms-MY"/>
          </w:rPr>
          <w:t>Figure 2.11</w:t>
        </w:r>
        <w:r w:rsidR="00712E4C">
          <w:rPr>
            <w:rFonts w:asciiTheme="minorHAnsi" w:hAnsiTheme="minorHAnsi"/>
            <w:sz w:val="22"/>
            <w:lang w:eastAsia="en-MY"/>
          </w:rPr>
          <w:tab/>
        </w:r>
        <w:r w:rsidR="00712E4C" w:rsidRPr="009A7198">
          <w:rPr>
            <w:rStyle w:val="Hyperlink"/>
            <w:rFonts w:eastAsia="Palatino Linotype" w:cs="Times New Roman"/>
            <w:lang w:val="ms-MY"/>
          </w:rPr>
          <w:t>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_Toc143248284 \h </w:instrText>
        </w:r>
        <w:r w:rsidR="00712E4C">
          <w:rPr>
            <w:webHidden/>
          </w:rPr>
        </w:r>
        <w:r w:rsidR="00712E4C">
          <w:rPr>
            <w:webHidden/>
          </w:rPr>
          <w:fldChar w:fldCharType="separate"/>
        </w:r>
        <w:r w:rsidR="00BB4243">
          <w:rPr>
            <w:webHidden/>
          </w:rPr>
          <w:t>10</w:t>
        </w:r>
        <w:r w:rsidR="00712E4C">
          <w:rPr>
            <w:webHidden/>
          </w:rPr>
          <w:fldChar w:fldCharType="end"/>
        </w:r>
      </w:hyperlink>
    </w:p>
    <w:p w14:paraId="518C0886" w14:textId="0B41F4D2" w:rsidR="00712E4C" w:rsidRDefault="00853070">
      <w:pPr>
        <w:pStyle w:val="TableofFigures"/>
        <w:rPr>
          <w:rFonts w:asciiTheme="minorHAnsi" w:hAnsiTheme="minorHAnsi"/>
          <w:sz w:val="22"/>
          <w:lang w:eastAsia="en-MY"/>
        </w:rPr>
      </w:pPr>
      <w:hyperlink w:anchor="_Toc143248285" w:history="1">
        <w:r w:rsidR="00712E4C" w:rsidRPr="009A7198">
          <w:rPr>
            <w:rStyle w:val="Hyperlink"/>
            <w:rFonts w:eastAsia="Palatino Linotype" w:cs="Times New Roman"/>
            <w:lang w:val="ms-MY"/>
          </w:rPr>
          <w:t>Figure 2.12</w:t>
        </w:r>
        <w:r w:rsidR="00712E4C">
          <w:rPr>
            <w:rFonts w:asciiTheme="minorHAnsi" w:hAnsiTheme="minorHAnsi"/>
            <w:sz w:val="22"/>
            <w:lang w:eastAsia="en-MY"/>
          </w:rPr>
          <w:tab/>
        </w:r>
        <w:r w:rsidR="00712E4C" w:rsidRPr="009A7198">
          <w:rPr>
            <w:rStyle w:val="Hyperlink"/>
            <w:rFonts w:eastAsia="Palatino Linotype" w:cs="Times New Roman"/>
            <w:lang w:val="ms-MY"/>
          </w:rPr>
          <w:t xml:space="preserve"> Example of a very long table which takes up more than one page, this picture shows a transmission and a beautiful sunset</w:t>
        </w:r>
        <w:r w:rsidR="00712E4C">
          <w:rPr>
            <w:webHidden/>
          </w:rPr>
          <w:tab/>
        </w:r>
        <w:r w:rsidR="00712E4C">
          <w:rPr>
            <w:webHidden/>
          </w:rPr>
          <w:fldChar w:fldCharType="begin"/>
        </w:r>
        <w:r w:rsidR="00712E4C">
          <w:rPr>
            <w:webHidden/>
          </w:rPr>
          <w:instrText xml:space="preserve"> PAGEREF _Toc143248285 \h </w:instrText>
        </w:r>
        <w:r w:rsidR="00712E4C">
          <w:rPr>
            <w:webHidden/>
          </w:rPr>
        </w:r>
        <w:r w:rsidR="00712E4C">
          <w:rPr>
            <w:webHidden/>
          </w:rPr>
          <w:fldChar w:fldCharType="separate"/>
        </w:r>
        <w:r w:rsidR="00BB4243">
          <w:rPr>
            <w:webHidden/>
          </w:rPr>
          <w:t>13</w:t>
        </w:r>
        <w:r w:rsidR="00712E4C">
          <w:rPr>
            <w:webHidden/>
          </w:rPr>
          <w:fldChar w:fldCharType="end"/>
        </w:r>
      </w:hyperlink>
    </w:p>
    <w:p w14:paraId="76FC6DE9" w14:textId="604503F8" w:rsidR="002E2C16" w:rsidRDefault="007022DD" w:rsidP="00AA2902">
      <w:pPr>
        <w:spacing w:after="120" w:line="240" w:lineRule="auto"/>
        <w:rPr>
          <w:rFonts w:eastAsia="Times New Roman" w:cs="Times New Roman"/>
          <w:lang w:val="en-US"/>
        </w:rPr>
      </w:pPr>
      <w:r w:rsidRPr="0058103F">
        <w:fldChar w:fldCharType="end"/>
      </w:r>
    </w:p>
    <w:p w14:paraId="76FC6E34" w14:textId="415426C4" w:rsidR="00E95028" w:rsidRPr="004B3FE2" w:rsidRDefault="00E95028" w:rsidP="004B3FE2">
      <w:pPr>
        <w:spacing w:after="480" w:line="276" w:lineRule="auto"/>
        <w:rPr>
          <w:rFonts w:eastAsia="Times New Roman" w:cs="Times New Roman"/>
          <w:b/>
          <w:bCs/>
          <w:caps/>
          <w:lang w:val="en-US"/>
        </w:rPr>
      </w:pPr>
      <w:r>
        <w:rPr>
          <w:rFonts w:eastAsia="Times New Roman"/>
          <w:lang w:eastAsia="en-GB"/>
        </w:rPr>
        <w:br w:type="page"/>
      </w:r>
    </w:p>
    <w:p w14:paraId="7EAB545B" w14:textId="5F81F259" w:rsidR="00D458B1" w:rsidRPr="00D458B1" w:rsidRDefault="001F62BF" w:rsidP="00066557">
      <w:pPr>
        <w:pStyle w:val="LISTOFPUBLICATIONS"/>
        <w:rPr>
          <w:rFonts w:eastAsia="Calibri"/>
        </w:rPr>
      </w:pPr>
      <w:bookmarkStart w:id="16" w:name="_Toc143506557"/>
      <w:r>
        <w:rPr>
          <w:rFonts w:eastAsia="Calibri"/>
        </w:rPr>
        <w:lastRenderedPageBreak/>
        <w:t>LIST OF ABBREVIATIONS</w:t>
      </w:r>
      <w:bookmarkEnd w:id="16"/>
    </w:p>
    <w:p w14:paraId="0DD02DB5" w14:textId="77777777" w:rsidR="00D458B1" w:rsidRPr="00D458B1" w:rsidRDefault="00D458B1" w:rsidP="00D458B1">
      <w:pPr>
        <w:spacing w:after="200"/>
        <w:ind w:left="0" w:firstLine="0"/>
        <w:jc w:val="center"/>
        <w:rPr>
          <w:rFonts w:eastAsia="Calibri" w:cs="Times New Roman"/>
          <w:b/>
          <w:szCs w:val="24"/>
          <w:lang w:val="ms-MY"/>
        </w:rPr>
      </w:pPr>
    </w:p>
    <w:tbl>
      <w:tblPr>
        <w:tblW w:w="8784" w:type="dxa"/>
        <w:tblLook w:val="04A0" w:firstRow="1" w:lastRow="0" w:firstColumn="1" w:lastColumn="0" w:noHBand="0" w:noVBand="1"/>
      </w:tblPr>
      <w:tblGrid>
        <w:gridCol w:w="1413"/>
        <w:gridCol w:w="567"/>
        <w:gridCol w:w="6804"/>
      </w:tblGrid>
      <w:tr w:rsidR="00D458B1" w:rsidRPr="00D458B1" w14:paraId="3644FB56" w14:textId="77777777" w:rsidTr="00D458B1">
        <w:tc>
          <w:tcPr>
            <w:tcW w:w="1413" w:type="dxa"/>
          </w:tcPr>
          <w:p w14:paraId="06763BF8" w14:textId="1D08F7F9" w:rsidR="00D458B1" w:rsidRPr="00510311" w:rsidRDefault="00A32239" w:rsidP="001F62BF">
            <w:pPr>
              <w:spacing w:after="200" w:line="276" w:lineRule="auto"/>
              <w:ind w:left="0" w:firstLine="0"/>
              <w:jc w:val="center"/>
              <w:rPr>
                <w:rFonts w:eastAsia="Calibri" w:cs="Times New Roman"/>
                <w:szCs w:val="24"/>
                <w:lang w:val="ms-MY"/>
              </w:rPr>
            </w:pPr>
            <m:oMathPara>
              <m:oMath>
                <m:r>
                  <m:rPr>
                    <m:nor/>
                  </m:rPr>
                  <w:rPr>
                    <w:rFonts w:eastAsia="Calibri" w:cs="Times New Roman"/>
                    <w:szCs w:val="24"/>
                    <w:lang w:val="ms-MY"/>
                  </w:rPr>
                  <m:t>UTeM</m:t>
                </m:r>
              </m:oMath>
            </m:oMathPara>
          </w:p>
        </w:tc>
        <w:tc>
          <w:tcPr>
            <w:tcW w:w="567" w:type="dxa"/>
          </w:tcPr>
          <w:p w14:paraId="00E749F4" w14:textId="77777777" w:rsidR="00D458B1" w:rsidRPr="00D458B1" w:rsidRDefault="00D458B1" w:rsidP="00D458B1">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440CB33D" w14:textId="0F617716" w:rsidR="00D458B1" w:rsidRPr="00510311" w:rsidRDefault="001F62BF" w:rsidP="00D458B1">
            <w:pPr>
              <w:spacing w:after="200" w:line="276" w:lineRule="auto"/>
              <w:ind w:left="0" w:firstLine="0"/>
              <w:rPr>
                <w:rFonts w:ascii="Calibri" w:eastAsia="Calibri" w:hAnsi="Calibri" w:cs="Times New Roman"/>
                <w:szCs w:val="24"/>
                <w:lang w:val="ms-MY"/>
              </w:rPr>
            </w:pPr>
            <w:r w:rsidRPr="00510311">
              <w:rPr>
                <w:rFonts w:eastAsia="Calibri" w:cs="Times New Roman"/>
                <w:szCs w:val="24"/>
                <w:lang w:val="ms-MY"/>
              </w:rPr>
              <w:t>Universiti Teknikal Malaysia Melaka</w:t>
            </w:r>
          </w:p>
        </w:tc>
      </w:tr>
      <w:tr w:rsidR="00D458B1" w:rsidRPr="00D458B1" w14:paraId="753FCC1E" w14:textId="77777777" w:rsidTr="00D458B1">
        <w:tc>
          <w:tcPr>
            <w:tcW w:w="1413" w:type="dxa"/>
          </w:tcPr>
          <w:p w14:paraId="0F6ADED2"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11F2EA32" w14:textId="77777777" w:rsidR="00D458B1" w:rsidRPr="00D458B1" w:rsidRDefault="00D458B1" w:rsidP="00D458B1">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2F0F33B7"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7AC64A84" w14:textId="77777777" w:rsidTr="00D458B1">
        <w:tc>
          <w:tcPr>
            <w:tcW w:w="1413" w:type="dxa"/>
          </w:tcPr>
          <w:p w14:paraId="2B869688"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6549AE27" w14:textId="77777777" w:rsidR="00D458B1" w:rsidRPr="00D458B1" w:rsidRDefault="00D458B1" w:rsidP="00D458B1">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56AB0AB3"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4045388A" w14:textId="77777777" w:rsidTr="00D458B1">
        <w:tc>
          <w:tcPr>
            <w:tcW w:w="1413" w:type="dxa"/>
          </w:tcPr>
          <w:p w14:paraId="2425B3D3"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55706185" w14:textId="77777777" w:rsidR="00D458B1" w:rsidRPr="00D458B1" w:rsidRDefault="00D458B1" w:rsidP="00D458B1">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535A0A2D"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3F6F9DC5" w14:textId="77777777" w:rsidTr="00D458B1">
        <w:tc>
          <w:tcPr>
            <w:tcW w:w="1413" w:type="dxa"/>
          </w:tcPr>
          <w:p w14:paraId="3A96D7F5"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47E792F7" w14:textId="77777777" w:rsidR="00D458B1" w:rsidRPr="00D458B1" w:rsidRDefault="00D458B1" w:rsidP="00D458B1">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19FDFA14"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35611D0F" w14:textId="77777777" w:rsidTr="00D458B1">
        <w:tc>
          <w:tcPr>
            <w:tcW w:w="1413" w:type="dxa"/>
          </w:tcPr>
          <w:p w14:paraId="38045380"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1904338A" w14:textId="77777777" w:rsidR="00D458B1" w:rsidRPr="00D458B1" w:rsidRDefault="00D458B1" w:rsidP="00D458B1">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5139E709"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5C6F608A" w14:textId="77777777" w:rsidTr="00D458B1">
        <w:tc>
          <w:tcPr>
            <w:tcW w:w="1413" w:type="dxa"/>
          </w:tcPr>
          <w:p w14:paraId="69A4ABA7"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6D5A1263" w14:textId="77777777" w:rsidR="00D458B1" w:rsidRPr="00D458B1" w:rsidRDefault="00D458B1" w:rsidP="00D458B1">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33804F4F"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056F719B" w14:textId="77777777" w:rsidTr="00D458B1">
        <w:tc>
          <w:tcPr>
            <w:tcW w:w="1413" w:type="dxa"/>
          </w:tcPr>
          <w:p w14:paraId="37D77BFA"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60BC0A99" w14:textId="77777777" w:rsidR="00D458B1" w:rsidRPr="00D458B1" w:rsidRDefault="00D458B1" w:rsidP="00D458B1">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28EF7530"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bl>
    <w:p w14:paraId="76FC6E35" w14:textId="744D716B" w:rsidR="00D458B1" w:rsidRDefault="00D458B1" w:rsidP="00743C25">
      <w:pPr>
        <w:spacing w:after="480"/>
        <w:rPr>
          <w:lang w:eastAsia="en-GB"/>
        </w:rPr>
      </w:pPr>
    </w:p>
    <w:p w14:paraId="5A04FCAC" w14:textId="77777777" w:rsidR="00D458B1" w:rsidRDefault="00D458B1">
      <w:pPr>
        <w:rPr>
          <w:lang w:eastAsia="en-GB"/>
        </w:rPr>
      </w:pPr>
      <w:r>
        <w:rPr>
          <w:lang w:eastAsia="en-GB"/>
        </w:rPr>
        <w:br w:type="page"/>
      </w:r>
    </w:p>
    <w:p w14:paraId="3D19028D" w14:textId="1669ED5F" w:rsidR="00D458B1" w:rsidRPr="009E455F" w:rsidRDefault="00D458B1" w:rsidP="00C81248">
      <w:pPr>
        <w:pStyle w:val="LISTOFPUBLICATIONS"/>
        <w:rPr>
          <w:rFonts w:eastAsia="Calibri"/>
        </w:rPr>
      </w:pPr>
      <w:bookmarkStart w:id="17" w:name="_Toc143506558"/>
      <w:r w:rsidRPr="009E455F">
        <w:rPr>
          <w:rFonts w:eastAsia="Calibri"/>
        </w:rPr>
        <w:lastRenderedPageBreak/>
        <w:t xml:space="preserve">LIST OF </w:t>
      </w:r>
      <w:r w:rsidR="001F62BF">
        <w:rPr>
          <w:rFonts w:eastAsia="Calibri"/>
        </w:rPr>
        <w:t>SYMBOLS</w:t>
      </w:r>
      <w:bookmarkEnd w:id="17"/>
    </w:p>
    <w:p w14:paraId="0383A52E" w14:textId="77777777" w:rsidR="00D458B1" w:rsidRPr="00D458B1" w:rsidRDefault="00D458B1" w:rsidP="002C26F4">
      <w:pPr>
        <w:spacing w:after="200"/>
        <w:ind w:left="2340" w:firstLine="720"/>
        <w:rPr>
          <w:rFonts w:eastAsia="Calibri" w:cs="Times New Roman"/>
          <w:b/>
          <w:szCs w:val="24"/>
          <w:lang w:val="ms-MY"/>
        </w:rPr>
      </w:pPr>
    </w:p>
    <w:tbl>
      <w:tblPr>
        <w:tblW w:w="8784" w:type="dxa"/>
        <w:tblLook w:val="04A0" w:firstRow="1" w:lastRow="0" w:firstColumn="1" w:lastColumn="0" w:noHBand="0" w:noVBand="1"/>
      </w:tblPr>
      <w:tblGrid>
        <w:gridCol w:w="1413"/>
        <w:gridCol w:w="567"/>
        <w:gridCol w:w="6804"/>
      </w:tblGrid>
      <w:tr w:rsidR="00D458B1" w:rsidRPr="00D458B1" w14:paraId="29851668" w14:textId="77777777" w:rsidTr="00D458B1">
        <w:tc>
          <w:tcPr>
            <w:tcW w:w="1413" w:type="dxa"/>
          </w:tcPr>
          <w:p w14:paraId="6C6493E6" w14:textId="3F70BB76" w:rsidR="00D458B1" w:rsidRPr="00510311" w:rsidRDefault="00510311" w:rsidP="00D012CC">
            <w:pPr>
              <w:spacing w:after="200"/>
              <w:ind w:left="0" w:firstLine="0"/>
              <w:jc w:val="center"/>
              <w:rPr>
                <w:rFonts w:eastAsia="Calibri" w:cs="Times New Roman"/>
                <w:szCs w:val="24"/>
                <w:lang w:val="ms-MY"/>
              </w:rPr>
            </w:pPr>
            <m:oMathPara>
              <m:oMath>
                <m:r>
                  <m:rPr>
                    <m:nor/>
                  </m:rPr>
                  <w:rPr>
                    <w:rFonts w:eastAsia="Calibri" w:cs="Times New Roman"/>
                    <w:szCs w:val="24"/>
                    <w:lang w:val="ms-MY"/>
                  </w:rPr>
                  <m:t>δ</m:t>
                </m:r>
              </m:oMath>
            </m:oMathPara>
          </w:p>
        </w:tc>
        <w:tc>
          <w:tcPr>
            <w:tcW w:w="567" w:type="dxa"/>
          </w:tcPr>
          <w:p w14:paraId="698AD59D" w14:textId="77777777" w:rsidR="00D458B1" w:rsidRPr="00D458B1" w:rsidRDefault="00D458B1" w:rsidP="00D458B1">
            <w:pPr>
              <w:spacing w:after="200"/>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0E31DA01" w14:textId="66FB54AB" w:rsidR="00D458B1" w:rsidRPr="00510311" w:rsidRDefault="001F62BF" w:rsidP="00D458B1">
            <w:pPr>
              <w:spacing w:after="200"/>
              <w:ind w:left="0" w:firstLine="0"/>
              <w:rPr>
                <w:rFonts w:eastAsia="Calibri" w:cs="Times New Roman"/>
                <w:szCs w:val="24"/>
                <w:lang w:val="ms-MY"/>
              </w:rPr>
            </w:pPr>
            <w:r w:rsidRPr="00510311">
              <w:rPr>
                <w:rFonts w:eastAsia="Calibri" w:cs="Times New Roman"/>
                <w:szCs w:val="24"/>
                <w:lang w:val="ms-MY"/>
              </w:rPr>
              <w:t>Voltage angle</w:t>
            </w:r>
          </w:p>
        </w:tc>
      </w:tr>
      <w:tr w:rsidR="00D458B1" w:rsidRPr="00D458B1" w14:paraId="42B2D912" w14:textId="77777777" w:rsidTr="00D458B1">
        <w:tc>
          <w:tcPr>
            <w:tcW w:w="1413" w:type="dxa"/>
          </w:tcPr>
          <w:p w14:paraId="71B9568A"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6E39E643"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3E439B8A"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760B8D50" w14:textId="77777777" w:rsidTr="00D458B1">
        <w:tc>
          <w:tcPr>
            <w:tcW w:w="1413" w:type="dxa"/>
          </w:tcPr>
          <w:p w14:paraId="623E5C82"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0D6FC052"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1331BC25"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302D0525" w14:textId="77777777" w:rsidTr="00D458B1">
        <w:tc>
          <w:tcPr>
            <w:tcW w:w="1413" w:type="dxa"/>
          </w:tcPr>
          <w:p w14:paraId="343926E8"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0F965B0A"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162F506C"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2AFCA435" w14:textId="77777777" w:rsidTr="00D458B1">
        <w:tc>
          <w:tcPr>
            <w:tcW w:w="1413" w:type="dxa"/>
          </w:tcPr>
          <w:p w14:paraId="4A2B21F9"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73C33CDF"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24033B0A"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08E579E5" w14:textId="77777777" w:rsidTr="00D458B1">
        <w:tc>
          <w:tcPr>
            <w:tcW w:w="1413" w:type="dxa"/>
          </w:tcPr>
          <w:p w14:paraId="39345A39"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287615CC"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552F0BD3"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09997A60" w14:textId="77777777" w:rsidTr="00D458B1">
        <w:tc>
          <w:tcPr>
            <w:tcW w:w="1413" w:type="dxa"/>
          </w:tcPr>
          <w:p w14:paraId="6681EA4E"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2106A14F"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1667078D"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r w:rsidR="00D458B1" w:rsidRPr="00D458B1" w14:paraId="7B97F432" w14:textId="77777777" w:rsidTr="00D458B1">
        <w:tc>
          <w:tcPr>
            <w:tcW w:w="1413" w:type="dxa"/>
          </w:tcPr>
          <w:p w14:paraId="5FF879A8"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p>
        </w:tc>
        <w:tc>
          <w:tcPr>
            <w:tcW w:w="567" w:type="dxa"/>
          </w:tcPr>
          <w:p w14:paraId="5A60187E" w14:textId="77777777" w:rsidR="00D458B1" w:rsidRPr="00D458B1" w:rsidRDefault="00D458B1" w:rsidP="00D458B1">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33987A48" w14:textId="77777777" w:rsidR="00D458B1" w:rsidRPr="00D458B1" w:rsidRDefault="00D458B1" w:rsidP="00D458B1">
            <w:pPr>
              <w:spacing w:after="200" w:line="276" w:lineRule="auto"/>
              <w:ind w:left="0" w:firstLine="0"/>
              <w:rPr>
                <w:rFonts w:ascii="Calibri" w:eastAsia="Calibri" w:hAnsi="Calibri" w:cs="Times New Roman"/>
                <w:sz w:val="22"/>
                <w:lang w:val="ms-MY"/>
              </w:rPr>
            </w:pPr>
          </w:p>
        </w:tc>
      </w:tr>
    </w:tbl>
    <w:p w14:paraId="1EF33BE5" w14:textId="37FB56E7" w:rsidR="00D458B1" w:rsidRDefault="00D458B1" w:rsidP="00743C25">
      <w:pPr>
        <w:spacing w:after="480"/>
        <w:rPr>
          <w:lang w:eastAsia="en-GB"/>
        </w:rPr>
      </w:pPr>
    </w:p>
    <w:p w14:paraId="00E9B89F" w14:textId="5B4AFE0D" w:rsidR="00D458B1" w:rsidRPr="00230BF5" w:rsidRDefault="00D458B1" w:rsidP="00230BF5">
      <w:pPr>
        <w:rPr>
          <w:lang w:eastAsia="en-GB"/>
        </w:rPr>
      </w:pPr>
      <w:r>
        <w:rPr>
          <w:lang w:eastAsia="en-GB"/>
        </w:rPr>
        <w:br w:type="page"/>
      </w:r>
    </w:p>
    <w:p w14:paraId="215C67C8" w14:textId="50FB27E4" w:rsidR="00D458B1" w:rsidRPr="00B67A74" w:rsidRDefault="00D458B1" w:rsidP="00C81248">
      <w:pPr>
        <w:pStyle w:val="LISTOFPUBLICATIONS"/>
        <w:rPr>
          <w:rFonts w:eastAsia="Calibri"/>
        </w:rPr>
      </w:pPr>
      <w:bookmarkStart w:id="18" w:name="_Toc143506559"/>
      <w:r w:rsidRPr="00B67A74">
        <w:rPr>
          <w:rFonts w:eastAsia="Calibri"/>
        </w:rPr>
        <w:lastRenderedPageBreak/>
        <w:t>LIST OF APPENDICES</w:t>
      </w:r>
      <w:bookmarkEnd w:id="18"/>
    </w:p>
    <w:p w14:paraId="71062A16" w14:textId="77777777" w:rsidR="00D458B1" w:rsidRPr="00D458B1" w:rsidRDefault="00D458B1" w:rsidP="00D458B1">
      <w:pPr>
        <w:spacing w:after="200"/>
        <w:ind w:left="0" w:firstLine="0"/>
        <w:jc w:val="center"/>
        <w:rPr>
          <w:rFonts w:eastAsia="Calibri" w:cs="Times New Roman"/>
          <w:b/>
          <w:bCs/>
          <w:szCs w:val="24"/>
          <w:lang w:val="ms-MY"/>
        </w:rPr>
      </w:pPr>
    </w:p>
    <w:p w14:paraId="14898FCF" w14:textId="77777777" w:rsidR="00D458B1" w:rsidRPr="00D458B1" w:rsidRDefault="00D458B1" w:rsidP="00D458B1">
      <w:pPr>
        <w:spacing w:after="200" w:line="360" w:lineRule="auto"/>
        <w:ind w:left="0" w:firstLine="0"/>
        <w:rPr>
          <w:rFonts w:eastAsia="Calibri" w:cs="Times New Roman"/>
          <w:b/>
          <w:bCs/>
          <w:szCs w:val="24"/>
          <w:lang w:val="ms-MY"/>
        </w:rPr>
      </w:pPr>
      <w:r w:rsidRPr="00D458B1">
        <w:rPr>
          <w:rFonts w:eastAsia="Calibri" w:cs="Times New Roman"/>
          <w:b/>
          <w:bCs/>
          <w:szCs w:val="24"/>
          <w:lang w:val="ms-MY"/>
        </w:rPr>
        <w:t>APPENDIX</w:t>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t>TITLE</w:t>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t xml:space="preserve">PAGE                                                      </w:t>
      </w:r>
    </w:p>
    <w:p w14:paraId="29CE04C8" w14:textId="2CC44D5B" w:rsidR="0001011E" w:rsidRDefault="00F5173E">
      <w:pPr>
        <w:pStyle w:val="TableofFigures"/>
        <w:rPr>
          <w:rFonts w:asciiTheme="minorHAnsi" w:hAnsiTheme="minorHAnsi"/>
          <w:sz w:val="22"/>
          <w:lang w:eastAsia="en-MY"/>
        </w:rPr>
      </w:pPr>
      <w:r>
        <w:rPr>
          <w:rFonts w:eastAsia="Times New Roman" w:cs="Times New Roman"/>
          <w:szCs w:val="24"/>
          <w:highlight w:val="yellow"/>
          <w:lang w:val="ms-MY"/>
        </w:rPr>
        <w:fldChar w:fldCharType="begin"/>
      </w:r>
      <w:r>
        <w:rPr>
          <w:rFonts w:eastAsia="Times New Roman" w:cs="Times New Roman"/>
          <w:szCs w:val="24"/>
          <w:highlight w:val="yellow"/>
          <w:lang w:val="ms-MY"/>
        </w:rPr>
        <w:instrText xml:space="preserve"> TOC \h \z \t "LIST OF APPENDICES,1" \c </w:instrText>
      </w:r>
      <w:r>
        <w:rPr>
          <w:rFonts w:eastAsia="Times New Roman" w:cs="Times New Roman"/>
          <w:szCs w:val="24"/>
          <w:highlight w:val="yellow"/>
          <w:lang w:val="ms-MY"/>
        </w:rPr>
        <w:fldChar w:fldCharType="separate"/>
      </w:r>
      <w:hyperlink w:anchor="_Toc143246806" w:history="1">
        <w:r w:rsidR="0001011E" w:rsidRPr="006E70C6">
          <w:rPr>
            <w:rStyle w:val="Hyperlink"/>
          </w:rPr>
          <w:t xml:space="preserve">Appendix A </w:t>
        </w:r>
        <w:r w:rsidR="0001011E">
          <w:rPr>
            <w:rFonts w:asciiTheme="minorHAnsi" w:hAnsiTheme="minorHAnsi"/>
            <w:sz w:val="22"/>
            <w:lang w:eastAsia="en-MY"/>
          </w:rPr>
          <w:tab/>
        </w:r>
        <w:r w:rsidR="0001011E" w:rsidRPr="006E70C6">
          <w:rPr>
            <w:rStyle w:val="Hyperlink"/>
          </w:rPr>
          <w:t>List of Distribution Network Parameters Based on Data Obtained For Modelling</w:t>
        </w:r>
        <w:r w:rsidR="0001011E">
          <w:rPr>
            <w:webHidden/>
          </w:rPr>
          <w:tab/>
        </w:r>
        <w:r w:rsidR="0001011E">
          <w:rPr>
            <w:webHidden/>
          </w:rPr>
          <w:fldChar w:fldCharType="begin"/>
        </w:r>
        <w:r w:rsidR="0001011E">
          <w:rPr>
            <w:webHidden/>
          </w:rPr>
          <w:instrText xml:space="preserve"> PAGEREF _Toc143246806 \h </w:instrText>
        </w:r>
        <w:r w:rsidR="0001011E">
          <w:rPr>
            <w:webHidden/>
          </w:rPr>
        </w:r>
        <w:r w:rsidR="0001011E">
          <w:rPr>
            <w:webHidden/>
          </w:rPr>
          <w:fldChar w:fldCharType="separate"/>
        </w:r>
        <w:r w:rsidR="00AB2598">
          <w:rPr>
            <w:webHidden/>
          </w:rPr>
          <w:t>35</w:t>
        </w:r>
        <w:r w:rsidR="0001011E">
          <w:rPr>
            <w:webHidden/>
          </w:rPr>
          <w:fldChar w:fldCharType="end"/>
        </w:r>
      </w:hyperlink>
    </w:p>
    <w:p w14:paraId="5F9A2A05" w14:textId="637E4048" w:rsidR="0001011E" w:rsidRDefault="00853070">
      <w:pPr>
        <w:pStyle w:val="TableofFigures"/>
        <w:rPr>
          <w:rFonts w:asciiTheme="minorHAnsi" w:hAnsiTheme="minorHAnsi"/>
          <w:sz w:val="22"/>
          <w:lang w:eastAsia="en-MY"/>
        </w:rPr>
      </w:pPr>
      <w:hyperlink w:anchor="_Toc143246807" w:history="1">
        <w:r w:rsidR="0001011E" w:rsidRPr="006E70C6">
          <w:rPr>
            <w:rStyle w:val="Hyperlink"/>
          </w:rPr>
          <w:t xml:space="preserve">Appendix B </w:t>
        </w:r>
        <w:r w:rsidR="0001011E">
          <w:rPr>
            <w:rFonts w:asciiTheme="minorHAnsi" w:hAnsiTheme="minorHAnsi"/>
            <w:sz w:val="22"/>
            <w:lang w:eastAsia="en-MY"/>
          </w:rPr>
          <w:tab/>
        </w:r>
        <w:r w:rsidR="0001011E" w:rsidRPr="006E70C6">
          <w:rPr>
            <w:rStyle w:val="Hyperlink"/>
          </w:rPr>
          <w:t>List of Normalized Load Profile Data From Different Type of Customer Segmentif</w:t>
        </w:r>
        <w:r w:rsidR="0001011E">
          <w:rPr>
            <w:webHidden/>
          </w:rPr>
          <w:tab/>
        </w:r>
        <w:r w:rsidR="0001011E">
          <w:rPr>
            <w:webHidden/>
          </w:rPr>
          <w:fldChar w:fldCharType="begin"/>
        </w:r>
        <w:r w:rsidR="0001011E">
          <w:rPr>
            <w:webHidden/>
          </w:rPr>
          <w:instrText xml:space="preserve"> PAGEREF _Toc143246807 \h </w:instrText>
        </w:r>
        <w:r w:rsidR="0001011E">
          <w:rPr>
            <w:webHidden/>
          </w:rPr>
        </w:r>
        <w:r w:rsidR="0001011E">
          <w:rPr>
            <w:webHidden/>
          </w:rPr>
          <w:fldChar w:fldCharType="separate"/>
        </w:r>
        <w:r w:rsidR="00AB2598">
          <w:rPr>
            <w:webHidden/>
          </w:rPr>
          <w:t>36</w:t>
        </w:r>
        <w:r w:rsidR="0001011E">
          <w:rPr>
            <w:webHidden/>
          </w:rPr>
          <w:fldChar w:fldCharType="end"/>
        </w:r>
      </w:hyperlink>
    </w:p>
    <w:p w14:paraId="1F91D200" w14:textId="5D0F2A13" w:rsidR="00D458B1" w:rsidRPr="00D458B1" w:rsidRDefault="00F5173E" w:rsidP="00D458B1">
      <w:pPr>
        <w:tabs>
          <w:tab w:val="right" w:pos="8618"/>
        </w:tabs>
        <w:spacing w:before="200" w:line="360" w:lineRule="auto"/>
        <w:ind w:left="0" w:firstLine="0"/>
        <w:rPr>
          <w:rFonts w:eastAsia="Times New Roman" w:cs="Times New Roman"/>
          <w:b/>
          <w:szCs w:val="24"/>
          <w:lang w:val="ms-MY"/>
        </w:rPr>
      </w:pPr>
      <w:r>
        <w:rPr>
          <w:rFonts w:eastAsia="Times New Roman" w:cs="Times New Roman"/>
          <w:noProof/>
          <w:szCs w:val="24"/>
          <w:highlight w:val="yellow"/>
          <w:lang w:val="ms-MY"/>
        </w:rPr>
        <w:fldChar w:fldCharType="end"/>
      </w:r>
    </w:p>
    <w:p w14:paraId="383206C5" w14:textId="77777777" w:rsidR="00D458B1" w:rsidRPr="00D458B1" w:rsidRDefault="00D458B1" w:rsidP="00D458B1">
      <w:pPr>
        <w:spacing w:after="200" w:line="276" w:lineRule="auto"/>
        <w:ind w:left="0" w:firstLine="0"/>
        <w:rPr>
          <w:rFonts w:ascii="Calibri" w:eastAsia="Calibri" w:hAnsi="Calibri" w:cs="Times New Roman"/>
          <w:sz w:val="22"/>
          <w:lang w:val="ms-MY"/>
        </w:rPr>
      </w:pPr>
    </w:p>
    <w:p w14:paraId="6BBC9236" w14:textId="5D2BC4C1" w:rsidR="00D458B1" w:rsidRDefault="00D458B1" w:rsidP="00743C25">
      <w:pPr>
        <w:spacing w:after="480"/>
        <w:rPr>
          <w:lang w:eastAsia="en-GB"/>
        </w:rPr>
      </w:pPr>
    </w:p>
    <w:p w14:paraId="5AEEE2A5" w14:textId="5C77A22D" w:rsidR="00D458B1" w:rsidRPr="00C81248" w:rsidRDefault="00D458B1" w:rsidP="00C81248">
      <w:pPr>
        <w:rPr>
          <w:lang w:eastAsia="en-GB"/>
        </w:rPr>
      </w:pPr>
      <w:r>
        <w:rPr>
          <w:lang w:eastAsia="en-GB"/>
        </w:rPr>
        <w:br w:type="page"/>
      </w:r>
    </w:p>
    <w:p w14:paraId="1979AB76" w14:textId="6FFD04D8" w:rsidR="00D458B1" w:rsidRPr="00D458B1" w:rsidRDefault="00D458B1" w:rsidP="00C81248">
      <w:pPr>
        <w:pStyle w:val="LISTOFPUBLICATIONS"/>
        <w:rPr>
          <w:rFonts w:eastAsia="Calibri"/>
        </w:rPr>
      </w:pPr>
      <w:bookmarkStart w:id="19" w:name="_Toc143506560"/>
      <w:r w:rsidRPr="00D458B1">
        <w:rPr>
          <w:rFonts w:eastAsia="Calibri"/>
        </w:rPr>
        <w:lastRenderedPageBreak/>
        <w:t>LIST OF PUBLICATIONS</w:t>
      </w:r>
      <w:bookmarkEnd w:id="19"/>
    </w:p>
    <w:p w14:paraId="6BB39E56" w14:textId="77777777" w:rsidR="00D458B1" w:rsidRPr="00D458B1" w:rsidRDefault="00D458B1" w:rsidP="00D458B1">
      <w:pPr>
        <w:spacing w:after="200" w:line="276" w:lineRule="auto"/>
        <w:ind w:left="0" w:firstLine="0"/>
        <w:rPr>
          <w:rFonts w:eastAsia="Calibri" w:cs="Times New Roman"/>
          <w:bCs/>
          <w:szCs w:val="24"/>
          <w:lang w:val="ms-MY"/>
        </w:rPr>
      </w:pPr>
    </w:p>
    <w:p w14:paraId="64CE4C97" w14:textId="75D6A13D" w:rsidR="00D458B1" w:rsidRPr="00D458B1" w:rsidRDefault="00D458B1" w:rsidP="00542ABB">
      <w:pPr>
        <w:spacing w:line="360" w:lineRule="auto"/>
        <w:ind w:left="0" w:firstLine="0"/>
        <w:jc w:val="both"/>
        <w:rPr>
          <w:rFonts w:eastAsia="Calibri" w:cs="Times New Roman"/>
          <w:bCs/>
          <w:szCs w:val="24"/>
          <w:lang w:val="ms-MY"/>
        </w:rPr>
      </w:pPr>
      <w:r w:rsidRPr="00D458B1">
        <w:rPr>
          <w:rFonts w:eastAsia="Calibri" w:cs="Times New Roman"/>
          <w:bCs/>
          <w:szCs w:val="24"/>
          <w:lang w:val="ms-MY"/>
        </w:rPr>
        <w:t xml:space="preserve">The followings are the list of publications related to the work on this </w:t>
      </w:r>
      <w:r w:rsidR="00D0583C">
        <w:rPr>
          <w:rFonts w:eastAsia="Calibri" w:cs="Times New Roman"/>
          <w:bCs/>
          <w:szCs w:val="24"/>
          <w:lang w:val="ms-MY"/>
        </w:rPr>
        <w:t>dissertation/master project/project paper</w:t>
      </w:r>
      <w:r w:rsidRPr="00D458B1">
        <w:rPr>
          <w:rFonts w:eastAsia="Calibri" w:cs="Times New Roman"/>
          <w:bCs/>
          <w:szCs w:val="24"/>
          <w:lang w:val="ms-MY"/>
        </w:rPr>
        <w:t>:</w:t>
      </w:r>
    </w:p>
    <w:p w14:paraId="595D26BA" w14:textId="77777777" w:rsidR="00D458B1" w:rsidRPr="00D458B1" w:rsidRDefault="00D458B1" w:rsidP="00542ABB">
      <w:pPr>
        <w:spacing w:line="360" w:lineRule="auto"/>
        <w:ind w:left="0" w:firstLine="0"/>
        <w:rPr>
          <w:rFonts w:ascii="Calibri" w:eastAsia="Calibri" w:hAnsi="Calibri" w:cs="Times New Roman"/>
          <w:bCs/>
          <w:sz w:val="22"/>
          <w:lang w:val="ms-MY"/>
        </w:rPr>
      </w:pPr>
    </w:p>
    <w:p w14:paraId="65A3A0A8" w14:textId="482B1940" w:rsidR="00D458B1" w:rsidRPr="00D458B1" w:rsidRDefault="00D458B1" w:rsidP="00542ABB">
      <w:pPr>
        <w:spacing w:line="360" w:lineRule="auto"/>
        <w:ind w:left="0" w:firstLine="0"/>
        <w:jc w:val="both"/>
        <w:rPr>
          <w:rFonts w:eastAsia="Calibri" w:cs="Times New Roman"/>
          <w:b/>
          <w:szCs w:val="24"/>
          <w:lang w:val="ms-MY"/>
        </w:rPr>
      </w:pPr>
      <w:r w:rsidRPr="00D458B1">
        <w:rPr>
          <w:rFonts w:eastAsia="Calibri" w:cs="Times New Roman"/>
          <w:szCs w:val="24"/>
          <w:lang w:val="ms-MY"/>
        </w:rPr>
        <w:t>K. A. Ibrahim, M. T. Au, C. K. Gan, and J. H. Tang,</w:t>
      </w:r>
      <w:r w:rsidR="000F7BBA">
        <w:rPr>
          <w:rFonts w:eastAsia="Calibri" w:cs="Times New Roman"/>
          <w:szCs w:val="24"/>
          <w:lang w:val="ms-MY"/>
        </w:rPr>
        <w:t xml:space="preserve"> 2023.</w:t>
      </w:r>
      <w:r w:rsidRPr="00D458B1">
        <w:rPr>
          <w:rFonts w:eastAsia="Calibri" w:cs="Times New Roman"/>
          <w:szCs w:val="24"/>
          <w:lang w:val="ms-MY"/>
        </w:rPr>
        <w:t xml:space="preserve"> </w:t>
      </w:r>
      <w:r w:rsidRPr="000F7BBA">
        <w:rPr>
          <w:rFonts w:eastAsia="Calibri" w:cs="Times New Roman"/>
          <w:szCs w:val="24"/>
          <w:lang w:val="ms-MY"/>
        </w:rPr>
        <w:t>System wide MV distribution network technical losses estimation based on reference feeder and energy flow model</w:t>
      </w:r>
      <w:r w:rsidR="000F7BBA">
        <w:rPr>
          <w:rFonts w:eastAsia="Calibri" w:cs="Times New Roman"/>
          <w:szCs w:val="24"/>
          <w:lang w:val="ms-MY"/>
        </w:rPr>
        <w:t>.</w:t>
      </w:r>
      <w:r w:rsidRPr="00D458B1">
        <w:rPr>
          <w:rFonts w:eastAsia="Calibri" w:cs="Times New Roman"/>
          <w:szCs w:val="24"/>
          <w:lang w:val="ms-MY"/>
        </w:rPr>
        <w:t xml:space="preserve"> </w:t>
      </w:r>
      <w:r w:rsidRPr="000F7BBA">
        <w:rPr>
          <w:rFonts w:eastAsia="Calibri" w:cs="Times New Roman"/>
          <w:i/>
          <w:szCs w:val="24"/>
          <w:lang w:val="ms-MY"/>
        </w:rPr>
        <w:t>International Journal on Electrical Power and Energy System (IJEPES).,</w:t>
      </w:r>
      <w:r w:rsidRPr="00D458B1">
        <w:rPr>
          <w:rFonts w:eastAsia="Calibri" w:cs="Times New Roman"/>
          <w:szCs w:val="24"/>
          <w:lang w:val="ms-MY"/>
        </w:rPr>
        <w:t xml:space="preserve"> vol. 93, pp. 440–450, 2017. (ISI indexed, Q1, IF = 3.289 (2016)</w:t>
      </w:r>
    </w:p>
    <w:p w14:paraId="51574D3C" w14:textId="77777777" w:rsidR="00D458B1" w:rsidRPr="00D458B1" w:rsidRDefault="00D458B1" w:rsidP="00542ABB">
      <w:pPr>
        <w:spacing w:line="360" w:lineRule="auto"/>
        <w:ind w:left="0" w:firstLine="0"/>
        <w:rPr>
          <w:rFonts w:eastAsia="Calibri" w:cs="Times New Roman"/>
          <w:szCs w:val="24"/>
          <w:lang w:val="ms-MY"/>
        </w:rPr>
      </w:pPr>
    </w:p>
    <w:p w14:paraId="1D3AC879" w14:textId="4D18E7A5" w:rsidR="00D458B1" w:rsidRPr="00D458B1" w:rsidRDefault="00D458B1" w:rsidP="00542ABB">
      <w:pPr>
        <w:spacing w:line="360" w:lineRule="auto"/>
        <w:ind w:left="0" w:firstLine="0"/>
        <w:jc w:val="both"/>
        <w:rPr>
          <w:rFonts w:eastAsia="Calibri" w:cs="Times New Roman"/>
          <w:szCs w:val="24"/>
          <w:lang w:val="ms-MY"/>
        </w:rPr>
      </w:pPr>
      <w:r w:rsidRPr="00D458B1">
        <w:rPr>
          <w:rFonts w:eastAsia="Calibri" w:cs="Times New Roman"/>
          <w:szCs w:val="24"/>
          <w:lang w:val="ms-MY"/>
        </w:rPr>
        <w:t>K. A. bin I.</w:t>
      </w:r>
      <w:r w:rsidR="00BB1B74">
        <w:rPr>
          <w:rFonts w:eastAsia="Calibri" w:cs="Times New Roman"/>
          <w:szCs w:val="24"/>
          <w:lang w:val="ms-MY"/>
        </w:rPr>
        <w:t>,</w:t>
      </w:r>
      <w:r w:rsidRPr="00D458B1">
        <w:rPr>
          <w:rFonts w:eastAsia="Calibri" w:cs="Times New Roman"/>
          <w:szCs w:val="24"/>
          <w:lang w:val="ms-MY"/>
        </w:rPr>
        <w:t xml:space="preserve"> M. T. Au, C. K. Gan,</w:t>
      </w:r>
      <w:r w:rsidR="000F7BBA">
        <w:rPr>
          <w:rFonts w:eastAsia="Calibri" w:cs="Times New Roman"/>
          <w:szCs w:val="24"/>
          <w:lang w:val="ms-MY"/>
        </w:rPr>
        <w:t xml:space="preserve"> 2023. </w:t>
      </w:r>
      <w:r w:rsidRPr="000F7BBA">
        <w:rPr>
          <w:rFonts w:eastAsia="Calibri" w:cs="Times New Roman"/>
          <w:szCs w:val="24"/>
          <w:lang w:val="ms-MY"/>
        </w:rPr>
        <w:t>Reference Network Development Concept for the Malaysian Power Distribution System</w:t>
      </w:r>
      <w:r w:rsidR="000F7BBA">
        <w:rPr>
          <w:rFonts w:eastAsia="Calibri" w:cs="Times New Roman"/>
          <w:szCs w:val="24"/>
          <w:lang w:val="ms-MY"/>
        </w:rPr>
        <w:t>.</w:t>
      </w:r>
      <w:r w:rsidRPr="00D458B1">
        <w:rPr>
          <w:rFonts w:eastAsia="Calibri" w:cs="Times New Roman"/>
          <w:szCs w:val="24"/>
          <w:lang w:val="ms-MY"/>
        </w:rPr>
        <w:t xml:space="preserve"> </w:t>
      </w:r>
      <w:r w:rsidRPr="000F7BBA">
        <w:rPr>
          <w:rFonts w:eastAsia="Calibri" w:cs="Times New Roman"/>
          <w:i/>
          <w:szCs w:val="24"/>
          <w:lang w:val="ms-MY"/>
        </w:rPr>
        <w:t>Applied Mechanic Mater (APM),</w:t>
      </w:r>
      <w:r w:rsidRPr="00D458B1">
        <w:rPr>
          <w:rFonts w:eastAsia="Calibri" w:cs="Times New Roman"/>
          <w:szCs w:val="24"/>
          <w:lang w:val="ms-MY"/>
        </w:rPr>
        <w:t xml:space="preserve"> vol. 785, pp. 532–537, 2015. </w:t>
      </w:r>
    </w:p>
    <w:p w14:paraId="73297CFB" w14:textId="77777777" w:rsidR="00D458B1" w:rsidRPr="00D458B1" w:rsidRDefault="00D458B1" w:rsidP="00542ABB">
      <w:pPr>
        <w:spacing w:line="360" w:lineRule="auto"/>
        <w:ind w:left="0" w:firstLine="0"/>
        <w:rPr>
          <w:rFonts w:eastAsia="Calibri" w:cs="Times New Roman"/>
          <w:szCs w:val="24"/>
          <w:lang w:val="ms-MY"/>
        </w:rPr>
      </w:pPr>
    </w:p>
    <w:p w14:paraId="19AC9DC6" w14:textId="322C5C9E" w:rsidR="00D458B1" w:rsidRPr="00D458B1" w:rsidRDefault="00D458B1" w:rsidP="00542ABB">
      <w:pPr>
        <w:spacing w:line="360" w:lineRule="auto"/>
        <w:ind w:left="0" w:firstLine="0"/>
        <w:jc w:val="both"/>
        <w:rPr>
          <w:rFonts w:eastAsia="Calibri" w:cs="Times New Roman"/>
          <w:szCs w:val="24"/>
          <w:lang w:val="ms-MY"/>
        </w:rPr>
      </w:pPr>
      <w:r w:rsidRPr="00D458B1">
        <w:rPr>
          <w:rFonts w:eastAsia="Calibri" w:cs="Times New Roman"/>
          <w:szCs w:val="24"/>
          <w:lang w:val="ms-MY"/>
        </w:rPr>
        <w:t>K. A. bin I.</w:t>
      </w:r>
      <w:r w:rsidR="00BB1B74">
        <w:rPr>
          <w:rFonts w:eastAsia="Calibri" w:cs="Times New Roman"/>
          <w:szCs w:val="24"/>
          <w:lang w:val="ms-MY"/>
        </w:rPr>
        <w:t>,</w:t>
      </w:r>
      <w:r w:rsidRPr="00D458B1">
        <w:rPr>
          <w:rFonts w:eastAsia="Calibri" w:cs="Times New Roman"/>
          <w:szCs w:val="24"/>
          <w:lang w:val="ms-MY"/>
        </w:rPr>
        <w:t xml:space="preserve"> Mau Teng Au, Chin Kim Gan,</w:t>
      </w:r>
      <w:r w:rsidR="000F7BBA">
        <w:rPr>
          <w:rFonts w:eastAsia="Calibri" w:cs="Times New Roman"/>
          <w:szCs w:val="24"/>
          <w:lang w:val="ms-MY"/>
        </w:rPr>
        <w:t xml:space="preserve"> 2023. </w:t>
      </w:r>
      <w:r w:rsidRPr="000F7BBA">
        <w:rPr>
          <w:rFonts w:eastAsia="Calibri" w:cs="Times New Roman"/>
          <w:szCs w:val="24"/>
          <w:lang w:val="ms-MY"/>
        </w:rPr>
        <w:t>Generic Characteristic of Medium Voltage Reference Network for the Malaysian Power Distribution System</w:t>
      </w:r>
      <w:r w:rsidR="000F7BBA" w:rsidRPr="000F7BBA">
        <w:rPr>
          <w:rFonts w:eastAsia="Calibri" w:cs="Times New Roman"/>
          <w:szCs w:val="24"/>
          <w:lang w:val="ms-MY"/>
        </w:rPr>
        <w:t>,</w:t>
      </w:r>
      <w:r w:rsidRPr="00D458B1">
        <w:rPr>
          <w:rFonts w:eastAsia="Calibri" w:cs="Times New Roman"/>
          <w:szCs w:val="24"/>
          <w:lang w:val="ms-MY"/>
        </w:rPr>
        <w:t xml:space="preserve"> in </w:t>
      </w:r>
      <w:r w:rsidRPr="00D458B1">
        <w:rPr>
          <w:rFonts w:eastAsia="Calibri" w:cs="Times New Roman"/>
          <w:i/>
          <w:szCs w:val="24"/>
          <w:lang w:val="ms-MY"/>
        </w:rPr>
        <w:t xml:space="preserve">2015 IEEE Student Conference on Research and Development (SCOReD), 2015, </w:t>
      </w:r>
      <w:r w:rsidRPr="00D012CC">
        <w:rPr>
          <w:rFonts w:eastAsia="Calibri" w:cs="Times New Roman"/>
          <w:szCs w:val="24"/>
          <w:lang w:val="ms-MY"/>
        </w:rPr>
        <w:t>pp</w:t>
      </w:r>
      <w:r w:rsidRPr="00D458B1">
        <w:rPr>
          <w:rFonts w:eastAsia="Calibri" w:cs="Times New Roman"/>
          <w:i/>
          <w:szCs w:val="24"/>
          <w:lang w:val="ms-MY"/>
        </w:rPr>
        <w:t xml:space="preserve">. </w:t>
      </w:r>
      <w:r w:rsidRPr="000F7BBA">
        <w:rPr>
          <w:rFonts w:eastAsia="Calibri" w:cs="Times New Roman"/>
          <w:szCs w:val="24"/>
          <w:lang w:val="ms-MY"/>
        </w:rPr>
        <w:t>204–209</w:t>
      </w:r>
      <w:r w:rsidRPr="00D458B1">
        <w:rPr>
          <w:rFonts w:eastAsia="Calibri" w:cs="Times New Roman"/>
          <w:szCs w:val="24"/>
          <w:lang w:val="ms-MY"/>
        </w:rPr>
        <w:t xml:space="preserve"> (SCOPUS indexed).</w:t>
      </w:r>
    </w:p>
    <w:p w14:paraId="3E22EEB1" w14:textId="4E9ED5D3" w:rsidR="00D458B1" w:rsidRDefault="00D458B1" w:rsidP="00743C25">
      <w:pPr>
        <w:spacing w:after="480"/>
        <w:rPr>
          <w:lang w:eastAsia="en-GB"/>
        </w:rPr>
      </w:pPr>
    </w:p>
    <w:p w14:paraId="3E7DD3F2" w14:textId="77777777" w:rsidR="00D458B1" w:rsidRDefault="00D458B1">
      <w:pPr>
        <w:rPr>
          <w:lang w:eastAsia="en-GB"/>
        </w:rPr>
      </w:pPr>
      <w:r>
        <w:rPr>
          <w:lang w:eastAsia="en-GB"/>
        </w:rPr>
        <w:br w:type="page"/>
      </w:r>
    </w:p>
    <w:p w14:paraId="10ECA5DC" w14:textId="77777777" w:rsidR="00D52A27" w:rsidRDefault="00D52A27" w:rsidP="002C26F4">
      <w:pPr>
        <w:pStyle w:val="LISTOFSTATUTES"/>
        <w:rPr>
          <w:rFonts w:eastAsiaTheme="majorEastAsia"/>
        </w:rPr>
        <w:sectPr w:rsidR="00D52A27" w:rsidSect="004B3805">
          <w:footerReference w:type="default" r:id="rId12"/>
          <w:type w:val="continuous"/>
          <w:pgSz w:w="11907" w:h="16840" w:code="9"/>
          <w:pgMar w:top="1418" w:right="1418" w:bottom="1418" w:left="1701" w:header="1417" w:footer="1417" w:gutter="0"/>
          <w:pgNumType w:fmt="lowerRoman" w:start="1"/>
          <w:cols w:space="720"/>
          <w:docGrid w:linePitch="360"/>
        </w:sectPr>
      </w:pPr>
      <w:bookmarkStart w:id="20" w:name="_Toc353408899"/>
    </w:p>
    <w:p w14:paraId="2E303F13" w14:textId="4F15C328" w:rsidR="00D56F56" w:rsidRPr="00D56F56" w:rsidRDefault="0074071F" w:rsidP="00B91622">
      <w:pPr>
        <w:pStyle w:val="TOCHeading"/>
      </w:pPr>
      <w:bookmarkStart w:id="21" w:name="CHAPTER"/>
      <w:r w:rsidRPr="00F4782C">
        <w:lastRenderedPageBreak/>
        <w:t>CHAPTER</w:t>
      </w:r>
      <w:bookmarkEnd w:id="21"/>
      <w:r w:rsidRPr="00F4782C">
        <w:t xml:space="preserve"> </w:t>
      </w:r>
      <w:r>
        <w:t>1</w:t>
      </w:r>
    </w:p>
    <w:p w14:paraId="76FC6E36" w14:textId="4F975678" w:rsidR="00D9293F" w:rsidRPr="00370EC1" w:rsidRDefault="0069786D" w:rsidP="00B91622">
      <w:pPr>
        <w:pStyle w:val="Heading1"/>
      </w:pPr>
      <w:bookmarkStart w:id="22" w:name="_Toc143248191"/>
      <w:bookmarkEnd w:id="20"/>
      <w:r>
        <w:t>INTRODUCTION</w:t>
      </w:r>
      <w:bookmarkEnd w:id="22"/>
    </w:p>
    <w:p w14:paraId="0D5A698E" w14:textId="77777777" w:rsidR="004B3805" w:rsidRDefault="004B3805" w:rsidP="00920A95">
      <w:pPr>
        <w:pStyle w:val="Heading2"/>
      </w:pPr>
      <w:bookmarkStart w:id="23" w:name="_Toc458255"/>
      <w:bookmarkStart w:id="24" w:name="_Toc142379618"/>
      <w:bookmarkStart w:id="25" w:name="_Toc143248192"/>
      <w:r w:rsidRPr="008568DB">
        <w:rPr>
          <w:noProof/>
          <w:lang w:eastAsia="en-MY"/>
        </w:rPr>
        <mc:AlternateContent>
          <mc:Choice Requires="wps">
            <w:drawing>
              <wp:anchor distT="0" distB="0" distL="114300" distR="114300" simplePos="0" relativeHeight="251673600" behindDoc="0" locked="0" layoutInCell="1" allowOverlap="1" wp14:anchorId="6903CD78" wp14:editId="51EE6596">
                <wp:simplePos x="0" y="0"/>
                <wp:positionH relativeFrom="column">
                  <wp:posOffset>152400</wp:posOffset>
                </wp:positionH>
                <wp:positionV relativeFrom="paragraph">
                  <wp:posOffset>8975725</wp:posOffset>
                </wp:positionV>
                <wp:extent cx="685800" cy="228600"/>
                <wp:effectExtent l="3810" t="2540" r="0" b="0"/>
                <wp:wrapNone/>
                <wp:docPr id="3"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B0B84B" w14:textId="77777777" w:rsidR="009E2353" w:rsidRPr="00141D27" w:rsidRDefault="009E2353" w:rsidP="004B3805">
                            <w:pPr>
                              <w:rPr>
                                <w:i/>
                                <w:sz w:val="20"/>
                                <w:szCs w:val="20"/>
                              </w:rPr>
                            </w:pPr>
                            <w:r w:rsidRPr="00141D27">
                              <w:rPr>
                                <w:i/>
                                <w:sz w:val="20"/>
                                <w:szCs w:val="20"/>
                              </w:rPr>
                              <w:t>2.5 cm</w:t>
                            </w:r>
                          </w:p>
                          <w:p w14:paraId="569AED70" w14:textId="77777777" w:rsidR="009E2353" w:rsidRDefault="009E2353" w:rsidP="004B38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3CD78" id="_x0000_t202" coordsize="21600,21600" o:spt="202" path="m,l,21600r21600,l21600,xe">
                <v:stroke joinstyle="miter"/>
                <v:path gradientshapeok="t" o:connecttype="rect"/>
              </v:shapetype>
              <v:shape id="Text Box 253" o:spid="_x0000_s1026" type="#_x0000_t202" style="position:absolute;left:0;text-align:left;margin-left:12pt;margin-top:706.75pt;width:54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" stroked="f">
                <v:textbox>
                  <w:txbxContent>
                    <w:p w14:paraId="40B0B84B" w14:textId="77777777" w:rsidR="009E2353" w:rsidRPr="00141D27" w:rsidRDefault="009E2353" w:rsidP="004B3805">
                      <w:pPr>
                        <w:rPr>
                          <w:i/>
                          <w:sz w:val="20"/>
                          <w:szCs w:val="20"/>
                        </w:rPr>
                      </w:pPr>
                      <w:r w:rsidRPr="00141D27">
                        <w:rPr>
                          <w:i/>
                          <w:sz w:val="20"/>
                          <w:szCs w:val="20"/>
                        </w:rPr>
                        <w:t>2.5 cm</w:t>
                      </w:r>
                    </w:p>
                    <w:p w14:paraId="569AED70" w14:textId="77777777" w:rsidR="009E2353" w:rsidRDefault="009E2353" w:rsidP="004B3805"/>
                  </w:txbxContent>
                </v:textbox>
              </v:shape>
            </w:pict>
          </mc:Fallback>
        </mc:AlternateContent>
      </w:r>
      <w:r w:rsidRPr="008568DB">
        <w:t>Background</w:t>
      </w:r>
      <w:bookmarkEnd w:id="23"/>
      <w:bookmarkEnd w:id="24"/>
      <w:bookmarkEnd w:id="25"/>
    </w:p>
    <w:p w14:paraId="60903291" w14:textId="77777777" w:rsidR="004B3805" w:rsidRPr="00744AA7" w:rsidRDefault="004B3805" w:rsidP="004B3805">
      <w:pPr>
        <w:pStyle w:val="UTEMPARAGRAPH"/>
      </w:pPr>
      <w:r w:rsidRPr="00744AA7">
        <w:t xml:space="preserve">Power distribution system is the last stage of the power delivery chain, which channel electrical energy from the transmission or grid supply system (GSS) network to consumers of electricity. Due to rapid increase in electricity demand, distribution feeders and transformers are getting more extensive, covering wide geographical areas and operating continuously with the expectation of being reliable, safe, and secured. </w:t>
      </w:r>
    </w:p>
    <w:p w14:paraId="16F0D78B" w14:textId="6F3F2034" w:rsidR="004B3805" w:rsidRPr="00744AA7" w:rsidRDefault="004B3805" w:rsidP="004B3805">
      <w:pPr>
        <w:pStyle w:val="UTEMPARAGRAPH"/>
      </w:pPr>
      <w:r w:rsidRPr="00744AA7">
        <w:t xml:space="preserve">As the electric utility industry enters an era of competitive market environment, uncertain world economics, and increasing fuel and equipment cost, there are rising concerns in the utility’s affordability in operating and expanding the distribution network to meet the increasing energy demand. Furthermore, sustainability agenda are also driving the distribution network to accommodate sustainable, clean and efficient energy supply and delivery system in order to reduce greenhouse gas (GHG) emission and reliance of fossil fuel energy sources. </w:t>
      </w:r>
    </w:p>
    <w:p w14:paraId="3089B46E" w14:textId="77777777" w:rsidR="004B3805" w:rsidRPr="00744AA7" w:rsidRDefault="004B3805" w:rsidP="004B3805">
      <w:pPr>
        <w:pStyle w:val="UTEMPARAGRAPH"/>
      </w:pPr>
      <w:r w:rsidRPr="00744AA7">
        <w:t xml:space="preserve">Majority of electrical energy losses occur in power distribution network due to its extensive network. Within the distribution losses are what is commonly known as “Technical Losses” (TL) and “Non-Technical Losses” (NTL). Distribution TL refers to the natural and inherent energy loss resulting from resistance and current flow, primarily in distribution cables (or feeders), transformer windings, and transformer core. NTL is associated with the </w:t>
      </w:r>
      <w:r w:rsidRPr="00744AA7">
        <w:lastRenderedPageBreak/>
        <w:t>energy unaccounted for due to consumer pilferages, faulty energy meters and incorrect billing.</w:t>
      </w:r>
    </w:p>
    <w:p w14:paraId="2DDBBDFF" w14:textId="76852812" w:rsidR="004B3805" w:rsidRDefault="004B3805" w:rsidP="00920A95">
      <w:pPr>
        <w:pStyle w:val="Heading2"/>
      </w:pPr>
      <w:bookmarkStart w:id="26" w:name="_Toc458256"/>
      <w:bookmarkStart w:id="27" w:name="_Toc142379619"/>
      <w:bookmarkStart w:id="28" w:name="_Toc143248193"/>
      <w:r w:rsidRPr="00D41BF0">
        <w:t>Problem Statement</w:t>
      </w:r>
      <w:bookmarkEnd w:id="26"/>
      <w:bookmarkEnd w:id="27"/>
      <w:bookmarkEnd w:id="28"/>
    </w:p>
    <w:p w14:paraId="6214B7E7" w14:textId="77777777" w:rsidR="004B3805" w:rsidRDefault="004B3805" w:rsidP="004B3805">
      <w:pPr>
        <w:pStyle w:val="UTEMPARAGRAPH"/>
      </w:pPr>
      <w:r w:rsidRPr="00744AA7">
        <w:t xml:space="preserve">Power distribution feeders (and </w:t>
      </w:r>
      <w:r w:rsidRPr="000A0A82">
        <w:t>network</w:t>
      </w:r>
      <w:r w:rsidRPr="00744AA7">
        <w:t xml:space="preserve">) stretches over extensive geographical areas and have a myriad of characteristics associated with different voltage levels, circuit lengths, installed transformation capacity, number of load points, circuit construction types (e.g., underground, aerial, mixed) and load segments served. This poses great challenges to analyze the power and energy flow, including TL as these parameters vary significantly from each feeders and networks. </w:t>
      </w:r>
    </w:p>
    <w:p w14:paraId="4FDFF1B5" w14:textId="77777777" w:rsidR="004B3805" w:rsidRPr="00744AA7" w:rsidRDefault="004B3805" w:rsidP="004B3805">
      <w:pPr>
        <w:pStyle w:val="UTEMPARAGRAPH"/>
      </w:pPr>
      <w:r w:rsidRPr="00744AA7">
        <w:t>Conventional method (e.g. load flow or classical loss formulae) to analyze energy flow and TL of distribution networks would typically involve detail network and load modeling using commercial software. However, due to the extensiveness of distribution networks, it would take a significant amount of resources to accurately model a large distribution network for the purposes of determining its TL.</w:t>
      </w:r>
    </w:p>
    <w:p w14:paraId="5D488FF5" w14:textId="77777777" w:rsidR="004B3805" w:rsidRDefault="004B3805" w:rsidP="00920A95">
      <w:pPr>
        <w:pStyle w:val="Heading2"/>
      </w:pPr>
      <w:bookmarkStart w:id="29" w:name="_Toc142379620"/>
      <w:bookmarkStart w:id="30" w:name="_Toc143248194"/>
      <w:bookmarkStart w:id="31" w:name="_Toc458257"/>
      <w:r>
        <w:t>Research Question</w:t>
      </w:r>
      <w:bookmarkEnd w:id="29"/>
      <w:bookmarkEnd w:id="30"/>
    </w:p>
    <w:p w14:paraId="43C796BA" w14:textId="77777777" w:rsidR="004B3805" w:rsidRDefault="004B3805" w:rsidP="004B3805">
      <w:pPr>
        <w:pStyle w:val="UTEMPARAGRAPH"/>
      </w:pPr>
      <w:r>
        <w:t>The main aim of this research is to propose a systematic and effective methodology to estimate system wide TL of MV distribution network with reasonable accuracy. Specifically, the objectives are as follows:</w:t>
      </w:r>
    </w:p>
    <w:p w14:paraId="5AEE268D" w14:textId="77777777" w:rsidR="004B3805" w:rsidRPr="00091D37" w:rsidRDefault="004B3805" w:rsidP="004B3805">
      <w:pPr>
        <w:pStyle w:val="UTEMPARALISTi"/>
      </w:pPr>
      <w:r>
        <w:t>Research question 1.</w:t>
      </w:r>
    </w:p>
    <w:p w14:paraId="7D49C5E9" w14:textId="77777777" w:rsidR="004B3805" w:rsidRPr="00091D37" w:rsidRDefault="004B3805" w:rsidP="004B3805">
      <w:pPr>
        <w:pStyle w:val="UTEMPARALISTi"/>
      </w:pPr>
      <w:r>
        <w:t>Research question 2.</w:t>
      </w:r>
    </w:p>
    <w:p w14:paraId="123A81EB" w14:textId="77777777" w:rsidR="004B3805" w:rsidRPr="00091D37" w:rsidRDefault="004B3805" w:rsidP="004B3805">
      <w:pPr>
        <w:pStyle w:val="UTEMPARALISTi"/>
      </w:pPr>
      <w:r>
        <w:t>Research question 3.</w:t>
      </w:r>
    </w:p>
    <w:p w14:paraId="6996DB07" w14:textId="159C4A93" w:rsidR="004B3805" w:rsidRDefault="004B3805" w:rsidP="00920A95">
      <w:pPr>
        <w:pStyle w:val="Heading2"/>
      </w:pPr>
      <w:bookmarkStart w:id="32" w:name="_Toc142379621"/>
      <w:bookmarkStart w:id="33" w:name="_Toc143248195"/>
      <w:r>
        <w:lastRenderedPageBreak/>
        <w:t>Research Objective</w:t>
      </w:r>
      <w:bookmarkEnd w:id="31"/>
      <w:bookmarkEnd w:id="32"/>
      <w:bookmarkEnd w:id="33"/>
    </w:p>
    <w:p w14:paraId="5B5D8065" w14:textId="77777777" w:rsidR="004B3805" w:rsidRDefault="004B3805" w:rsidP="004B3805">
      <w:pPr>
        <w:pStyle w:val="UTEMPARAGRAPH"/>
      </w:pPr>
      <w:r>
        <w:t>The main aim of this research is to propose a systematic and effective methodology to estimate system wide TL of MV distribution network with reasonable accuracy. Specifically, the objectives are as follows:</w:t>
      </w:r>
    </w:p>
    <w:p w14:paraId="2D138F44" w14:textId="77777777" w:rsidR="004B3805" w:rsidRPr="00091D37" w:rsidRDefault="004B3805" w:rsidP="004B3805">
      <w:pPr>
        <w:pStyle w:val="UTEMPARALISTi"/>
        <w:numPr>
          <w:ilvl w:val="0"/>
          <w:numId w:val="32"/>
        </w:numPr>
      </w:pPr>
      <w:r w:rsidRPr="00091D37">
        <w:t xml:space="preserve">To </w:t>
      </w:r>
      <w:r>
        <w:t>analyse ... .</w:t>
      </w:r>
    </w:p>
    <w:p w14:paraId="626BDEBF" w14:textId="77777777" w:rsidR="004B3805" w:rsidRPr="00091D37" w:rsidRDefault="004B3805" w:rsidP="004B3805">
      <w:pPr>
        <w:pStyle w:val="UTEMPARALISTi"/>
      </w:pPr>
      <w:r w:rsidRPr="00091D37">
        <w:t xml:space="preserve">To </w:t>
      </w:r>
      <w:r>
        <w:t>develop ..</w:t>
      </w:r>
      <w:r w:rsidRPr="00091D37">
        <w:t>.</w:t>
      </w:r>
      <w:r>
        <w:t xml:space="preserve"> .</w:t>
      </w:r>
    </w:p>
    <w:p w14:paraId="5F4D2452" w14:textId="77777777" w:rsidR="004B3805" w:rsidRPr="00091D37" w:rsidRDefault="004B3805" w:rsidP="004B3805">
      <w:pPr>
        <w:pStyle w:val="UTEMPARALISTi"/>
      </w:pPr>
      <w:r w:rsidRPr="00091D37">
        <w:t xml:space="preserve">To </w:t>
      </w:r>
      <w:r>
        <w:t xml:space="preserve">evaluate ... </w:t>
      </w:r>
      <w:r w:rsidRPr="00091D37">
        <w:t>.</w:t>
      </w:r>
    </w:p>
    <w:p w14:paraId="2D773CF3" w14:textId="699F0CB2" w:rsidR="004B3805" w:rsidRPr="0017761D" w:rsidRDefault="004B3805" w:rsidP="00920A95">
      <w:pPr>
        <w:pStyle w:val="Heading2"/>
      </w:pPr>
      <w:bookmarkStart w:id="34" w:name="_Toc458260"/>
      <w:bookmarkStart w:id="35" w:name="_Toc142379622"/>
      <w:bookmarkStart w:id="36" w:name="_Toc143248196"/>
      <w:r w:rsidRPr="0017761D">
        <w:t>Scope of Research</w:t>
      </w:r>
      <w:bookmarkEnd w:id="34"/>
      <w:bookmarkEnd w:id="35"/>
      <w:bookmarkEnd w:id="36"/>
    </w:p>
    <w:p w14:paraId="526A03FA" w14:textId="77777777" w:rsidR="004B3805" w:rsidRDefault="004B3805" w:rsidP="004B3805">
      <w:pPr>
        <w:pStyle w:val="UTEMPARAGRAPH"/>
      </w:pPr>
      <w:bookmarkStart w:id="37" w:name="_Toc458259"/>
      <w:r>
        <w:t>The scope of this research are as follows:</w:t>
      </w:r>
    </w:p>
    <w:p w14:paraId="48277585" w14:textId="77777777" w:rsidR="004B3805" w:rsidRDefault="004B3805" w:rsidP="004B3805">
      <w:pPr>
        <w:pStyle w:val="UTEMPARALISTbullet"/>
      </w:pPr>
      <w:r>
        <w:t>Radial distribution network with balanced load condition</w:t>
      </w:r>
    </w:p>
    <w:p w14:paraId="2CD45825" w14:textId="77777777" w:rsidR="004B3805" w:rsidRDefault="004B3805" w:rsidP="004B3805">
      <w:pPr>
        <w:pStyle w:val="UTEMPARALISTbullet"/>
      </w:pPr>
      <w:r>
        <w:t xml:space="preserve">RF that were developed cover the majority types of feeders found in the Malaysian MV distribution network, covering a typical urban, sub-urban and rural areas with different load distribution along feeders. </w:t>
      </w:r>
    </w:p>
    <w:p w14:paraId="69463B56" w14:textId="77777777" w:rsidR="004B3805" w:rsidRDefault="004B3805" w:rsidP="004B3805">
      <w:pPr>
        <w:pStyle w:val="UTEMPARALISTbullet"/>
      </w:pPr>
      <w:r>
        <w:t xml:space="preserve">The EFM are considered for voltage levels of 33kV and 11kV. </w:t>
      </w:r>
    </w:p>
    <w:p w14:paraId="465F3F6A" w14:textId="77777777" w:rsidR="004B3805" w:rsidRPr="00744AA7" w:rsidRDefault="004B3805" w:rsidP="004B3805">
      <w:pPr>
        <w:pStyle w:val="UTEMPARALISTbullet"/>
      </w:pPr>
      <w:r>
        <w:t>Investigation of load profiles of residential, commercial and industrial load segments to determine load factor (LF) and loss factor (LsF) were considered in the analytical models.</w:t>
      </w:r>
    </w:p>
    <w:p w14:paraId="4F1091EF" w14:textId="561E708A" w:rsidR="004B3805" w:rsidRDefault="00C70007" w:rsidP="00920A95">
      <w:pPr>
        <w:pStyle w:val="Heading2"/>
      </w:pPr>
      <w:bookmarkStart w:id="38" w:name="_Toc458262"/>
      <w:bookmarkStart w:id="39" w:name="_Toc142379623"/>
      <w:bookmarkStart w:id="40" w:name="_Toc143248197"/>
      <w:bookmarkEnd w:id="37"/>
      <w:r>
        <w:t>Dissertation</w:t>
      </w:r>
      <w:r w:rsidR="008E33A7">
        <w:t>/Master Project/Project Paper</w:t>
      </w:r>
      <w:r w:rsidR="004B3805">
        <w:t xml:space="preserve"> Outline</w:t>
      </w:r>
      <w:bookmarkEnd w:id="38"/>
      <w:bookmarkEnd w:id="39"/>
      <w:bookmarkEnd w:id="40"/>
    </w:p>
    <w:p w14:paraId="49BB6227" w14:textId="02B17C98" w:rsidR="004B3805" w:rsidRDefault="004B3805" w:rsidP="004B3805">
      <w:pPr>
        <w:pStyle w:val="UTEMPARAGRAPH"/>
      </w:pPr>
      <w:r>
        <w:t xml:space="preserve">Based on the objectives previously presented and on the approach proposed before, this </w:t>
      </w:r>
      <w:r w:rsidR="008E33A7">
        <w:t>dissertation/master project/project paper</w:t>
      </w:r>
      <w:r>
        <w:t xml:space="preserve"> is made up of five (5) chapters, which contents are summarized as follows:</w:t>
      </w:r>
    </w:p>
    <w:p w14:paraId="34B15453" w14:textId="77777777" w:rsidR="004B3805" w:rsidRDefault="004B3805" w:rsidP="004B3805">
      <w:pPr>
        <w:pStyle w:val="UTEMPARALISTbullet"/>
      </w:pPr>
      <w:r>
        <w:lastRenderedPageBreak/>
        <w:t>Chapter 1. Introduction. This chapter presents the background of the study, research problems, objectives, scopes, contributions and significance of the research.</w:t>
      </w:r>
    </w:p>
    <w:p w14:paraId="11FCCC0C" w14:textId="77777777" w:rsidR="004B3805" w:rsidRDefault="004B3805" w:rsidP="004B3805">
      <w:pPr>
        <w:pStyle w:val="UTEMPARALISTbullet"/>
      </w:pPr>
      <w:r>
        <w:t>Chapter 2. Literature review. This chapter starts with brief overview of current energy efficiency and sustainability issues and challenges in today’s power distribution system related. A brief summary of the modern power distribution system, followed by its network configuration and load characteristics. Then, this chapter presents various literatures on references on characterization of distribution network/feeders based on RN concept. Later, this chapter presents overview of TL in distribution network and discusses various methodologies to estimate TL in the network. Also, a brief discussion on the economics of energy is also presented.</w:t>
      </w:r>
    </w:p>
    <w:p w14:paraId="2A2C9E4F" w14:textId="48902DAA" w:rsidR="004B3805" w:rsidRDefault="00452550" w:rsidP="004B3805">
      <w:pPr>
        <w:pStyle w:val="UTEMPARALISTbullet"/>
      </w:pPr>
      <w:r>
        <w:t>Chapter 3. Materials and Methods</w:t>
      </w:r>
      <w:r w:rsidR="004B3805">
        <w:t xml:space="preserve">. This chapter presents the methodology that has been developed to estimate TL for MV distribution network using analytical approach based on EFM and RF. </w:t>
      </w:r>
    </w:p>
    <w:p w14:paraId="0CC20E26" w14:textId="54816F30" w:rsidR="004B3805" w:rsidRDefault="00452550" w:rsidP="004B3805">
      <w:pPr>
        <w:pStyle w:val="UTEMPARALISTbullet"/>
      </w:pPr>
      <w:r>
        <w:t>Chapter 4. Result and Discussion</w:t>
      </w:r>
      <w:r w:rsidR="004B3805">
        <w:t>. In this chapter, the developed models have been tested and verified through case study performed on a real utility-scale Malaysian MV distribution network.</w:t>
      </w:r>
    </w:p>
    <w:p w14:paraId="0BA58C4B" w14:textId="5A4F6C3D" w:rsidR="00E72B11" w:rsidRDefault="004B3805" w:rsidP="004B3805">
      <w:pPr>
        <w:pStyle w:val="UTEMPARALISTbullet"/>
      </w:pPr>
      <w:r>
        <w:t>Chapte</w:t>
      </w:r>
      <w:r w:rsidR="00452550">
        <w:t>r 5. Conclusion and Recommendations</w:t>
      </w:r>
      <w:r>
        <w:t>. This chapter summarizes the main conclusions as well as achievements of the work undertaken in this research and suggests areas for future work.</w:t>
      </w:r>
    </w:p>
    <w:p w14:paraId="664E5284" w14:textId="4D37905E" w:rsidR="004B3805" w:rsidRPr="00E72B11" w:rsidRDefault="00E72B11" w:rsidP="00E72B11">
      <w:pPr>
        <w:rPr>
          <w:rFonts w:eastAsiaTheme="minorHAnsi" w:cs="Times New Roman"/>
          <w:szCs w:val="24"/>
          <w:lang w:val="ms-MY"/>
        </w:rPr>
      </w:pPr>
      <w:r>
        <w:br w:type="page"/>
      </w:r>
    </w:p>
    <w:p w14:paraId="3C8CB920" w14:textId="45BAEF1F" w:rsidR="00E04040" w:rsidRDefault="004B3FE2" w:rsidP="00B91622">
      <w:pPr>
        <w:pStyle w:val="TOCHeading"/>
      </w:pPr>
      <w:r>
        <w:lastRenderedPageBreak/>
        <w:t>CHAPTER 2</w:t>
      </w:r>
    </w:p>
    <w:p w14:paraId="76FC6F1E" w14:textId="4262D289" w:rsidR="00364855" w:rsidRPr="00370EC1" w:rsidRDefault="00BD5377" w:rsidP="00B91622">
      <w:pPr>
        <w:pStyle w:val="Heading1"/>
      </w:pPr>
      <w:bookmarkStart w:id="41" w:name="_Toc143248198"/>
      <w:r>
        <w:t>LITERATURE REVIEW</w:t>
      </w:r>
      <w:bookmarkEnd w:id="41"/>
    </w:p>
    <w:p w14:paraId="5721A928" w14:textId="77777777" w:rsidR="00920A95" w:rsidRPr="00920A95" w:rsidRDefault="00920A95" w:rsidP="00920A95">
      <w:pPr>
        <w:pStyle w:val="ListParagraph"/>
        <w:keepNext/>
        <w:keepLines/>
        <w:numPr>
          <w:ilvl w:val="0"/>
          <w:numId w:val="29"/>
        </w:numPr>
        <w:spacing w:before="360" w:after="360" w:line="360" w:lineRule="auto"/>
        <w:outlineLvl w:val="1"/>
        <w:rPr>
          <w:rFonts w:eastAsiaTheme="majorEastAsia" w:cstheme="majorBidi"/>
          <w:b/>
          <w:vanish/>
          <w:szCs w:val="26"/>
        </w:rPr>
      </w:pPr>
      <w:bookmarkStart w:id="42" w:name="_Toc142469324"/>
      <w:bookmarkStart w:id="43" w:name="_Toc142469416"/>
      <w:bookmarkStart w:id="44" w:name="_Toc142479338"/>
      <w:bookmarkStart w:id="45" w:name="_Toc142479386"/>
      <w:bookmarkStart w:id="46" w:name="_Toc142488050"/>
      <w:bookmarkStart w:id="47" w:name="_Toc142488166"/>
      <w:bookmarkStart w:id="48" w:name="_Toc142488236"/>
      <w:bookmarkStart w:id="49" w:name="_Toc142488297"/>
      <w:bookmarkStart w:id="50" w:name="_Toc142488343"/>
      <w:bookmarkStart w:id="51" w:name="_Toc142488425"/>
      <w:bookmarkStart w:id="52" w:name="_Toc142489355"/>
      <w:bookmarkStart w:id="53" w:name="_Toc142489400"/>
      <w:bookmarkStart w:id="54" w:name="_Toc142489830"/>
      <w:bookmarkStart w:id="55" w:name="_Toc142569939"/>
      <w:bookmarkStart w:id="56" w:name="_Toc142570741"/>
      <w:bookmarkStart w:id="57" w:name="_Toc142570791"/>
      <w:bookmarkStart w:id="58" w:name="_Toc142570842"/>
      <w:bookmarkStart w:id="59" w:name="_Toc142570894"/>
      <w:bookmarkStart w:id="60" w:name="_Toc142570946"/>
      <w:bookmarkStart w:id="61" w:name="_Toc142570998"/>
      <w:bookmarkStart w:id="62" w:name="_Toc142571050"/>
      <w:bookmarkStart w:id="63" w:name="_Toc142571446"/>
      <w:bookmarkStart w:id="64" w:name="_Toc142571498"/>
      <w:bookmarkStart w:id="65" w:name="_Toc142572017"/>
      <w:bookmarkStart w:id="66" w:name="_Toc142572122"/>
      <w:bookmarkStart w:id="67" w:name="_Toc142572177"/>
      <w:bookmarkStart w:id="68" w:name="_Toc142572568"/>
      <w:bookmarkStart w:id="69" w:name="_Toc142572612"/>
      <w:bookmarkStart w:id="70" w:name="_Toc142572657"/>
      <w:bookmarkStart w:id="71" w:name="_Toc142572732"/>
      <w:bookmarkStart w:id="72" w:name="_Toc142572787"/>
      <w:bookmarkStart w:id="73" w:name="_Toc142572978"/>
      <w:bookmarkStart w:id="74" w:name="_Toc142573025"/>
      <w:bookmarkStart w:id="75" w:name="_Toc142573119"/>
      <w:bookmarkStart w:id="76" w:name="_Toc142573743"/>
      <w:bookmarkStart w:id="77" w:name="_Toc115881823"/>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64AC8C07" w14:textId="07C2CC3B" w:rsidR="00BD5377" w:rsidRPr="00457870" w:rsidRDefault="00BD5377" w:rsidP="00920A95">
      <w:pPr>
        <w:pStyle w:val="Heading2"/>
      </w:pPr>
      <w:bookmarkStart w:id="78" w:name="_Toc143248199"/>
      <w:r w:rsidRPr="00457870">
        <w:t>Introduction</w:t>
      </w:r>
      <w:bookmarkEnd w:id="77"/>
      <w:bookmarkEnd w:id="78"/>
    </w:p>
    <w:p w14:paraId="4A84D0EB" w14:textId="5A825ABF" w:rsidR="00BD5377" w:rsidRPr="00BD5377" w:rsidRDefault="00BD5377" w:rsidP="00F5260F">
      <w:pPr>
        <w:ind w:left="0" w:firstLine="709"/>
        <w:jc w:val="both"/>
        <w:rPr>
          <w:rFonts w:eastAsia="Calibri" w:cs="Times New Roman"/>
          <w:szCs w:val="24"/>
          <w:lang w:val="en-US"/>
        </w:rPr>
      </w:pPr>
      <w:r w:rsidRPr="00BD5377">
        <w:rPr>
          <w:rFonts w:eastAsia="Calibri" w:cs="Times New Roman"/>
          <w:szCs w:val="24"/>
          <w:lang w:val="en-US"/>
        </w:rPr>
        <w:t>In today’s moder</w:t>
      </w:r>
      <w:r w:rsidR="00A2471D">
        <w:rPr>
          <w:rFonts w:eastAsia="Calibri" w:cs="Times New Roman"/>
          <w:szCs w:val="24"/>
          <w:lang w:val="en-US"/>
        </w:rPr>
        <w:t>n society, energy efficiency is</w:t>
      </w:r>
      <w:r w:rsidRPr="00BD5377">
        <w:rPr>
          <w:rFonts w:eastAsia="Calibri" w:cs="Times New Roman"/>
          <w:szCs w:val="24"/>
          <w:lang w:val="en-US"/>
        </w:rPr>
        <w:t xml:space="preserve"> identified as key strategies to address growing issues in increasing fuel cost, market competition, tightening regulation, climate change and energy crisis due to depleting fossil fuel resources. Utilities and regulators are putting greater emphasis to find ways to reduce distribution TL as it represents key indicator of an energy efficient system. For strategic planning and development of energy efficient distribution network, it is important for utilities to develop effective methodology to correctly and efficiently evaluate the magnitude, location and sources of TL that occurs in the system. With comprehensive and accurate TL information, corrective and preventive solutions for TL reduction can be planned and executed correctly, and in a timely and effective manner.</w:t>
      </w:r>
    </w:p>
    <w:p w14:paraId="644FA22F" w14:textId="77777777" w:rsidR="00BD5377" w:rsidRPr="00BD5377" w:rsidRDefault="00BD5377" w:rsidP="00920A95">
      <w:pPr>
        <w:pStyle w:val="Heading2"/>
        <w:rPr>
          <w:lang w:val="en-US"/>
        </w:rPr>
      </w:pPr>
      <w:bookmarkStart w:id="79" w:name="_Toc115881824"/>
      <w:bookmarkStart w:id="80" w:name="_Toc143248200"/>
      <w:r w:rsidRPr="00BD5377">
        <w:rPr>
          <w:lang w:val="en-US"/>
        </w:rPr>
        <w:t>Sample Paragraph of Subtopic Level 1</w:t>
      </w:r>
      <w:bookmarkEnd w:id="79"/>
      <w:bookmarkEnd w:id="80"/>
    </w:p>
    <w:p w14:paraId="5E0DC49B" w14:textId="77777777" w:rsidR="00BD5377" w:rsidRPr="00BD5377" w:rsidRDefault="00BD5377" w:rsidP="00BD5377">
      <w:pPr>
        <w:ind w:left="0" w:firstLine="720"/>
        <w:jc w:val="both"/>
        <w:rPr>
          <w:rFonts w:eastAsia="Calibri" w:cs="Times New Roman"/>
          <w:noProof/>
          <w:szCs w:val="24"/>
          <w:lang w:val="ms-MY"/>
        </w:rPr>
      </w:pPr>
      <w:bookmarkStart w:id="81" w:name="_Toc458266"/>
      <w:r w:rsidRPr="00BD5377">
        <w:rPr>
          <w:rFonts w:eastAsia="Calibri" w:cs="Times New Roman"/>
          <w:szCs w:val="24"/>
          <w:lang w:val="ms-MY"/>
        </w:rPr>
        <w:t xml:space="preserve">The purpose of distribution feeder (cable or line) is to provide path for energy flow from GSS all the way to the distribution customer. Traditional distribution feeders (without DER) are usually operated in radial configurations - the energy flows uni-directionally from the GSS to the load. The feeders are typically categorized by its: (i) voltage level, (ii) conductor material, (iii) conductor size (cross sectional area), (iv) insulation type and (v) no </w:t>
      </w:r>
      <w:r w:rsidRPr="00BD5377">
        <w:rPr>
          <w:rFonts w:eastAsia="Calibri" w:cs="Times New Roman"/>
          <w:szCs w:val="24"/>
          <w:lang w:val="ms-MY"/>
        </w:rPr>
        <w:lastRenderedPageBreak/>
        <w:t xml:space="preserve">of phases. These feeders scattered all over different supply zones. Hence, they are extensive and large in numbers. </w:t>
      </w:r>
    </w:p>
    <w:p w14:paraId="513C5EDA" w14:textId="77777777" w:rsidR="00BD5377" w:rsidRPr="00BD5377" w:rsidRDefault="00BD5377" w:rsidP="00920A95">
      <w:pPr>
        <w:pStyle w:val="Heading2"/>
        <w:rPr>
          <w:lang w:val="ms-MY"/>
        </w:rPr>
      </w:pPr>
      <w:bookmarkStart w:id="82" w:name="_Toc115881825"/>
      <w:bookmarkStart w:id="83" w:name="_Toc143248201"/>
      <w:bookmarkStart w:id="84" w:name="_Toc458267"/>
      <w:bookmarkEnd w:id="81"/>
      <w:r w:rsidRPr="00BD5377">
        <w:rPr>
          <w:lang w:val="ms-MY"/>
        </w:rPr>
        <w:t xml:space="preserve">Sample </w:t>
      </w:r>
      <w:r w:rsidRPr="00BD5377">
        <w:rPr>
          <w:lang w:val="en-US"/>
        </w:rPr>
        <w:t xml:space="preserve">Paragraph </w:t>
      </w:r>
      <w:r w:rsidRPr="00BD5377">
        <w:rPr>
          <w:lang w:val="ms-MY"/>
        </w:rPr>
        <w:t>of Subtopic Level 2</w:t>
      </w:r>
      <w:bookmarkEnd w:id="82"/>
      <w:bookmarkEnd w:id="83"/>
    </w:p>
    <w:p w14:paraId="140FA44B"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 xml:space="preserve">In distribution feeder, electrical energy flows through multiple feeder sections to serve all connected loads. Sometimes, one or more line branches (or laterals) branch emanates from the main feeders. Each MV feeder and/or feeder section can be fairly short, on the order of a few or less than 1 km, or it can be as long as several tens of km, depending on the distance from the substation to the load point. </w:t>
      </w:r>
    </w:p>
    <w:p w14:paraId="371E9595"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 xml:space="preserve">A load point represents a MV/LV distribution transformer, which usually serves a load area consist different mix of customer or load segment (e.g. residential, commercial, and industrial). Furthermore, the magnitude of load along connected at each load point (or load distribution) along feeder also varies at every demand period. </w:t>
      </w:r>
    </w:p>
    <w:p w14:paraId="2B5D41C8"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Due to extensive number and variety of characteristics, distribution feeder contributes significantly to TL in distribution system. This is discussed in the next paragraph.</w:t>
      </w:r>
    </w:p>
    <w:p w14:paraId="33B16887" w14:textId="5FFB50A5" w:rsidR="00BD5377" w:rsidRPr="00BD5377" w:rsidRDefault="00BD5377" w:rsidP="00920A95">
      <w:pPr>
        <w:pStyle w:val="Heading2"/>
        <w:rPr>
          <w:lang w:val="en-US"/>
        </w:rPr>
      </w:pPr>
      <w:bookmarkStart w:id="85" w:name="_Toc115881826"/>
      <w:bookmarkStart w:id="86" w:name="_Toc143248202"/>
      <w:bookmarkEnd w:id="84"/>
      <w:r w:rsidRPr="00BD5377">
        <w:rPr>
          <w:lang w:val="en-US"/>
        </w:rPr>
        <w:t>Sample Paragraph of Subtopic Level 3</w:t>
      </w:r>
      <w:bookmarkEnd w:id="85"/>
      <w:bookmarkEnd w:id="86"/>
    </w:p>
    <w:p w14:paraId="3803D8D6" w14:textId="7777777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 xml:space="preserve">The TL in distribution feeder is caused by heat generated due to current flow through feeder resistance. This are sometimes referred to as “I^2 R losses” (also known as “copper losses” or “joule losses”). The fact that this type of TL depends on the square of the current, means that demand profiles containing large peaks lead to significantly more TL than flat demand profiles, even if the average power usage is the same. </w:t>
      </w:r>
    </w:p>
    <w:p w14:paraId="06A262C3" w14:textId="392A92A4"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lastRenderedPageBreak/>
        <w:t>The power losses (MW) of the feeder in Figure 2.9 at any time t can be described based on Eq</w:t>
      </w:r>
      <w:r w:rsidR="00FB7811">
        <w:rPr>
          <w:rFonts w:eastAsia="Calibri" w:cs="Times New Roman"/>
          <w:szCs w:val="24"/>
          <w:lang w:val="en-US"/>
        </w:rPr>
        <w:t>uation 2.3 and Equation 2.4</w:t>
      </w:r>
      <w:r w:rsidRPr="00BD5377">
        <w:rPr>
          <w:rFonts w:eastAsia="Calibri" w:cs="Times New Roman"/>
          <w:szCs w:val="24"/>
          <w:lang w:val="en-US"/>
        </w:rPr>
        <w:t>. The total TL for the entire feeder is then calculated as the sum of all energy losses in all feeder section using Equation 2.5.</w:t>
      </w:r>
    </w:p>
    <w:p w14:paraId="385D62B5" w14:textId="77777777" w:rsidR="00A2471D" w:rsidRPr="00A2471D" w:rsidRDefault="00A2471D" w:rsidP="00A2471D">
      <w:pPr>
        <w:pStyle w:val="ListParagraph"/>
        <w:keepNext/>
        <w:keepLines/>
        <w:numPr>
          <w:ilvl w:val="0"/>
          <w:numId w:val="1"/>
        </w:numPr>
        <w:spacing w:after="360"/>
        <w:outlineLvl w:val="2"/>
        <w:rPr>
          <w:rFonts w:eastAsiaTheme="majorEastAsia" w:cstheme="majorBidi"/>
          <w:b/>
          <w:vanish/>
          <w:szCs w:val="24"/>
          <w:lang w:val="en-US"/>
        </w:rPr>
      </w:pPr>
      <w:bookmarkStart w:id="87" w:name="_Toc115881827"/>
    </w:p>
    <w:p w14:paraId="34E12735" w14:textId="77777777" w:rsidR="00A2471D" w:rsidRPr="00A2471D" w:rsidRDefault="00A2471D" w:rsidP="00A2471D">
      <w:pPr>
        <w:pStyle w:val="ListParagraph"/>
        <w:keepNext/>
        <w:keepLines/>
        <w:numPr>
          <w:ilvl w:val="0"/>
          <w:numId w:val="1"/>
        </w:numPr>
        <w:spacing w:after="360"/>
        <w:outlineLvl w:val="2"/>
        <w:rPr>
          <w:rFonts w:eastAsiaTheme="majorEastAsia" w:cstheme="majorBidi"/>
          <w:b/>
          <w:vanish/>
          <w:szCs w:val="24"/>
          <w:lang w:val="en-US"/>
        </w:rPr>
      </w:pPr>
    </w:p>
    <w:p w14:paraId="5D4D5FAB" w14:textId="77777777" w:rsidR="00A2471D" w:rsidRPr="00A2471D" w:rsidRDefault="00A2471D" w:rsidP="00A2471D">
      <w:pPr>
        <w:pStyle w:val="ListParagraph"/>
        <w:keepNext/>
        <w:keepLines/>
        <w:numPr>
          <w:ilvl w:val="1"/>
          <w:numId w:val="1"/>
        </w:numPr>
        <w:spacing w:after="360"/>
        <w:outlineLvl w:val="2"/>
        <w:rPr>
          <w:rFonts w:eastAsiaTheme="majorEastAsia" w:cstheme="majorBidi"/>
          <w:b/>
          <w:vanish/>
          <w:szCs w:val="24"/>
          <w:lang w:val="en-US"/>
        </w:rPr>
      </w:pPr>
    </w:p>
    <w:p w14:paraId="71E16591" w14:textId="77777777" w:rsidR="00A2471D" w:rsidRPr="00A2471D" w:rsidRDefault="00A2471D" w:rsidP="00A2471D">
      <w:pPr>
        <w:pStyle w:val="ListParagraph"/>
        <w:keepNext/>
        <w:keepLines/>
        <w:numPr>
          <w:ilvl w:val="1"/>
          <w:numId w:val="1"/>
        </w:numPr>
        <w:spacing w:after="360"/>
        <w:outlineLvl w:val="2"/>
        <w:rPr>
          <w:rFonts w:eastAsiaTheme="majorEastAsia" w:cstheme="majorBidi"/>
          <w:b/>
          <w:vanish/>
          <w:szCs w:val="24"/>
          <w:lang w:val="en-US"/>
        </w:rPr>
      </w:pPr>
    </w:p>
    <w:p w14:paraId="4BD75E23" w14:textId="77777777" w:rsidR="00A2471D" w:rsidRPr="00A2471D" w:rsidRDefault="00A2471D" w:rsidP="00A2471D">
      <w:pPr>
        <w:pStyle w:val="ListParagraph"/>
        <w:keepNext/>
        <w:keepLines/>
        <w:numPr>
          <w:ilvl w:val="1"/>
          <w:numId w:val="1"/>
        </w:numPr>
        <w:spacing w:after="360"/>
        <w:outlineLvl w:val="2"/>
        <w:rPr>
          <w:rFonts w:eastAsiaTheme="majorEastAsia" w:cstheme="majorBidi"/>
          <w:b/>
          <w:vanish/>
          <w:szCs w:val="24"/>
          <w:lang w:val="en-US"/>
        </w:rPr>
      </w:pPr>
    </w:p>
    <w:p w14:paraId="521678FA" w14:textId="77777777" w:rsidR="00A2471D" w:rsidRPr="00A2471D" w:rsidRDefault="00A2471D" w:rsidP="00A2471D">
      <w:pPr>
        <w:pStyle w:val="ListParagraph"/>
        <w:keepNext/>
        <w:keepLines/>
        <w:numPr>
          <w:ilvl w:val="1"/>
          <w:numId w:val="1"/>
        </w:numPr>
        <w:spacing w:after="360"/>
        <w:outlineLvl w:val="2"/>
        <w:rPr>
          <w:rFonts w:eastAsiaTheme="majorEastAsia" w:cstheme="majorBidi"/>
          <w:b/>
          <w:vanish/>
          <w:szCs w:val="24"/>
          <w:lang w:val="en-US"/>
        </w:rPr>
      </w:pPr>
    </w:p>
    <w:p w14:paraId="1EB37E3A" w14:textId="204354BC" w:rsidR="00BD5377" w:rsidRPr="00BD5377" w:rsidRDefault="00BD5377" w:rsidP="00A2471D">
      <w:pPr>
        <w:pStyle w:val="Heading3"/>
      </w:pPr>
      <w:bookmarkStart w:id="88" w:name="_Toc143248203"/>
      <w:r w:rsidRPr="00BD5377">
        <w:t xml:space="preserve">This Is Just A Sample of </w:t>
      </w:r>
      <w:proofErr w:type="gramStart"/>
      <w:r w:rsidRPr="00BD5377">
        <w:t>A</w:t>
      </w:r>
      <w:proofErr w:type="gramEnd"/>
      <w:r w:rsidRPr="00BD5377">
        <w:t xml:space="preserve"> Very Long Subtopic Level 2 Title Which Consists of Two or More Lines</w:t>
      </w:r>
      <w:bookmarkEnd w:id="87"/>
      <w:bookmarkEnd w:id="88"/>
      <w:r w:rsidRPr="00BD5377">
        <w:t xml:space="preserve"> </w:t>
      </w:r>
    </w:p>
    <w:p w14:paraId="66FE3110" w14:textId="7BB2C823" w:rsidR="00BD5377" w:rsidRPr="00BD5377" w:rsidRDefault="00BD5377" w:rsidP="00186AD1">
      <w:pPr>
        <w:pStyle w:val="Heading3"/>
      </w:pPr>
      <w:bookmarkStart w:id="89" w:name="_Toc115881828"/>
      <w:bookmarkStart w:id="90" w:name="_Toc143248204"/>
      <w:r w:rsidRPr="00BD5377">
        <w:t xml:space="preserve">This Is Just A Sample </w:t>
      </w:r>
      <w:proofErr w:type="gramStart"/>
      <w:r w:rsidRPr="00BD5377">
        <w:t>Of</w:t>
      </w:r>
      <w:proofErr w:type="gramEnd"/>
      <w:r w:rsidRPr="00BD5377">
        <w:t xml:space="preserve"> A Very Long Subtopic Level 2 Title Which Consists of Two or More Lines</w:t>
      </w:r>
      <w:bookmarkEnd w:id="89"/>
      <w:bookmarkEnd w:id="90"/>
      <w:r w:rsidRPr="00BD5377">
        <w:t xml:space="preserve"> </w:t>
      </w:r>
    </w:p>
    <w:p w14:paraId="40AD2348" w14:textId="46CBBE7F" w:rsidR="00BD5377" w:rsidRPr="00BD5377" w:rsidRDefault="00BD5377" w:rsidP="00186AD1">
      <w:pPr>
        <w:pStyle w:val="Heading3"/>
        <w:rPr>
          <w:iCs/>
        </w:rPr>
      </w:pPr>
      <w:bookmarkStart w:id="91" w:name="_Toc115881829"/>
      <w:bookmarkStart w:id="92" w:name="_Toc143248205"/>
      <w:r w:rsidRPr="00BD5377">
        <w:rPr>
          <w:iCs/>
        </w:rPr>
        <w:t xml:space="preserve">This Is Just A Sample of </w:t>
      </w:r>
      <w:proofErr w:type="gramStart"/>
      <w:r w:rsidRPr="00BD5377">
        <w:rPr>
          <w:iCs/>
        </w:rPr>
        <w:t>A</w:t>
      </w:r>
      <w:proofErr w:type="gramEnd"/>
      <w:r w:rsidRPr="00BD5377">
        <w:rPr>
          <w:iCs/>
        </w:rPr>
        <w:t xml:space="preserve"> Very Long Subtopic Level 3 Title Which Consists of Two or More Lines</w:t>
      </w:r>
      <w:bookmarkEnd w:id="91"/>
      <w:bookmarkEnd w:id="92"/>
      <w:r w:rsidRPr="00BD5377">
        <w:rPr>
          <w:iCs/>
        </w:rPr>
        <w:t xml:space="preserve"> </w:t>
      </w:r>
    </w:p>
    <w:p w14:paraId="4D2F4D48" w14:textId="6ECDB64D" w:rsidR="00BD5377" w:rsidRPr="00BD5377" w:rsidRDefault="00A2471D" w:rsidP="00920A95">
      <w:pPr>
        <w:pStyle w:val="Heading2"/>
        <w:rPr>
          <w:lang w:val="en-US"/>
        </w:rPr>
      </w:pPr>
      <w:bookmarkStart w:id="93" w:name="_Toc115881830"/>
      <w:bookmarkStart w:id="94" w:name="_Toc143248206"/>
      <w:r>
        <w:rPr>
          <w:lang w:val="en-US"/>
        </w:rPr>
        <w:t>Sample of L</w:t>
      </w:r>
      <w:r w:rsidR="00BD5377" w:rsidRPr="00BD5377">
        <w:rPr>
          <w:lang w:val="en-US"/>
        </w:rPr>
        <w:t>ist</w:t>
      </w:r>
      <w:bookmarkEnd w:id="93"/>
      <w:r>
        <w:rPr>
          <w:lang w:val="en-US"/>
        </w:rPr>
        <w:t>s</w:t>
      </w:r>
      <w:bookmarkEnd w:id="94"/>
    </w:p>
    <w:p w14:paraId="2AB4B1FA" w14:textId="77777777" w:rsidR="00BD5377" w:rsidRPr="00BD5377" w:rsidRDefault="00BD5377" w:rsidP="00BD5377">
      <w:pPr>
        <w:ind w:left="0" w:firstLine="720"/>
        <w:jc w:val="both"/>
        <w:rPr>
          <w:rFonts w:eastAsia="Calibri" w:cs="Times New Roman"/>
          <w:szCs w:val="24"/>
          <w:lang w:val="ms-MY"/>
        </w:rPr>
      </w:pPr>
      <w:bookmarkStart w:id="95" w:name="_Toc458269"/>
      <w:r w:rsidRPr="00BD5377">
        <w:rPr>
          <w:rFonts w:eastAsia="Calibri" w:cs="Times New Roman"/>
          <w:szCs w:val="24"/>
          <w:lang w:val="ms-MY"/>
        </w:rPr>
        <w:t>Sample of bullets:</w:t>
      </w:r>
    </w:p>
    <w:p w14:paraId="711C9018" w14:textId="77777777" w:rsidR="00BD5377" w:rsidRPr="00F5260F" w:rsidRDefault="00BD5377" w:rsidP="00F5260F">
      <w:pPr>
        <w:pStyle w:val="ListParagraph"/>
        <w:numPr>
          <w:ilvl w:val="0"/>
          <w:numId w:val="37"/>
        </w:numPr>
        <w:jc w:val="both"/>
        <w:rPr>
          <w:rFonts w:eastAsia="Calibri" w:cs="Times New Roman"/>
          <w:szCs w:val="24"/>
          <w:lang w:val="ms-MY"/>
        </w:rPr>
      </w:pPr>
      <w:r w:rsidRPr="00F5260F">
        <w:rPr>
          <w:rFonts w:eastAsia="Calibri" w:cs="Times New Roman"/>
          <w:szCs w:val="24"/>
          <w:lang w:val="ms-MY"/>
        </w:rPr>
        <w:t>Radial distribution network with balanced load condition</w:t>
      </w:r>
    </w:p>
    <w:p w14:paraId="6FD0E579" w14:textId="77777777" w:rsidR="00BD5377" w:rsidRPr="00F5260F" w:rsidRDefault="00BD5377" w:rsidP="00F5260F">
      <w:pPr>
        <w:pStyle w:val="ListParagraph"/>
        <w:numPr>
          <w:ilvl w:val="0"/>
          <w:numId w:val="38"/>
        </w:numPr>
        <w:jc w:val="both"/>
        <w:rPr>
          <w:rFonts w:eastAsia="Calibri" w:cs="Times New Roman"/>
          <w:szCs w:val="24"/>
          <w:lang w:val="ms-MY"/>
        </w:rPr>
      </w:pPr>
      <w:r w:rsidRPr="00F5260F">
        <w:rPr>
          <w:rFonts w:eastAsia="Calibri" w:cs="Times New Roman"/>
          <w:szCs w:val="24"/>
          <w:lang w:val="ms-MY"/>
        </w:rPr>
        <w:t xml:space="preserve">RF that were developed cover the majority types of feeders found in the Malaysian MV distribution network, covering a typical urban, sub-urban and rural areas with different load distribution along feeders. </w:t>
      </w:r>
    </w:p>
    <w:p w14:paraId="3C003D6E" w14:textId="77777777" w:rsidR="00BD5377" w:rsidRPr="00F5260F" w:rsidRDefault="00BD5377" w:rsidP="00F5260F">
      <w:pPr>
        <w:pStyle w:val="ListParagraph"/>
        <w:numPr>
          <w:ilvl w:val="0"/>
          <w:numId w:val="38"/>
        </w:numPr>
        <w:jc w:val="both"/>
        <w:rPr>
          <w:rFonts w:eastAsia="Calibri" w:cs="Times New Roman"/>
          <w:szCs w:val="24"/>
          <w:lang w:val="ms-MY"/>
        </w:rPr>
      </w:pPr>
      <w:r w:rsidRPr="00F5260F">
        <w:rPr>
          <w:rFonts w:eastAsia="Calibri" w:cs="Times New Roman"/>
          <w:szCs w:val="24"/>
          <w:lang w:val="ms-MY"/>
        </w:rPr>
        <w:t xml:space="preserve">The EFM are considered for voltage levels of 33kV and 11kV. </w:t>
      </w:r>
    </w:p>
    <w:p w14:paraId="70418325" w14:textId="77777777" w:rsidR="00BD5377" w:rsidRPr="00F5260F" w:rsidRDefault="00BD5377" w:rsidP="00F5260F">
      <w:pPr>
        <w:pStyle w:val="ListParagraph"/>
        <w:numPr>
          <w:ilvl w:val="0"/>
          <w:numId w:val="38"/>
        </w:numPr>
        <w:jc w:val="both"/>
        <w:rPr>
          <w:rFonts w:eastAsia="Calibri" w:cs="Times New Roman"/>
          <w:szCs w:val="24"/>
          <w:lang w:val="ms-MY"/>
        </w:rPr>
      </w:pPr>
      <w:r w:rsidRPr="00F5260F">
        <w:rPr>
          <w:rFonts w:eastAsia="Calibri" w:cs="Times New Roman"/>
          <w:szCs w:val="24"/>
          <w:lang w:val="ms-MY"/>
        </w:rPr>
        <w:t>Investigation of load profiles of residential, commercial and industrial load segments to determine load factor (LF) and loss factor (LsF) were considered in the analytical models.</w:t>
      </w:r>
    </w:p>
    <w:p w14:paraId="1C5108A5" w14:textId="666F7AD3" w:rsidR="00BD5377" w:rsidRPr="00BD5377" w:rsidRDefault="00A2471D" w:rsidP="00BD5377">
      <w:pPr>
        <w:ind w:left="0" w:firstLine="720"/>
        <w:jc w:val="both"/>
        <w:rPr>
          <w:rFonts w:eastAsia="Calibri" w:cs="Times New Roman"/>
          <w:szCs w:val="24"/>
          <w:lang w:val="ms-MY"/>
        </w:rPr>
      </w:pPr>
      <w:r>
        <w:rPr>
          <w:rFonts w:eastAsia="Calibri" w:cs="Times New Roman"/>
          <w:szCs w:val="24"/>
          <w:lang w:val="ms-MY"/>
        </w:rPr>
        <w:t xml:space="preserve">Sample of a, b, </w:t>
      </w:r>
      <w:r w:rsidR="00BD5377" w:rsidRPr="00BD5377">
        <w:rPr>
          <w:rFonts w:eastAsia="Calibri" w:cs="Times New Roman"/>
          <w:szCs w:val="24"/>
          <w:lang w:val="ms-MY"/>
        </w:rPr>
        <w:t>c:</w:t>
      </w:r>
    </w:p>
    <w:p w14:paraId="6BC5727D" w14:textId="77777777" w:rsidR="00BD5377" w:rsidRPr="00BD5377" w:rsidRDefault="00BD5377" w:rsidP="00BD5377">
      <w:pPr>
        <w:numPr>
          <w:ilvl w:val="0"/>
          <w:numId w:val="35"/>
        </w:numPr>
        <w:spacing w:after="200" w:line="276" w:lineRule="auto"/>
        <w:jc w:val="both"/>
        <w:rPr>
          <w:rFonts w:eastAsia="Calibri" w:cs="Times New Roman"/>
          <w:szCs w:val="24"/>
          <w:lang w:val="ms-MY"/>
        </w:rPr>
      </w:pPr>
      <w:r w:rsidRPr="00BD5377">
        <w:rPr>
          <w:rFonts w:eastAsia="Calibri" w:cs="Times New Roman"/>
          <w:szCs w:val="24"/>
          <w:lang w:val="ms-MY"/>
        </w:rPr>
        <w:t>Radial distribution network with balanced load condition</w:t>
      </w:r>
    </w:p>
    <w:p w14:paraId="10C6095E" w14:textId="77777777" w:rsidR="00BD5377" w:rsidRPr="00BD5377" w:rsidRDefault="00BD5377" w:rsidP="00BD5377">
      <w:pPr>
        <w:numPr>
          <w:ilvl w:val="0"/>
          <w:numId w:val="35"/>
        </w:numPr>
        <w:spacing w:after="200" w:line="276" w:lineRule="auto"/>
        <w:jc w:val="both"/>
        <w:rPr>
          <w:rFonts w:eastAsia="Calibri" w:cs="Times New Roman"/>
          <w:szCs w:val="24"/>
          <w:lang w:val="ms-MY"/>
        </w:rPr>
      </w:pPr>
      <w:r w:rsidRPr="00BD5377">
        <w:rPr>
          <w:rFonts w:eastAsia="Calibri" w:cs="Times New Roman"/>
          <w:szCs w:val="24"/>
          <w:lang w:val="ms-MY"/>
        </w:rPr>
        <w:lastRenderedPageBreak/>
        <w:t xml:space="preserve">RF that were developed cover the majority types of feeders found in the Malaysian MV distribution network, covering a typical urban, sub-urban and rural areas with different load distribution along feeders. </w:t>
      </w:r>
    </w:p>
    <w:p w14:paraId="18621A9E" w14:textId="77777777" w:rsidR="00BD5377" w:rsidRPr="00BD5377" w:rsidRDefault="00BD5377" w:rsidP="00BD5377">
      <w:pPr>
        <w:numPr>
          <w:ilvl w:val="0"/>
          <w:numId w:val="35"/>
        </w:numPr>
        <w:spacing w:after="200" w:line="276" w:lineRule="auto"/>
        <w:jc w:val="both"/>
        <w:rPr>
          <w:rFonts w:eastAsia="Calibri" w:cs="Times New Roman"/>
          <w:szCs w:val="24"/>
          <w:lang w:val="ms-MY"/>
        </w:rPr>
      </w:pPr>
      <w:r w:rsidRPr="00BD5377">
        <w:rPr>
          <w:rFonts w:eastAsia="Calibri" w:cs="Times New Roman"/>
          <w:szCs w:val="24"/>
          <w:lang w:val="ms-MY"/>
        </w:rPr>
        <w:t xml:space="preserve">The EFM are considered for voltage levels of 33kV and 11kV. </w:t>
      </w:r>
    </w:p>
    <w:p w14:paraId="06A3CD1C" w14:textId="4D680052" w:rsidR="00BD5377" w:rsidRPr="00BD5377" w:rsidRDefault="00A2471D" w:rsidP="00BD5377">
      <w:pPr>
        <w:ind w:left="0" w:firstLine="720"/>
        <w:jc w:val="both"/>
        <w:rPr>
          <w:rFonts w:eastAsia="Calibri" w:cs="Times New Roman"/>
          <w:szCs w:val="24"/>
          <w:lang w:val="ms-MY"/>
        </w:rPr>
      </w:pPr>
      <w:r>
        <w:rPr>
          <w:rFonts w:eastAsia="Calibri" w:cs="Times New Roman"/>
          <w:szCs w:val="24"/>
          <w:lang w:val="ms-MY"/>
        </w:rPr>
        <w:t>Sample of i, ii, iii:</w:t>
      </w:r>
      <w:r w:rsidR="00BD5377" w:rsidRPr="00BD5377">
        <w:rPr>
          <w:rFonts w:eastAsia="Calibri" w:cs="Times New Roman"/>
          <w:szCs w:val="24"/>
          <w:lang w:val="ms-MY"/>
        </w:rPr>
        <w:t xml:space="preserve"> </w:t>
      </w:r>
    </w:p>
    <w:p w14:paraId="55005701" w14:textId="77777777" w:rsidR="00BD5377" w:rsidRPr="00BD5377" w:rsidRDefault="00BD5377" w:rsidP="00BD5377">
      <w:pPr>
        <w:numPr>
          <w:ilvl w:val="0"/>
          <w:numId w:val="34"/>
        </w:numPr>
        <w:spacing w:after="200" w:line="276" w:lineRule="auto"/>
        <w:jc w:val="both"/>
        <w:rPr>
          <w:rFonts w:eastAsia="Calibri" w:cs="Times New Roman"/>
          <w:szCs w:val="24"/>
          <w:lang w:val="ms-MY"/>
        </w:rPr>
      </w:pPr>
      <w:r w:rsidRPr="00BD5377">
        <w:rPr>
          <w:rFonts w:eastAsia="Calibri" w:cs="Times New Roman"/>
          <w:szCs w:val="24"/>
          <w:lang w:val="ms-MY"/>
        </w:rPr>
        <w:t>Radial distribution network with balanced load condition</w:t>
      </w:r>
    </w:p>
    <w:p w14:paraId="0916A52C" w14:textId="77777777" w:rsidR="00BD5377" w:rsidRPr="00F5260F" w:rsidRDefault="00BD5377" w:rsidP="00F5260F">
      <w:pPr>
        <w:pStyle w:val="ListParagraph"/>
        <w:numPr>
          <w:ilvl w:val="0"/>
          <w:numId w:val="34"/>
        </w:numPr>
        <w:jc w:val="both"/>
        <w:rPr>
          <w:rFonts w:eastAsia="Calibri" w:cs="Times New Roman"/>
          <w:szCs w:val="24"/>
          <w:lang w:val="ms-MY"/>
        </w:rPr>
      </w:pPr>
      <w:r w:rsidRPr="00F5260F">
        <w:rPr>
          <w:rFonts w:eastAsia="Calibri" w:cs="Times New Roman"/>
          <w:szCs w:val="24"/>
          <w:lang w:val="ms-MY"/>
        </w:rPr>
        <w:t xml:space="preserve">RF that were developed cover the majority types of feeders found in the Malaysian MV distribution network, covering a typical urban, sub-urban and rural areas with different load distribution along feeders. </w:t>
      </w:r>
    </w:p>
    <w:p w14:paraId="44CB3A5D" w14:textId="77777777" w:rsidR="00BD5377" w:rsidRPr="00F5260F" w:rsidRDefault="00BD5377" w:rsidP="00F5260F">
      <w:pPr>
        <w:pStyle w:val="ListParagraph"/>
        <w:numPr>
          <w:ilvl w:val="0"/>
          <w:numId w:val="34"/>
        </w:numPr>
        <w:jc w:val="both"/>
        <w:rPr>
          <w:rFonts w:eastAsia="Calibri" w:cs="Times New Roman"/>
          <w:szCs w:val="24"/>
          <w:lang w:val="ms-MY"/>
        </w:rPr>
      </w:pPr>
      <w:r w:rsidRPr="00F5260F">
        <w:rPr>
          <w:rFonts w:eastAsia="Calibri" w:cs="Times New Roman"/>
          <w:szCs w:val="24"/>
          <w:lang w:val="ms-MY"/>
        </w:rPr>
        <w:t xml:space="preserve">The EFM are considered for voltage levels of 33kV and 11kV. </w:t>
      </w:r>
    </w:p>
    <w:p w14:paraId="438AD029" w14:textId="77777777" w:rsidR="00BD5377" w:rsidRPr="00BD5377" w:rsidRDefault="00BD5377" w:rsidP="00BD5377">
      <w:pPr>
        <w:spacing w:after="200" w:line="276" w:lineRule="auto"/>
        <w:ind w:left="0" w:firstLine="0"/>
        <w:rPr>
          <w:rFonts w:ascii="Calibri" w:eastAsia="Calibri" w:hAnsi="Calibri" w:cs="Times New Roman"/>
          <w:sz w:val="22"/>
          <w:lang w:val="ms-MY"/>
        </w:rPr>
      </w:pPr>
    </w:p>
    <w:p w14:paraId="1CFE6280" w14:textId="2803A02D" w:rsidR="00E72B11" w:rsidRPr="00BD5377" w:rsidRDefault="00BD5377" w:rsidP="00E72B11">
      <w:pPr>
        <w:ind w:left="0" w:firstLine="720"/>
        <w:jc w:val="both"/>
        <w:rPr>
          <w:rFonts w:eastAsia="Calibri" w:cs="Times New Roman"/>
          <w:szCs w:val="24"/>
          <w:lang w:val="ms-MY"/>
        </w:rPr>
      </w:pPr>
      <w:r w:rsidRPr="00BD5377">
        <w:rPr>
          <w:rFonts w:eastAsia="Calibri" w:cs="Times New Roman"/>
          <w:szCs w:val="24"/>
          <w:lang w:val="ms-MY"/>
        </w:rPr>
        <w:t>Investigation of load profiles of residential, commercial and industrial load segments to determine load factor (LF) and loss factor (LsF) were considered in the analytical models</w:t>
      </w:r>
    </w:p>
    <w:p w14:paraId="764AD439" w14:textId="2F14B901" w:rsidR="00BD5377" w:rsidRPr="00BD5377" w:rsidRDefault="00E72B11" w:rsidP="00920A95">
      <w:pPr>
        <w:pStyle w:val="Heading2"/>
        <w:rPr>
          <w:lang w:val="en-US"/>
        </w:rPr>
      </w:pPr>
      <w:bookmarkStart w:id="96" w:name="_Toc115881831"/>
      <w:bookmarkStart w:id="97" w:name="_Toc143248207"/>
      <w:r>
        <w:rPr>
          <w:lang w:val="en-US"/>
        </w:rPr>
        <w:t>A Sample of Small T</w:t>
      </w:r>
      <w:r w:rsidR="00BD5377" w:rsidRPr="00BD5377">
        <w:rPr>
          <w:lang w:val="en-US"/>
        </w:rPr>
        <w:t>able</w:t>
      </w:r>
      <w:bookmarkEnd w:id="95"/>
      <w:bookmarkEnd w:id="96"/>
      <w:bookmarkEnd w:id="97"/>
    </w:p>
    <w:p w14:paraId="2FBC96B4" w14:textId="7777777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ms-MY"/>
        </w:rPr>
        <w:t xml:space="preserve">Introduction of this section. </w:t>
      </w:r>
    </w:p>
    <w:p w14:paraId="70EE44F0" w14:textId="0189A408"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98" w:name="_Ref451958"/>
      <w:bookmarkStart w:id="99" w:name="_Toc432904"/>
      <w:bookmarkStart w:id="100" w:name="_Toc57707607"/>
      <w:bookmarkStart w:id="101" w:name="_Toc143248269"/>
      <w:r w:rsidRPr="00BD5377">
        <w:rPr>
          <w:rFonts w:eastAsia="Palatino Linotype" w:cs="Times New Roman"/>
          <w:szCs w:val="24"/>
          <w:lang w:val="ms-MY"/>
        </w:rPr>
        <w:t xml:space="preserve">Table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1</w:t>
      </w:r>
      <w:r w:rsidRPr="00BD5377">
        <w:rPr>
          <w:rFonts w:eastAsia="Palatino Linotype" w:cs="Times New Roman"/>
          <w:szCs w:val="24"/>
          <w:lang w:val="ms-MY"/>
        </w:rPr>
        <w:fldChar w:fldCharType="end"/>
      </w:r>
      <w:bookmarkEnd w:id="98"/>
      <w:bookmarkEnd w:id="99"/>
      <w:r w:rsidR="008F489A">
        <w:rPr>
          <w:rFonts w:eastAsia="Palatino Linotype" w:cs="Times New Roman"/>
          <w:noProof/>
          <w:szCs w:val="24"/>
          <w:lang w:val="ms-MY"/>
        </w:rPr>
        <w:tab/>
      </w:r>
      <w:r w:rsidRPr="00BD5377">
        <w:rPr>
          <w:rFonts w:eastAsia="Palatino Linotype" w:cs="Times New Roman"/>
          <w:szCs w:val="24"/>
          <w:lang w:val="ms-MY"/>
        </w:rPr>
        <w:t>Validation of TL estimation with time series load flow simulations based on results obtained from local power utilities</w:t>
      </w:r>
      <w:bookmarkEnd w:id="100"/>
      <w:bookmarkEnd w:id="101"/>
    </w:p>
    <w:tbl>
      <w:tblPr>
        <w:tblW w:w="815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984"/>
        <w:gridCol w:w="2127"/>
        <w:gridCol w:w="1242"/>
        <w:gridCol w:w="1242"/>
      </w:tblGrid>
      <w:tr w:rsidR="00BD5377" w:rsidRPr="00BD5377" w14:paraId="4402CC9E" w14:textId="77777777" w:rsidTr="00186AD1">
        <w:trPr>
          <w:trHeight w:val="592"/>
        </w:trPr>
        <w:tc>
          <w:tcPr>
            <w:tcW w:w="1560" w:type="dxa"/>
            <w:vAlign w:val="center"/>
          </w:tcPr>
          <w:p w14:paraId="7FD7AB50"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RF type</w:t>
            </w:r>
          </w:p>
        </w:tc>
        <w:tc>
          <w:tcPr>
            <w:tcW w:w="1984" w:type="dxa"/>
            <w:shd w:val="clear" w:color="auto" w:fill="auto"/>
            <w:vAlign w:val="center"/>
            <w:hideMark/>
          </w:tcPr>
          <w:p w14:paraId="0FD40D48"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 xml:space="preserve">Estimated total feeder </w:t>
            </w:r>
            <w:r w:rsidRPr="000A5245">
              <w:rPr>
                <w:rFonts w:eastAsia="Calibri" w:cs="Times New Roman"/>
                <w:color w:val="000000"/>
                <w:sz w:val="22"/>
                <w:lang w:val="ms-MY"/>
              </w:rPr>
              <w:br/>
              <w:t>TL  (MWh)</w:t>
            </w:r>
          </w:p>
        </w:tc>
        <w:tc>
          <w:tcPr>
            <w:tcW w:w="2127" w:type="dxa"/>
            <w:shd w:val="clear" w:color="auto" w:fill="auto"/>
            <w:vAlign w:val="center"/>
            <w:hideMark/>
          </w:tcPr>
          <w:p w14:paraId="550E4850"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Simulated feeder TL  (time series) (MWh)</w:t>
            </w:r>
          </w:p>
        </w:tc>
        <w:tc>
          <w:tcPr>
            <w:tcW w:w="1242" w:type="dxa"/>
            <w:shd w:val="clear" w:color="auto" w:fill="auto"/>
            <w:vAlign w:val="center"/>
            <w:hideMark/>
          </w:tcPr>
          <w:p w14:paraId="1FF91801"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Difference (MWh)</w:t>
            </w:r>
          </w:p>
        </w:tc>
        <w:tc>
          <w:tcPr>
            <w:tcW w:w="1242" w:type="dxa"/>
            <w:shd w:val="clear" w:color="auto" w:fill="auto"/>
            <w:vAlign w:val="center"/>
            <w:hideMark/>
          </w:tcPr>
          <w:p w14:paraId="321AAA44"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 Difference</w:t>
            </w:r>
          </w:p>
        </w:tc>
      </w:tr>
      <w:tr w:rsidR="00BD5377" w:rsidRPr="00BD5377" w14:paraId="1995B1FA" w14:textId="77777777" w:rsidTr="00186AD1">
        <w:trPr>
          <w:trHeight w:val="180"/>
        </w:trPr>
        <w:tc>
          <w:tcPr>
            <w:tcW w:w="1560" w:type="dxa"/>
          </w:tcPr>
          <w:p w14:paraId="3A70A20A"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w:t>
            </w:r>
          </w:p>
        </w:tc>
        <w:tc>
          <w:tcPr>
            <w:tcW w:w="1984" w:type="dxa"/>
            <w:shd w:val="clear" w:color="auto" w:fill="auto"/>
            <w:noWrap/>
            <w:vAlign w:val="center"/>
            <w:hideMark/>
          </w:tcPr>
          <w:p w14:paraId="0E052EE8"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11.45</w:t>
            </w:r>
          </w:p>
        </w:tc>
        <w:tc>
          <w:tcPr>
            <w:tcW w:w="2127" w:type="dxa"/>
            <w:shd w:val="clear" w:color="auto" w:fill="auto"/>
            <w:noWrap/>
            <w:vAlign w:val="center"/>
            <w:hideMark/>
          </w:tcPr>
          <w:p w14:paraId="77E52284"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11.86722</w:t>
            </w:r>
          </w:p>
        </w:tc>
        <w:tc>
          <w:tcPr>
            <w:tcW w:w="1242" w:type="dxa"/>
            <w:shd w:val="clear" w:color="auto" w:fill="auto"/>
            <w:noWrap/>
            <w:vAlign w:val="center"/>
            <w:hideMark/>
          </w:tcPr>
          <w:p w14:paraId="2C6A108C"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0.42</w:t>
            </w:r>
          </w:p>
        </w:tc>
        <w:tc>
          <w:tcPr>
            <w:tcW w:w="1242" w:type="dxa"/>
            <w:shd w:val="clear" w:color="auto" w:fill="auto"/>
            <w:vAlign w:val="center"/>
            <w:hideMark/>
          </w:tcPr>
          <w:p w14:paraId="7C09A897"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3.51</w:t>
            </w:r>
          </w:p>
        </w:tc>
      </w:tr>
      <w:tr w:rsidR="00BD5377" w:rsidRPr="00BD5377" w14:paraId="550992E7" w14:textId="77777777" w:rsidTr="00186AD1">
        <w:trPr>
          <w:trHeight w:val="53"/>
        </w:trPr>
        <w:tc>
          <w:tcPr>
            <w:tcW w:w="1560" w:type="dxa"/>
          </w:tcPr>
          <w:p w14:paraId="1ED986E2"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2</w:t>
            </w:r>
          </w:p>
        </w:tc>
        <w:tc>
          <w:tcPr>
            <w:tcW w:w="1984" w:type="dxa"/>
            <w:shd w:val="clear" w:color="auto" w:fill="auto"/>
            <w:noWrap/>
            <w:vAlign w:val="center"/>
          </w:tcPr>
          <w:p w14:paraId="1A185562"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13.23</w:t>
            </w:r>
          </w:p>
        </w:tc>
        <w:tc>
          <w:tcPr>
            <w:tcW w:w="2127" w:type="dxa"/>
            <w:shd w:val="clear" w:color="auto" w:fill="auto"/>
            <w:noWrap/>
            <w:vAlign w:val="center"/>
          </w:tcPr>
          <w:p w14:paraId="32905CCE"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12.74151</w:t>
            </w:r>
          </w:p>
        </w:tc>
        <w:tc>
          <w:tcPr>
            <w:tcW w:w="1242" w:type="dxa"/>
            <w:shd w:val="clear" w:color="auto" w:fill="auto"/>
            <w:noWrap/>
            <w:vAlign w:val="center"/>
          </w:tcPr>
          <w:p w14:paraId="67451A42"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0.49</w:t>
            </w:r>
          </w:p>
        </w:tc>
        <w:tc>
          <w:tcPr>
            <w:tcW w:w="1242" w:type="dxa"/>
            <w:shd w:val="clear" w:color="auto" w:fill="auto"/>
            <w:vAlign w:val="center"/>
          </w:tcPr>
          <w:p w14:paraId="610D447E"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3.87</w:t>
            </w:r>
          </w:p>
        </w:tc>
      </w:tr>
      <w:tr w:rsidR="00BD5377" w:rsidRPr="00BD5377" w14:paraId="302D0754" w14:textId="77777777" w:rsidTr="00186AD1">
        <w:trPr>
          <w:trHeight w:val="53"/>
        </w:trPr>
        <w:tc>
          <w:tcPr>
            <w:tcW w:w="1560" w:type="dxa"/>
          </w:tcPr>
          <w:p w14:paraId="6B558ECB"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3</w:t>
            </w:r>
          </w:p>
        </w:tc>
        <w:tc>
          <w:tcPr>
            <w:tcW w:w="1984" w:type="dxa"/>
            <w:shd w:val="clear" w:color="auto" w:fill="auto"/>
            <w:noWrap/>
            <w:vAlign w:val="center"/>
          </w:tcPr>
          <w:p w14:paraId="4C53EAA5"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8.66</w:t>
            </w:r>
          </w:p>
        </w:tc>
        <w:tc>
          <w:tcPr>
            <w:tcW w:w="2127" w:type="dxa"/>
            <w:shd w:val="clear" w:color="auto" w:fill="auto"/>
            <w:noWrap/>
            <w:vAlign w:val="center"/>
          </w:tcPr>
          <w:p w14:paraId="4A5DA12B"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8.940972</w:t>
            </w:r>
          </w:p>
        </w:tc>
        <w:tc>
          <w:tcPr>
            <w:tcW w:w="1242" w:type="dxa"/>
            <w:shd w:val="clear" w:color="auto" w:fill="auto"/>
            <w:noWrap/>
            <w:vAlign w:val="center"/>
          </w:tcPr>
          <w:p w14:paraId="04FCD7AD"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0.29</w:t>
            </w:r>
          </w:p>
        </w:tc>
        <w:tc>
          <w:tcPr>
            <w:tcW w:w="1242" w:type="dxa"/>
            <w:shd w:val="clear" w:color="auto" w:fill="auto"/>
            <w:vAlign w:val="center"/>
          </w:tcPr>
          <w:p w14:paraId="72EAAE48"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3.19</w:t>
            </w:r>
          </w:p>
        </w:tc>
      </w:tr>
    </w:tbl>
    <w:p w14:paraId="2C951FFD" w14:textId="77777777" w:rsidR="00E72B11" w:rsidRDefault="00E72B11" w:rsidP="00E72B11">
      <w:pPr>
        <w:pStyle w:val="Heading2"/>
        <w:numPr>
          <w:ilvl w:val="0"/>
          <w:numId w:val="0"/>
        </w:numPr>
        <w:ind w:left="720" w:hanging="720"/>
        <w:rPr>
          <w:lang w:val="en-US"/>
        </w:rPr>
      </w:pPr>
      <w:bookmarkStart w:id="102" w:name="_Toc458270"/>
      <w:bookmarkStart w:id="103" w:name="_Toc115881832"/>
    </w:p>
    <w:p w14:paraId="4A7EEF11" w14:textId="18451075" w:rsidR="00BD5377" w:rsidRPr="00BD5377" w:rsidRDefault="00A2471D" w:rsidP="00920A95">
      <w:pPr>
        <w:pStyle w:val="Heading2"/>
        <w:rPr>
          <w:lang w:val="en-US"/>
        </w:rPr>
      </w:pPr>
      <w:bookmarkStart w:id="104" w:name="_Toc143248208"/>
      <w:r>
        <w:rPr>
          <w:lang w:val="en-US"/>
        </w:rPr>
        <w:t>A Sample of F</w:t>
      </w:r>
      <w:r w:rsidR="00BD5377" w:rsidRPr="00BD5377">
        <w:rPr>
          <w:lang w:val="en-US"/>
        </w:rPr>
        <w:t>igures</w:t>
      </w:r>
      <w:bookmarkEnd w:id="102"/>
      <w:bookmarkEnd w:id="103"/>
      <w:bookmarkEnd w:id="104"/>
    </w:p>
    <w:p w14:paraId="02A638F2"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Sample of figure.</w:t>
      </w:r>
    </w:p>
    <w:p w14:paraId="3DE34041" w14:textId="77777777" w:rsidR="00BD5377" w:rsidRPr="00BD5377" w:rsidRDefault="00BD5377" w:rsidP="00BD5377">
      <w:pPr>
        <w:spacing w:after="200" w:line="276" w:lineRule="auto"/>
        <w:ind w:left="0" w:firstLine="0"/>
        <w:jc w:val="center"/>
        <w:rPr>
          <w:rFonts w:ascii="Calibri" w:eastAsia="Calibri" w:hAnsi="Calibri" w:cs="Times New Roman"/>
          <w:sz w:val="22"/>
          <w:lang w:val="ms-MY"/>
        </w:rPr>
      </w:pPr>
      <w:r w:rsidRPr="00BD5377">
        <w:rPr>
          <w:rFonts w:ascii="Calibri" w:eastAsia="Calibri" w:hAnsi="Calibri" w:cs="Times New Roman"/>
          <w:noProof/>
          <w:sz w:val="22"/>
          <w:lang w:eastAsia="en-MY"/>
        </w:rPr>
        <w:drawing>
          <wp:inline distT="0" distB="0" distL="0" distR="0" wp14:anchorId="015F6E46" wp14:editId="45161991">
            <wp:extent cx="2863850" cy="19068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13">
                      <a:extLst>
                        <a:ext uri="{28A0092B-C50C-407E-A947-70E740481C1C}">
                          <a14:useLocalDpi xmlns:a14="http://schemas.microsoft.com/office/drawing/2010/main" val="0"/>
                        </a:ext>
                      </a:extLst>
                    </a:blip>
                    <a:stretch>
                      <a:fillRect/>
                    </a:stretch>
                  </pic:blipFill>
                  <pic:spPr>
                    <a:xfrm>
                      <a:off x="0" y="0"/>
                      <a:ext cx="2886020" cy="1921633"/>
                    </a:xfrm>
                    <a:prstGeom prst="rect">
                      <a:avLst/>
                    </a:prstGeom>
                  </pic:spPr>
                </pic:pic>
              </a:graphicData>
            </a:graphic>
          </wp:inline>
        </w:drawing>
      </w:r>
    </w:p>
    <w:p w14:paraId="5224DB20" w14:textId="18E4BD02"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05" w:name="_Toc57707627"/>
      <w:bookmarkStart w:id="106" w:name="_Toc143248274"/>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1</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which takes up</w:t>
      </w:r>
      <w:r w:rsidR="00186AD1">
        <w:rPr>
          <w:rFonts w:eastAsia="Palatino Linotype" w:cs="Times New Roman"/>
          <w:szCs w:val="24"/>
          <w:lang w:val="ms-MY"/>
        </w:rPr>
        <w:t xml:space="preserve">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05"/>
      <w:bookmarkEnd w:id="106"/>
    </w:p>
    <w:p w14:paraId="6AF73F7A" w14:textId="77777777" w:rsidR="00BD5377" w:rsidRPr="00BD5377" w:rsidRDefault="00BD5377" w:rsidP="00BD5377">
      <w:pPr>
        <w:spacing w:after="200" w:line="276" w:lineRule="auto"/>
        <w:ind w:left="0" w:firstLine="0"/>
        <w:rPr>
          <w:rFonts w:ascii="Calibri" w:eastAsia="Calibri" w:hAnsi="Calibri" w:cs="Times New Roman"/>
          <w:sz w:val="22"/>
          <w:lang w:val="ms-MY"/>
        </w:rPr>
      </w:pPr>
    </w:p>
    <w:p w14:paraId="2A4B17E5" w14:textId="77777777" w:rsidR="00BD5377" w:rsidRPr="00BD5377" w:rsidRDefault="00BD5377" w:rsidP="00BD5377">
      <w:pPr>
        <w:spacing w:after="200" w:line="276" w:lineRule="auto"/>
        <w:ind w:left="0" w:firstLine="0"/>
        <w:jc w:val="center"/>
        <w:rPr>
          <w:rFonts w:ascii="Calibri" w:eastAsia="Calibri" w:hAnsi="Calibri" w:cs="Times New Roman"/>
          <w:sz w:val="22"/>
          <w:lang w:val="ms-MY"/>
        </w:rPr>
      </w:pPr>
      <w:r w:rsidRPr="00BD5377">
        <w:rPr>
          <w:rFonts w:ascii="Calibri" w:eastAsia="Calibri" w:hAnsi="Calibri" w:cs="Times New Roman"/>
          <w:noProof/>
          <w:sz w:val="22"/>
          <w:lang w:eastAsia="en-MY"/>
        </w:rPr>
        <w:drawing>
          <wp:inline distT="0" distB="0" distL="0" distR="0" wp14:anchorId="7BDFBAF9" wp14:editId="5114CBF5">
            <wp:extent cx="3848637" cy="2562583"/>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13">
                      <a:extLst>
                        <a:ext uri="{28A0092B-C50C-407E-A947-70E740481C1C}">
                          <a14:useLocalDpi xmlns:a14="http://schemas.microsoft.com/office/drawing/2010/main" val="0"/>
                        </a:ext>
                      </a:extLst>
                    </a:blip>
                    <a:stretch>
                      <a:fillRect/>
                    </a:stretch>
                  </pic:blipFill>
                  <pic:spPr>
                    <a:xfrm>
                      <a:off x="0" y="0"/>
                      <a:ext cx="3848637" cy="2562583"/>
                    </a:xfrm>
                    <a:prstGeom prst="rect">
                      <a:avLst/>
                    </a:prstGeom>
                  </pic:spPr>
                </pic:pic>
              </a:graphicData>
            </a:graphic>
          </wp:inline>
        </w:drawing>
      </w:r>
    </w:p>
    <w:p w14:paraId="1DE06750" w14:textId="1F251123"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07" w:name="_Ref451726"/>
      <w:bookmarkStart w:id="108" w:name="_Toc430621"/>
      <w:bookmarkStart w:id="109" w:name="_Toc57707628"/>
      <w:bookmarkStart w:id="110" w:name="_Toc143248275"/>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2</w:t>
      </w:r>
      <w:r w:rsidRPr="00BD5377">
        <w:rPr>
          <w:rFonts w:eastAsia="Palatino Linotype" w:cs="Times New Roman"/>
          <w:szCs w:val="24"/>
          <w:lang w:val="ms-MY"/>
        </w:rPr>
        <w:fldChar w:fldCharType="end"/>
      </w:r>
      <w:bookmarkEnd w:id="107"/>
      <w:bookmarkEnd w:id="108"/>
      <w:r w:rsidRPr="00BD5377">
        <w:rPr>
          <w:rFonts w:eastAsia="Palatino Linotype" w:cs="Times New Roman"/>
          <w:szCs w:val="24"/>
          <w:lang w:val="ms-MY"/>
        </w:rPr>
        <w:tab/>
        <w:t>Example of a very long table which takes up more than</w:t>
      </w:r>
      <w:r w:rsidR="00186AD1">
        <w:rPr>
          <w:rFonts w:eastAsia="Palatino Linotype" w:cs="Times New Roman"/>
          <w:szCs w:val="24"/>
          <w:lang w:val="ms-MY"/>
        </w:rPr>
        <w:t xml:space="preserve">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09"/>
      <w:bookmarkEnd w:id="110"/>
    </w:p>
    <w:p w14:paraId="44E8279A" w14:textId="09AC4048"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1" w:name="_Toc57707629"/>
      <w:bookmarkStart w:id="112" w:name="_Toc143248276"/>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3</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11"/>
      <w:bookmarkEnd w:id="112"/>
    </w:p>
    <w:p w14:paraId="194419FC" w14:textId="5765E5D9"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3" w:name="_Toc57707630"/>
      <w:bookmarkStart w:id="114" w:name="_Toc143248277"/>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4</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13"/>
      <w:bookmarkEnd w:id="114"/>
    </w:p>
    <w:p w14:paraId="64A5A69F" w14:textId="21337098"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5" w:name="_Toc57707631"/>
      <w:bookmarkStart w:id="116" w:name="_Toc143248278"/>
      <w:r w:rsidRPr="00BD5377">
        <w:rPr>
          <w:rFonts w:eastAsia="Palatino Linotype" w:cs="Times New Roman"/>
          <w:szCs w:val="24"/>
          <w:lang w:val="ms-MY"/>
        </w:rPr>
        <w:lastRenderedPageBreak/>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5</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15"/>
      <w:bookmarkEnd w:id="116"/>
    </w:p>
    <w:p w14:paraId="41F605F1" w14:textId="5065C95F"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7" w:name="_Toc57707632"/>
      <w:bookmarkStart w:id="118" w:name="_Toc143248279"/>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6</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 t</w:t>
      </w:r>
      <w:r w:rsidRPr="00BD5377">
        <w:rPr>
          <w:rFonts w:eastAsia="Palatino Linotype" w:cs="Times New Roman"/>
          <w:szCs w:val="24"/>
          <w:lang w:val="ms-MY"/>
        </w:rPr>
        <w:t>his picture shows a transmission and a beautiful sunset</w:t>
      </w:r>
      <w:bookmarkEnd w:id="117"/>
      <w:bookmarkEnd w:id="118"/>
    </w:p>
    <w:p w14:paraId="164EC2C6" w14:textId="5D910820"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9" w:name="_Toc57707633"/>
      <w:bookmarkStart w:id="120" w:name="_Toc143248280"/>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7</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19"/>
      <w:bookmarkEnd w:id="120"/>
    </w:p>
    <w:p w14:paraId="6692DFB3" w14:textId="3BAEC2C0"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21" w:name="_Toc57707634"/>
      <w:bookmarkStart w:id="122" w:name="_Toc143248281"/>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8</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21"/>
      <w:bookmarkEnd w:id="122"/>
    </w:p>
    <w:p w14:paraId="2B9CB197" w14:textId="1875AC82"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23" w:name="_Toc57707635"/>
      <w:bookmarkStart w:id="124" w:name="_Toc143248282"/>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9</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23"/>
      <w:bookmarkEnd w:id="124"/>
    </w:p>
    <w:p w14:paraId="3555C659" w14:textId="6367C22F"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25" w:name="_Toc57707636"/>
      <w:bookmarkStart w:id="126" w:name="_Toc143248283"/>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10</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 t</w:t>
      </w:r>
      <w:r w:rsidRPr="00BD5377">
        <w:rPr>
          <w:rFonts w:eastAsia="Palatino Linotype" w:cs="Times New Roman"/>
          <w:szCs w:val="24"/>
          <w:lang w:val="ms-MY"/>
        </w:rPr>
        <w:t>his picture shows a transmission and a beautiful sunset</w:t>
      </w:r>
      <w:bookmarkEnd w:id="125"/>
      <w:bookmarkEnd w:id="126"/>
    </w:p>
    <w:p w14:paraId="36A70BAA" w14:textId="626CA02E" w:rsidR="00BD5377" w:rsidRDefault="00BD5377" w:rsidP="00BD5377">
      <w:pPr>
        <w:spacing w:before="240" w:after="240" w:line="240" w:lineRule="auto"/>
        <w:ind w:left="720" w:right="720" w:firstLine="0"/>
        <w:jc w:val="center"/>
        <w:rPr>
          <w:rFonts w:eastAsia="Palatino Linotype" w:cs="Times New Roman"/>
          <w:szCs w:val="24"/>
          <w:lang w:val="ms-MY"/>
        </w:rPr>
      </w:pPr>
      <w:bookmarkStart w:id="127" w:name="_Toc57707637"/>
      <w:bookmarkStart w:id="128" w:name="_Toc143248284"/>
      <w:bookmarkStart w:id="129" w:name="_Toc458271"/>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11</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27"/>
      <w:bookmarkEnd w:id="128"/>
    </w:p>
    <w:p w14:paraId="4D7411D7" w14:textId="77777777" w:rsidR="00EC670B" w:rsidRPr="00BD5377" w:rsidRDefault="00EC670B" w:rsidP="00EC670B">
      <w:pPr>
        <w:spacing w:before="240" w:after="240" w:line="240" w:lineRule="auto"/>
        <w:ind w:right="720"/>
        <w:rPr>
          <w:rFonts w:eastAsia="Palatino Linotype" w:cs="Times New Roman"/>
          <w:szCs w:val="24"/>
          <w:lang w:val="ms-MY"/>
        </w:rPr>
      </w:pPr>
    </w:p>
    <w:p w14:paraId="3773E6BC" w14:textId="221D6898" w:rsidR="00BD5377" w:rsidRPr="00BD5377" w:rsidRDefault="00A2471D" w:rsidP="00920A95">
      <w:pPr>
        <w:pStyle w:val="Heading2"/>
        <w:rPr>
          <w:lang w:val="en-US"/>
        </w:rPr>
      </w:pPr>
      <w:bookmarkStart w:id="130" w:name="_Toc458272"/>
      <w:bookmarkStart w:id="131" w:name="_Toc115881834"/>
      <w:bookmarkStart w:id="132" w:name="_Toc143248209"/>
      <w:bookmarkEnd w:id="129"/>
      <w:r>
        <w:rPr>
          <w:lang w:val="en-US"/>
        </w:rPr>
        <w:t>Cross R</w:t>
      </w:r>
      <w:r w:rsidR="00BD5377" w:rsidRPr="00BD5377">
        <w:rPr>
          <w:lang w:val="en-US"/>
        </w:rPr>
        <w:t xml:space="preserve">eferencing Tables, Figures and </w:t>
      </w:r>
      <w:bookmarkEnd w:id="130"/>
      <w:bookmarkEnd w:id="131"/>
      <w:r w:rsidR="00A6290D">
        <w:rPr>
          <w:lang w:val="en-US"/>
        </w:rPr>
        <w:t>Equation</w:t>
      </w:r>
      <w:bookmarkEnd w:id="132"/>
    </w:p>
    <w:p w14:paraId="74678E5D" w14:textId="38433C3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In paragraph, we demonstrate examples to cross referen</w:t>
      </w:r>
      <w:r w:rsidR="00A2471D">
        <w:rPr>
          <w:rFonts w:eastAsia="Calibri" w:cs="Times New Roman"/>
          <w:szCs w:val="24"/>
          <w:lang w:val="ms-MY"/>
        </w:rPr>
        <w:t>ce tables, figures and formulas</w:t>
      </w:r>
      <w:r w:rsidRPr="00BD5377">
        <w:rPr>
          <w:rFonts w:eastAsia="Calibri" w:cs="Times New Roman"/>
          <w:szCs w:val="24"/>
          <w:lang w:val="ms-MY"/>
        </w:rPr>
        <w:t xml:space="preserve">: </w:t>
      </w:r>
    </w:p>
    <w:p w14:paraId="43CD7E58" w14:textId="6B1D2D51" w:rsidR="00BD5377" w:rsidRPr="00BD5377" w:rsidRDefault="00BD5377" w:rsidP="009F4996">
      <w:pPr>
        <w:ind w:left="0" w:firstLine="0"/>
        <w:jc w:val="both"/>
        <w:rPr>
          <w:rFonts w:eastAsia="Calibri" w:cs="Times New Roman"/>
          <w:szCs w:val="24"/>
          <w:lang w:val="ms-MY"/>
        </w:rPr>
      </w:pPr>
      <w:r w:rsidRPr="00BD5377">
        <w:rPr>
          <w:rFonts w:eastAsia="Calibri" w:cs="Times New Roman"/>
          <w:szCs w:val="24"/>
          <w:lang w:val="ms-MY"/>
        </w:rPr>
        <w:t xml:space="preserve">Referring to </w:t>
      </w:r>
      <w:r w:rsidRPr="00BD5377">
        <w:rPr>
          <w:rFonts w:eastAsia="Calibri" w:cs="Times New Roman"/>
          <w:szCs w:val="24"/>
          <w:lang w:val="ms-MY"/>
        </w:rPr>
        <w:fldChar w:fldCharType="begin"/>
      </w:r>
      <w:r w:rsidRPr="00BD5377">
        <w:rPr>
          <w:rFonts w:eastAsia="Calibri" w:cs="Times New Roman"/>
          <w:szCs w:val="24"/>
          <w:lang w:val="ms-MY"/>
        </w:rPr>
        <w:instrText xml:space="preserve"> REF _Ref451958  \* MERGEFORMAT </w:instrText>
      </w:r>
      <w:r w:rsidRPr="00BD5377">
        <w:rPr>
          <w:rFonts w:eastAsia="Calibri" w:cs="Times New Roman"/>
          <w:szCs w:val="24"/>
          <w:lang w:val="ms-MY"/>
        </w:rPr>
        <w:fldChar w:fldCharType="separate"/>
      </w:r>
      <w:r w:rsidR="00D11F12" w:rsidRPr="00D11F12">
        <w:rPr>
          <w:rFonts w:eastAsia="Calibri" w:cs="Times New Roman"/>
          <w:szCs w:val="24"/>
          <w:lang w:val="ms-MY"/>
        </w:rPr>
        <w:t xml:space="preserve">Table </w:t>
      </w:r>
      <w:r w:rsidR="00D11F12" w:rsidRPr="00D11F12">
        <w:rPr>
          <w:rFonts w:eastAsia="Calibri" w:cs="Times New Roman"/>
          <w:noProof/>
          <w:szCs w:val="24"/>
          <w:lang w:val="ms-MY"/>
        </w:rPr>
        <w:t>2.1</w:t>
      </w:r>
      <w:r w:rsidRPr="00BD5377">
        <w:rPr>
          <w:rFonts w:eastAsia="Calibri" w:cs="Times New Roman"/>
          <w:noProof/>
          <w:szCs w:val="24"/>
          <w:lang w:val="ms-MY"/>
        </w:rPr>
        <w:fldChar w:fldCharType="end"/>
      </w:r>
      <w:r w:rsidR="00A6290D">
        <w:rPr>
          <w:rFonts w:eastAsia="Calibri" w:cs="Times New Roman"/>
          <w:noProof/>
          <w:szCs w:val="24"/>
          <w:lang w:val="ms-MY"/>
        </w:rPr>
        <w:t xml:space="preserve"> .............</w:t>
      </w:r>
    </w:p>
    <w:p w14:paraId="3D74D9D9" w14:textId="1A76AB3B" w:rsidR="00BD5377" w:rsidRPr="00BD5377" w:rsidRDefault="00BD5377" w:rsidP="009F4996">
      <w:pPr>
        <w:ind w:left="0" w:firstLine="0"/>
        <w:jc w:val="both"/>
        <w:rPr>
          <w:rFonts w:eastAsia="Calibri" w:cs="Times New Roman"/>
          <w:noProof/>
          <w:szCs w:val="24"/>
          <w:lang w:val="ms-MY"/>
        </w:rPr>
      </w:pPr>
      <w:r w:rsidRPr="00BD5377">
        <w:rPr>
          <w:rFonts w:eastAsia="Calibri" w:cs="Times New Roman"/>
          <w:szCs w:val="24"/>
          <w:lang w:val="ms-MY"/>
        </w:rPr>
        <w:t xml:space="preserve">Referring to </w:t>
      </w:r>
      <w:r w:rsidR="00A6290D">
        <w:rPr>
          <w:rFonts w:eastAsia="Calibri" w:cs="Times New Roman"/>
          <w:szCs w:val="24"/>
          <w:lang w:val="ms-MY"/>
        </w:rPr>
        <w:t>Equation</w:t>
      </w:r>
      <w:r w:rsidRPr="00BD5377">
        <w:rPr>
          <w:rFonts w:eastAsia="Calibri" w:cs="Times New Roman"/>
          <w:szCs w:val="24"/>
          <w:lang w:val="ms-MY"/>
        </w:rPr>
        <w:t xml:space="preserve"> </w:t>
      </w:r>
      <w:hyperlink w:anchor="Eq1" w:history="1">
        <w:r w:rsidR="0001011E" w:rsidRPr="0001011E">
          <w:rPr>
            <w:rStyle w:val="Hyperlink"/>
            <w:rFonts w:eastAsia="Calibri" w:cs="Times New Roman"/>
            <w:noProof w:val="0"/>
            <w:szCs w:val="24"/>
            <w:u w:val="none"/>
            <w:lang w:val="ms-MY"/>
          </w:rPr>
          <w:t>2.1</w:t>
        </w:r>
      </w:hyperlink>
      <w:r w:rsidRPr="00BD5377">
        <w:rPr>
          <w:rFonts w:eastAsia="Calibri" w:cs="Times New Roman"/>
          <w:noProof/>
          <w:szCs w:val="24"/>
          <w:lang w:val="ms-MY"/>
        </w:rPr>
        <w:t xml:space="preserve">  and </w:t>
      </w:r>
      <w:r w:rsidR="00A6290D">
        <w:rPr>
          <w:rFonts w:eastAsia="Calibri" w:cs="Times New Roman"/>
          <w:noProof/>
          <w:szCs w:val="24"/>
          <w:lang w:val="ms-MY"/>
        </w:rPr>
        <w:t xml:space="preserve">Equation </w:t>
      </w:r>
      <w:hyperlink w:anchor="Eq2" w:history="1">
        <w:r w:rsidR="0001011E" w:rsidRPr="0001011E">
          <w:rPr>
            <w:rStyle w:val="Hyperlink"/>
            <w:rFonts w:eastAsia="Calibri" w:cs="Times New Roman"/>
            <w:szCs w:val="24"/>
            <w:u w:val="none"/>
            <w:lang w:val="ms-MY"/>
          </w:rPr>
          <w:t>2.2</w:t>
        </w:r>
      </w:hyperlink>
      <w:r w:rsidR="00A6290D">
        <w:rPr>
          <w:rFonts w:eastAsia="Calibri" w:cs="Times New Roman"/>
          <w:noProof/>
          <w:szCs w:val="24"/>
          <w:lang w:val="ms-MY"/>
        </w:rPr>
        <w:t xml:space="preserve"> ...........</w:t>
      </w:r>
    </w:p>
    <w:p w14:paraId="46D6388B" w14:textId="0BAE72D1" w:rsidR="00BD5377" w:rsidRDefault="00BD5377" w:rsidP="00F10874">
      <w:pPr>
        <w:ind w:left="0" w:firstLine="0"/>
        <w:jc w:val="both"/>
        <w:rPr>
          <w:rFonts w:eastAsia="Calibri" w:cs="Times New Roman"/>
          <w:szCs w:val="24"/>
          <w:lang w:val="ms-MY"/>
        </w:rPr>
      </w:pPr>
    </w:p>
    <w:p w14:paraId="7640BCAF" w14:textId="77777777" w:rsidR="00F10874" w:rsidRDefault="00F10874" w:rsidP="00F10874">
      <w:pPr>
        <w:pStyle w:val="Heading2"/>
        <w:rPr>
          <w:lang w:val="en-US"/>
        </w:rPr>
      </w:pPr>
      <w:bookmarkStart w:id="133" w:name="_Toc143248210"/>
      <w:r>
        <w:rPr>
          <w:lang w:val="en-US"/>
        </w:rPr>
        <w:t>Citation in Text</w:t>
      </w:r>
      <w:bookmarkEnd w:id="133"/>
    </w:p>
    <w:p w14:paraId="6CBA78C4"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51370995"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50061D49"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780A49E8"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60F75250"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58233D66" w14:textId="3DC245AA" w:rsidR="00F10874" w:rsidRDefault="00F10874" w:rsidP="00C772BF">
      <w:pPr>
        <w:pStyle w:val="Heading3"/>
      </w:pPr>
      <w:bookmarkStart w:id="134" w:name="_Toc143248211"/>
      <w:r>
        <w:t>Author’s name cited in text</w:t>
      </w:r>
      <w:bookmarkEnd w:id="134"/>
    </w:p>
    <w:p w14:paraId="5AF765AB" w14:textId="77777777" w:rsidR="00F10874" w:rsidRDefault="00F10874" w:rsidP="00F10874">
      <w:pPr>
        <w:ind w:left="0" w:firstLine="6"/>
        <w:jc w:val="both"/>
      </w:pPr>
      <w:r>
        <w:tab/>
        <w:t xml:space="preserve">In the text, the year of publication appears within parenthesis after the author's surname if the latter forms part of a sentence. For example: Chong (1986) states that… </w:t>
      </w:r>
    </w:p>
    <w:p w14:paraId="60043560" w14:textId="77777777" w:rsidR="00F10874" w:rsidRDefault="00F10874" w:rsidP="00F10874">
      <w:pPr>
        <w:ind w:left="0" w:firstLine="6"/>
        <w:jc w:val="both"/>
      </w:pPr>
      <w:r>
        <w:lastRenderedPageBreak/>
        <w:t xml:space="preserve">In any particular sentence, if several publications are cited, the references should be cited in chronological order. For example: Jones (2006) and Smith (2008) have both shown… </w:t>
      </w:r>
      <w:r>
        <w:tab/>
        <w:t xml:space="preserve">However, if several publications of the same year are cited the references should be cited in alphabetical order and with single author taking precedence over joint authors. For example: Azis and Harrison (1987) claim that… </w:t>
      </w:r>
    </w:p>
    <w:p w14:paraId="1C807F11" w14:textId="77777777" w:rsidR="00F10874" w:rsidRDefault="00F10874" w:rsidP="00F10874">
      <w:pPr>
        <w:ind w:left="0" w:firstLine="6"/>
        <w:jc w:val="both"/>
      </w:pPr>
      <w:r>
        <w:tab/>
        <w:t xml:space="preserve">Where there are more than two authors: </w:t>
      </w:r>
      <w:proofErr w:type="spellStart"/>
      <w:r>
        <w:t>Yamakura</w:t>
      </w:r>
      <w:proofErr w:type="spellEnd"/>
      <w:r>
        <w:t xml:space="preserve"> et al. (1990) found that... If several papers by the same author(s) and from the same year are cited, the letters a, b, c, etc. should be put after the year of publication. For example: Chazdon and Ibrahim (1988b).</w:t>
      </w:r>
    </w:p>
    <w:p w14:paraId="089764D4" w14:textId="77777777" w:rsidR="00F10874" w:rsidRDefault="00F10874" w:rsidP="00F10874">
      <w:pPr>
        <w:ind w:left="0" w:firstLine="5"/>
        <w:rPr>
          <w:lang w:val="en-US"/>
        </w:rPr>
      </w:pPr>
    </w:p>
    <w:p w14:paraId="3303CE97" w14:textId="77777777" w:rsidR="00F10874" w:rsidRDefault="00F10874" w:rsidP="00F10874">
      <w:pPr>
        <w:pStyle w:val="Heading3"/>
      </w:pPr>
      <w:bookmarkStart w:id="135" w:name="_Toc143248212"/>
      <w:r>
        <w:t>Author’s name not cited directly in the text</w:t>
      </w:r>
      <w:bookmarkEnd w:id="135"/>
    </w:p>
    <w:p w14:paraId="34194BD3" w14:textId="77777777" w:rsidR="00F10874" w:rsidRDefault="00F10874" w:rsidP="00F10874">
      <w:pPr>
        <w:ind w:left="0" w:firstLine="0"/>
        <w:jc w:val="both"/>
      </w:pPr>
      <w:r>
        <w:tab/>
        <w:t xml:space="preserve">Reference to a work or piece of research without mentioning the author in the text then both the </w:t>
      </w:r>
      <w:proofErr w:type="spellStart"/>
      <w:r>
        <w:t>author‟s</w:t>
      </w:r>
      <w:proofErr w:type="spellEnd"/>
      <w:r>
        <w:t xml:space="preserve"> name and publication year are placed at the relevant point in the sentence or at the end of the sentence in brackets. For example: </w:t>
      </w:r>
      <w:proofErr w:type="gramStart"/>
      <w:r>
        <w:t>Making reference</w:t>
      </w:r>
      <w:proofErr w:type="gramEnd"/>
      <w:r>
        <w:t xml:space="preserve"> to published work appears to be characteristic of writing for a professional audience (Cormack, 1994).</w:t>
      </w:r>
    </w:p>
    <w:p w14:paraId="497EB6BE" w14:textId="77777777" w:rsidR="00F10874" w:rsidRDefault="00F10874" w:rsidP="00F10874">
      <w:pPr>
        <w:ind w:left="0" w:firstLine="0"/>
        <w:jc w:val="both"/>
      </w:pPr>
    </w:p>
    <w:p w14:paraId="1D356FBE" w14:textId="77777777" w:rsidR="00F10874" w:rsidRDefault="00F10874" w:rsidP="00F10874">
      <w:pPr>
        <w:pStyle w:val="Heading3"/>
      </w:pPr>
      <w:bookmarkStart w:id="136" w:name="_Toc143248213"/>
      <w:r>
        <w:t>No Author</w:t>
      </w:r>
      <w:bookmarkEnd w:id="136"/>
    </w:p>
    <w:p w14:paraId="260C81E6" w14:textId="77777777" w:rsidR="00F10874" w:rsidRDefault="00F10874" w:rsidP="00F10874">
      <w:pPr>
        <w:ind w:left="0" w:firstLine="0"/>
        <w:jc w:val="both"/>
      </w:pPr>
      <w:r>
        <w:tab/>
      </w:r>
      <w:r w:rsidRPr="001801DA">
        <w:t>Reference from authorless articles should be cited as: (Anonymous, 1998). For example: Marketing strategy assists our customers in optimizing and executing their go-to-market strategy (Anonymous, 1999).</w:t>
      </w:r>
    </w:p>
    <w:p w14:paraId="48E01F08" w14:textId="77777777" w:rsidR="00F10874" w:rsidRDefault="00F10874" w:rsidP="00F10874">
      <w:pPr>
        <w:ind w:left="0" w:firstLine="0"/>
        <w:jc w:val="both"/>
      </w:pPr>
    </w:p>
    <w:p w14:paraId="591364E0" w14:textId="77777777" w:rsidR="00F10874" w:rsidRDefault="00F10874" w:rsidP="00F10874">
      <w:pPr>
        <w:pStyle w:val="Heading3"/>
      </w:pPr>
      <w:bookmarkStart w:id="137" w:name="_Toc143248214"/>
      <w:r>
        <w:lastRenderedPageBreak/>
        <w:t>Corporate Authors</w:t>
      </w:r>
      <w:bookmarkEnd w:id="137"/>
    </w:p>
    <w:p w14:paraId="5811BF96" w14:textId="77777777" w:rsidR="00F10874" w:rsidRDefault="00F10874" w:rsidP="00F10874">
      <w:pPr>
        <w:ind w:left="0" w:firstLine="0"/>
        <w:jc w:val="both"/>
      </w:pPr>
      <w:r>
        <w:tab/>
      </w:r>
      <w:r w:rsidRPr="001801DA">
        <w:t>Reference from official publications of an organization or international bodies/agencies with no personal author should be written as: (SIRIM, 1984). For example: More recently SIRIM (1984) has issued guidelines…</w:t>
      </w:r>
    </w:p>
    <w:p w14:paraId="3BEFD202" w14:textId="77777777" w:rsidR="00F10874" w:rsidRDefault="00F10874" w:rsidP="00F10874">
      <w:pPr>
        <w:ind w:left="0" w:firstLine="0"/>
        <w:jc w:val="both"/>
      </w:pPr>
    </w:p>
    <w:p w14:paraId="7A585B82" w14:textId="77777777" w:rsidR="00F10874" w:rsidRDefault="00F10874" w:rsidP="00F10874">
      <w:pPr>
        <w:pStyle w:val="Heading3"/>
      </w:pPr>
      <w:bookmarkStart w:id="138" w:name="_Toc143248215"/>
      <w:r>
        <w:t>No Date</w:t>
      </w:r>
      <w:bookmarkEnd w:id="138"/>
    </w:p>
    <w:p w14:paraId="2ABB80B1" w14:textId="77777777" w:rsidR="00F10874" w:rsidRDefault="00F10874" w:rsidP="00F10874">
      <w:pPr>
        <w:ind w:left="0" w:firstLine="0"/>
        <w:jc w:val="both"/>
      </w:pPr>
      <w:r>
        <w:tab/>
        <w:t>Every effort should be made to establish the year of publication if you intend to use one reference as supporting evidence in an academic submission. However, in case of the year of publication is not available, the abbreviation n.d. is used to denote this: Directly: Smith (n.d.) has written and demonstrated… Indirectly: Earlier research (Smith, n.d.) demonstrate that…</w:t>
      </w:r>
    </w:p>
    <w:p w14:paraId="7644C084" w14:textId="77777777" w:rsidR="00F10874" w:rsidRDefault="00F10874" w:rsidP="00F10874">
      <w:pPr>
        <w:ind w:left="0" w:firstLine="0"/>
        <w:jc w:val="both"/>
      </w:pPr>
    </w:p>
    <w:p w14:paraId="469A8D53" w14:textId="77777777" w:rsidR="00F10874" w:rsidRDefault="00F10874" w:rsidP="00F10874">
      <w:pPr>
        <w:pStyle w:val="Heading3"/>
      </w:pPr>
      <w:bookmarkStart w:id="139" w:name="_Toc143248216"/>
      <w:r>
        <w:t>Secondary Referencing</w:t>
      </w:r>
      <w:bookmarkEnd w:id="139"/>
    </w:p>
    <w:p w14:paraId="322C8F48" w14:textId="77777777" w:rsidR="00F10874" w:rsidRDefault="00F10874" w:rsidP="00F10874">
      <w:pPr>
        <w:ind w:left="0" w:firstLine="0"/>
        <w:jc w:val="both"/>
      </w:pPr>
      <w:r>
        <w:tab/>
        <w:t xml:space="preserve">You may come across a summary of another </w:t>
      </w:r>
      <w:proofErr w:type="spellStart"/>
      <w:r>
        <w:t>author‟s</w:t>
      </w:r>
      <w:proofErr w:type="spellEnd"/>
      <w:r>
        <w:t xml:space="preserve"> work in the source you are reading, which you would like to </w:t>
      </w:r>
      <w:proofErr w:type="gramStart"/>
      <w:r>
        <w:t>make reference</w:t>
      </w:r>
      <w:proofErr w:type="gramEnd"/>
      <w:r>
        <w:t xml:space="preserve"> to in your document. This is called secondary referencing. For example: </w:t>
      </w:r>
    </w:p>
    <w:p w14:paraId="728186BC" w14:textId="77777777" w:rsidR="00F10874" w:rsidRDefault="00F10874" w:rsidP="00F10874">
      <w:pPr>
        <w:pStyle w:val="ListParagraph"/>
        <w:numPr>
          <w:ilvl w:val="0"/>
          <w:numId w:val="46"/>
        </w:numPr>
        <w:jc w:val="both"/>
      </w:pPr>
      <w:r>
        <w:t xml:space="preserve">Direct reference: Recently, research carried out in Melaka area by Ariffin (2001 cited in Abdullah, 2007) found that… Ariffin (2001) as cited in Abdullah (2007) suggests that… </w:t>
      </w:r>
    </w:p>
    <w:p w14:paraId="6E1AC25F" w14:textId="77777777" w:rsidR="00F10874" w:rsidRDefault="00F10874" w:rsidP="00F10874">
      <w:pPr>
        <w:pStyle w:val="ListParagraph"/>
        <w:ind w:firstLine="0"/>
        <w:jc w:val="both"/>
      </w:pPr>
    </w:p>
    <w:p w14:paraId="139F9BE5" w14:textId="77777777" w:rsidR="00F10874" w:rsidRDefault="00F10874" w:rsidP="00F10874">
      <w:pPr>
        <w:pStyle w:val="ListParagraph"/>
        <w:numPr>
          <w:ilvl w:val="0"/>
          <w:numId w:val="46"/>
        </w:numPr>
        <w:jc w:val="both"/>
      </w:pPr>
      <w:r>
        <w:t>Indirect reference: (Ariffin, 2001 cited in Abdullah, 2007)</w:t>
      </w:r>
    </w:p>
    <w:p w14:paraId="6D2C4A86" w14:textId="77777777" w:rsidR="00F10874" w:rsidRDefault="00F10874" w:rsidP="00F10874">
      <w:pPr>
        <w:ind w:left="0" w:firstLine="0"/>
        <w:jc w:val="both"/>
      </w:pPr>
    </w:p>
    <w:p w14:paraId="5733E892" w14:textId="77777777" w:rsidR="00F10874" w:rsidRDefault="00F10874" w:rsidP="00F10874">
      <w:pPr>
        <w:pStyle w:val="Heading3"/>
      </w:pPr>
      <w:bookmarkStart w:id="140" w:name="_Toc143248217"/>
      <w:r>
        <w:t>Websites</w:t>
      </w:r>
      <w:bookmarkEnd w:id="140"/>
    </w:p>
    <w:p w14:paraId="7D6E0679" w14:textId="77777777" w:rsidR="00F10874" w:rsidRDefault="00F10874" w:rsidP="00F10874">
      <w:pPr>
        <w:ind w:left="0" w:firstLine="0"/>
        <w:jc w:val="both"/>
      </w:pPr>
      <w:r>
        <w:tab/>
        <w:t xml:space="preserve">When citing material found on a website, you should identify the authorship of the website, either by </w:t>
      </w:r>
      <w:proofErr w:type="spellStart"/>
      <w:r>
        <w:t>author‟s</w:t>
      </w:r>
      <w:proofErr w:type="spellEnd"/>
      <w:r>
        <w:t xml:space="preserve"> surname or </w:t>
      </w:r>
      <w:proofErr w:type="spellStart"/>
      <w:r>
        <w:t>organization‟s</w:t>
      </w:r>
      <w:proofErr w:type="spellEnd"/>
      <w:r>
        <w:t xml:space="preserve"> name. URL or website address should not be written in the text. For example: Recent research on Super Alloy (Bowman, 2009) has shown…</w:t>
      </w:r>
    </w:p>
    <w:p w14:paraId="3E777698" w14:textId="77777777" w:rsidR="00F10874" w:rsidRPr="00BD5377" w:rsidRDefault="00F10874" w:rsidP="00BD5377">
      <w:pPr>
        <w:ind w:left="0" w:firstLine="720"/>
        <w:jc w:val="both"/>
        <w:rPr>
          <w:rFonts w:eastAsia="Calibri" w:cs="Times New Roman"/>
          <w:szCs w:val="24"/>
          <w:lang w:val="ms-MY"/>
        </w:rPr>
      </w:pPr>
    </w:p>
    <w:p w14:paraId="6C7B23A8" w14:textId="77777777" w:rsidR="00BD5377" w:rsidRPr="00BD5377" w:rsidRDefault="00BD5377" w:rsidP="00BD5377">
      <w:pPr>
        <w:spacing w:after="200" w:line="276" w:lineRule="auto"/>
        <w:ind w:left="0" w:firstLine="0"/>
        <w:rPr>
          <w:rFonts w:ascii="Calibri" w:eastAsia="Calibri" w:hAnsi="Calibri" w:cs="Times New Roman"/>
          <w:sz w:val="22"/>
          <w:lang w:val="en-US"/>
        </w:rPr>
        <w:sectPr w:rsidR="00BD5377" w:rsidRPr="00BD5377" w:rsidSect="001E0367">
          <w:pgSz w:w="11909" w:h="16834" w:code="9"/>
          <w:pgMar w:top="1418" w:right="1418" w:bottom="1418" w:left="1701" w:header="1417" w:footer="1417" w:gutter="0"/>
          <w:pgNumType w:start="1"/>
          <w:cols w:space="720"/>
          <w:docGrid w:linePitch="360"/>
        </w:sectPr>
      </w:pPr>
    </w:p>
    <w:p w14:paraId="4B13DA45" w14:textId="287B877B" w:rsidR="00BD5377" w:rsidRPr="00BD5377" w:rsidRDefault="00FB7811" w:rsidP="00920A95">
      <w:pPr>
        <w:pStyle w:val="Heading2"/>
        <w:rPr>
          <w:lang w:val="en-US"/>
        </w:rPr>
      </w:pPr>
      <w:bookmarkStart w:id="141" w:name="_Toc115881836"/>
      <w:bookmarkStart w:id="142" w:name="_Toc143248218"/>
      <w:r>
        <w:rPr>
          <w:lang w:val="en-US"/>
        </w:rPr>
        <w:lastRenderedPageBreak/>
        <w:t>Sample of Figure and Table in L</w:t>
      </w:r>
      <w:r w:rsidR="00BD5377" w:rsidRPr="00BD5377">
        <w:rPr>
          <w:lang w:val="en-US"/>
        </w:rPr>
        <w:t>a</w:t>
      </w:r>
      <w:r>
        <w:rPr>
          <w:lang w:val="en-US"/>
        </w:rPr>
        <w:t>ndscape O</w:t>
      </w:r>
      <w:r w:rsidR="00BD5377" w:rsidRPr="00BD5377">
        <w:rPr>
          <w:lang w:val="en-US"/>
        </w:rPr>
        <w:t>rientation</w:t>
      </w:r>
      <w:bookmarkEnd w:id="141"/>
      <w:bookmarkEnd w:id="142"/>
    </w:p>
    <w:p w14:paraId="2227C845" w14:textId="70102C87" w:rsidR="00BD5377" w:rsidRPr="00BD5377" w:rsidRDefault="00FB7811" w:rsidP="00EA4BE0">
      <w:pPr>
        <w:ind w:left="0" w:firstLine="720"/>
        <w:jc w:val="both"/>
        <w:rPr>
          <w:rFonts w:eastAsia="Calibri" w:cs="Times New Roman"/>
          <w:szCs w:val="24"/>
          <w:lang w:val="ms-MY"/>
        </w:rPr>
      </w:pPr>
      <w:r>
        <w:rPr>
          <w:rFonts w:eastAsia="Calibri" w:cs="Times New Roman"/>
          <w:szCs w:val="24"/>
          <w:lang w:val="ms-MY"/>
        </w:rPr>
        <w:t xml:space="preserve">Another sample of </w:t>
      </w:r>
      <w:r w:rsidR="00BD5377" w:rsidRPr="00BD5377">
        <w:rPr>
          <w:rFonts w:eastAsia="Calibri" w:cs="Times New Roman"/>
          <w:szCs w:val="24"/>
          <w:lang w:val="ms-MY"/>
        </w:rPr>
        <w:t>figure in landscape orientation.</w:t>
      </w:r>
    </w:p>
    <w:p w14:paraId="6B3AB995" w14:textId="2E6D7EBE" w:rsidR="00BD5377" w:rsidRPr="00BD5377" w:rsidRDefault="00EA4BE0" w:rsidP="00BD5377">
      <w:pPr>
        <w:spacing w:after="200" w:line="276" w:lineRule="auto"/>
        <w:ind w:left="0" w:firstLine="0"/>
        <w:jc w:val="center"/>
        <w:rPr>
          <w:rFonts w:ascii="Calibri" w:eastAsia="Calibri" w:hAnsi="Calibri" w:cs="Times New Roman"/>
          <w:sz w:val="22"/>
          <w:lang w:val="en-US"/>
        </w:rPr>
      </w:pPr>
      <w:r w:rsidRPr="00BD5377">
        <w:rPr>
          <w:rFonts w:ascii="Calibri" w:eastAsia="Calibri" w:hAnsi="Calibri" w:cs="Times New Roman"/>
          <w:noProof/>
          <w:sz w:val="22"/>
          <w:lang w:eastAsia="en-MY"/>
        </w:rPr>
        <w:drawing>
          <wp:inline distT="0" distB="0" distL="0" distR="0" wp14:anchorId="25E14641" wp14:editId="185A05D6">
            <wp:extent cx="4572000" cy="30500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4">
                      <a:extLst>
                        <a:ext uri="{28A0092B-C50C-407E-A947-70E740481C1C}">
                          <a14:useLocalDpi xmlns:a14="http://schemas.microsoft.com/office/drawing/2010/main" val="0"/>
                        </a:ext>
                      </a:extLst>
                    </a:blip>
                    <a:stretch>
                      <a:fillRect/>
                    </a:stretch>
                  </pic:blipFill>
                  <pic:spPr>
                    <a:xfrm>
                      <a:off x="0" y="0"/>
                      <a:ext cx="4572000" cy="3050046"/>
                    </a:xfrm>
                    <a:prstGeom prst="rect">
                      <a:avLst/>
                    </a:prstGeom>
                  </pic:spPr>
                </pic:pic>
              </a:graphicData>
            </a:graphic>
          </wp:inline>
        </w:drawing>
      </w:r>
    </w:p>
    <w:p w14:paraId="474B3CBC" w14:textId="6CC8C92B" w:rsidR="00BD5377" w:rsidRPr="00EA4BE0" w:rsidRDefault="00BD5377" w:rsidP="008804FB">
      <w:pPr>
        <w:spacing w:before="240" w:after="240" w:line="240" w:lineRule="auto"/>
        <w:ind w:left="720" w:right="720" w:firstLine="0"/>
        <w:jc w:val="center"/>
        <w:rPr>
          <w:rFonts w:eastAsia="Palatino Linotype" w:cs="Times New Roman"/>
          <w:szCs w:val="24"/>
          <w:lang w:val="ms-MY"/>
        </w:rPr>
      </w:pPr>
      <w:bookmarkStart w:id="143" w:name="_Toc57707638"/>
      <w:bookmarkStart w:id="144" w:name="_Toc143248285"/>
      <w:r w:rsidRPr="00BD5377">
        <w:rPr>
          <w:rFonts w:eastAsia="Palatino Linotype" w:cs="Times New Roman"/>
          <w:szCs w:val="24"/>
          <w:lang w:val="ms-MY"/>
        </w:rPr>
        <w:t xml:space="preserve">Figure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12</w:t>
      </w:r>
      <w:r w:rsidRPr="00BD5377">
        <w:rPr>
          <w:rFonts w:eastAsia="Palatino Linotype" w:cs="Times New Roman"/>
          <w:szCs w:val="24"/>
          <w:lang w:val="ms-MY"/>
        </w:rPr>
        <w:fldChar w:fldCharType="end"/>
      </w:r>
      <w:r w:rsidRPr="00BD5377">
        <w:rPr>
          <w:rFonts w:eastAsia="Palatino Linotype" w:cs="Times New Roman"/>
          <w:szCs w:val="24"/>
          <w:lang w:val="ms-MY"/>
        </w:rPr>
        <w:tab/>
      </w:r>
      <w:r w:rsidRPr="00BD5377">
        <w:rPr>
          <w:rFonts w:eastAsia="Palatino Linotype" w:cs="Times New Roman"/>
          <w:szCs w:val="24"/>
          <w:lang w:val="ms-MY"/>
        </w:rPr>
        <w:tab/>
        <w:t>Example of a very long table which takes up more than one</w:t>
      </w:r>
      <w:r w:rsidR="00186AD1">
        <w:rPr>
          <w:rFonts w:eastAsia="Palatino Linotype" w:cs="Times New Roman"/>
          <w:szCs w:val="24"/>
          <w:lang w:val="ms-MY"/>
        </w:rPr>
        <w:t xml:space="preserv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43"/>
      <w:bookmarkEnd w:id="144"/>
    </w:p>
    <w:p w14:paraId="570513DD" w14:textId="0325CADD" w:rsidR="00BD5377" w:rsidRPr="00BD5377" w:rsidRDefault="00FB7811" w:rsidP="00920A95">
      <w:pPr>
        <w:pStyle w:val="Heading2"/>
        <w:rPr>
          <w:lang w:val="en-US"/>
        </w:rPr>
      </w:pPr>
      <w:bookmarkStart w:id="145" w:name="_Toc115881837"/>
      <w:bookmarkStart w:id="146" w:name="_Toc143248219"/>
      <w:r>
        <w:rPr>
          <w:lang w:val="en-US"/>
        </w:rPr>
        <w:lastRenderedPageBreak/>
        <w:t>Sample of Figure and Table in Landscape O</w:t>
      </w:r>
      <w:r w:rsidR="00BD5377" w:rsidRPr="00BD5377">
        <w:rPr>
          <w:lang w:val="en-US"/>
        </w:rPr>
        <w:t>rientation</w:t>
      </w:r>
      <w:bookmarkEnd w:id="145"/>
      <w:bookmarkEnd w:id="146"/>
    </w:p>
    <w:p w14:paraId="78D7E4E4" w14:textId="5F1D5FAA" w:rsidR="00BD5377" w:rsidRPr="00BD5377" w:rsidRDefault="00BD5377" w:rsidP="00BD5377">
      <w:pPr>
        <w:spacing w:before="240" w:after="240" w:line="240" w:lineRule="auto"/>
        <w:ind w:left="720" w:right="720" w:firstLine="0"/>
        <w:jc w:val="center"/>
        <w:rPr>
          <w:rFonts w:eastAsia="Palatino Linotype" w:cs="Times New Roman"/>
          <w:szCs w:val="24"/>
          <w:lang w:val="en-US"/>
        </w:rPr>
      </w:pPr>
      <w:bookmarkStart w:id="147" w:name="_Toc57707608"/>
      <w:bookmarkStart w:id="148" w:name="_Toc143248270"/>
      <w:r w:rsidRPr="00BD5377">
        <w:rPr>
          <w:rFonts w:eastAsia="Palatino Linotype" w:cs="Times New Roman"/>
          <w:szCs w:val="24"/>
          <w:lang w:val="ms-MY"/>
        </w:rPr>
        <w:t xml:space="preserve">Table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2</w:t>
      </w:r>
      <w:r w:rsidRPr="00BD5377">
        <w:rPr>
          <w:rFonts w:eastAsia="Palatino Linotype" w:cs="Times New Roman"/>
          <w:szCs w:val="24"/>
          <w:lang w:val="ms-MY"/>
        </w:rPr>
        <w:fldChar w:fldCharType="end"/>
      </w:r>
      <w:r w:rsidRPr="00BD5377">
        <w:rPr>
          <w:rFonts w:eastAsia="Palatino Linotype" w:cs="Times New Roman"/>
          <w:szCs w:val="24"/>
          <w:lang w:val="ms-MY"/>
        </w:rPr>
        <w:tab/>
        <w:t>Validation of TL estimation with time series load flow simulations based</w:t>
      </w:r>
      <w:r w:rsidRPr="00BD5377">
        <w:rPr>
          <w:rFonts w:eastAsia="Palatino Linotype" w:cs="Times New Roman"/>
          <w:szCs w:val="24"/>
          <w:lang w:val="ms-MY"/>
        </w:rPr>
        <w:br/>
        <w:t xml:space="preserve"> on results obtained from local power utilities</w:t>
      </w:r>
      <w:bookmarkEnd w:id="147"/>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331"/>
        <w:gridCol w:w="2331"/>
        <w:gridCol w:w="2331"/>
        <w:gridCol w:w="2332"/>
        <w:gridCol w:w="2332"/>
      </w:tblGrid>
      <w:tr w:rsidR="00BD5377" w:rsidRPr="00BD5377" w14:paraId="6D9DA104" w14:textId="77777777" w:rsidTr="00186AD1">
        <w:tc>
          <w:tcPr>
            <w:tcW w:w="2331" w:type="dxa"/>
          </w:tcPr>
          <w:p w14:paraId="0D74F658"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 xml:space="preserve">No. </w:t>
            </w:r>
          </w:p>
        </w:tc>
        <w:tc>
          <w:tcPr>
            <w:tcW w:w="2331" w:type="dxa"/>
          </w:tcPr>
          <w:p w14:paraId="5B1B36A7"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A</w:t>
            </w:r>
          </w:p>
        </w:tc>
        <w:tc>
          <w:tcPr>
            <w:tcW w:w="2331" w:type="dxa"/>
          </w:tcPr>
          <w:p w14:paraId="3E0C96B6"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B</w:t>
            </w:r>
          </w:p>
        </w:tc>
        <w:tc>
          <w:tcPr>
            <w:tcW w:w="2331" w:type="dxa"/>
          </w:tcPr>
          <w:p w14:paraId="03FE8921"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C</w:t>
            </w:r>
          </w:p>
        </w:tc>
        <w:tc>
          <w:tcPr>
            <w:tcW w:w="2332" w:type="dxa"/>
          </w:tcPr>
          <w:p w14:paraId="56DF75A1"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D</w:t>
            </w:r>
          </w:p>
        </w:tc>
        <w:tc>
          <w:tcPr>
            <w:tcW w:w="2332" w:type="dxa"/>
          </w:tcPr>
          <w:p w14:paraId="55B075A2"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E</w:t>
            </w:r>
          </w:p>
        </w:tc>
      </w:tr>
      <w:tr w:rsidR="00BD5377" w:rsidRPr="00BD5377" w14:paraId="531D3E86" w14:textId="77777777" w:rsidTr="00186AD1">
        <w:tc>
          <w:tcPr>
            <w:tcW w:w="2331" w:type="dxa"/>
          </w:tcPr>
          <w:p w14:paraId="5336F623"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1</w:t>
            </w:r>
          </w:p>
        </w:tc>
        <w:tc>
          <w:tcPr>
            <w:tcW w:w="2331" w:type="dxa"/>
          </w:tcPr>
          <w:p w14:paraId="7E8D74E7"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13CABA1B"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63525EC5"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6A0A97E9"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3372B883" w14:textId="77777777" w:rsidR="00BD5377" w:rsidRPr="000A5245" w:rsidRDefault="00BD5377" w:rsidP="00BD5377">
            <w:pPr>
              <w:spacing w:after="200"/>
              <w:ind w:left="0" w:firstLine="0"/>
              <w:jc w:val="center"/>
              <w:rPr>
                <w:rFonts w:eastAsia="Calibri" w:cs="Times New Roman"/>
                <w:sz w:val="22"/>
                <w:lang w:val="en-US"/>
              </w:rPr>
            </w:pPr>
          </w:p>
        </w:tc>
      </w:tr>
      <w:tr w:rsidR="00BD5377" w:rsidRPr="00BD5377" w14:paraId="424DE917" w14:textId="77777777" w:rsidTr="00186AD1">
        <w:tc>
          <w:tcPr>
            <w:tcW w:w="2331" w:type="dxa"/>
          </w:tcPr>
          <w:p w14:paraId="23F478B7"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2</w:t>
            </w:r>
          </w:p>
        </w:tc>
        <w:tc>
          <w:tcPr>
            <w:tcW w:w="2331" w:type="dxa"/>
          </w:tcPr>
          <w:p w14:paraId="74C7DCBE"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326C642E"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034BF5A2"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141AEED1"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68488CC9" w14:textId="77777777" w:rsidR="00BD5377" w:rsidRPr="000A5245" w:rsidRDefault="00BD5377" w:rsidP="00BD5377">
            <w:pPr>
              <w:spacing w:after="200"/>
              <w:ind w:left="0" w:firstLine="0"/>
              <w:jc w:val="center"/>
              <w:rPr>
                <w:rFonts w:eastAsia="Calibri" w:cs="Times New Roman"/>
                <w:sz w:val="22"/>
                <w:lang w:val="en-US"/>
              </w:rPr>
            </w:pPr>
          </w:p>
        </w:tc>
      </w:tr>
      <w:tr w:rsidR="00BD5377" w:rsidRPr="00BD5377" w14:paraId="238AE8B1" w14:textId="77777777" w:rsidTr="00186AD1">
        <w:tc>
          <w:tcPr>
            <w:tcW w:w="2331" w:type="dxa"/>
          </w:tcPr>
          <w:p w14:paraId="41F3EAAD"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3</w:t>
            </w:r>
          </w:p>
        </w:tc>
        <w:tc>
          <w:tcPr>
            <w:tcW w:w="2331" w:type="dxa"/>
          </w:tcPr>
          <w:p w14:paraId="457EC816"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2BCEDAA5"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39A6BFF0"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4D1E256A"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188E3B70" w14:textId="77777777" w:rsidR="00BD5377" w:rsidRPr="000A5245" w:rsidRDefault="00BD5377" w:rsidP="00BD5377">
            <w:pPr>
              <w:spacing w:after="200"/>
              <w:ind w:left="0" w:firstLine="0"/>
              <w:jc w:val="center"/>
              <w:rPr>
                <w:rFonts w:eastAsia="Calibri" w:cs="Times New Roman"/>
                <w:sz w:val="22"/>
                <w:lang w:val="en-US"/>
              </w:rPr>
            </w:pPr>
          </w:p>
        </w:tc>
      </w:tr>
      <w:tr w:rsidR="00BD5377" w:rsidRPr="00BD5377" w14:paraId="216EF752" w14:textId="77777777" w:rsidTr="00186AD1">
        <w:tc>
          <w:tcPr>
            <w:tcW w:w="2331" w:type="dxa"/>
          </w:tcPr>
          <w:p w14:paraId="230DA033"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4</w:t>
            </w:r>
          </w:p>
        </w:tc>
        <w:tc>
          <w:tcPr>
            <w:tcW w:w="2331" w:type="dxa"/>
          </w:tcPr>
          <w:p w14:paraId="5CC78C75"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6E644CBA"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18E06ED0"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7507E31F"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4AA119FE" w14:textId="77777777" w:rsidR="00BD5377" w:rsidRPr="000A5245" w:rsidRDefault="00BD5377" w:rsidP="00BD5377">
            <w:pPr>
              <w:spacing w:after="200"/>
              <w:ind w:left="0" w:firstLine="0"/>
              <w:jc w:val="center"/>
              <w:rPr>
                <w:rFonts w:eastAsia="Calibri" w:cs="Times New Roman"/>
                <w:sz w:val="22"/>
                <w:lang w:val="en-US"/>
              </w:rPr>
            </w:pPr>
          </w:p>
        </w:tc>
      </w:tr>
      <w:tr w:rsidR="00BD5377" w:rsidRPr="00BD5377" w14:paraId="7C2D37AB" w14:textId="77777777" w:rsidTr="00186AD1">
        <w:tc>
          <w:tcPr>
            <w:tcW w:w="2331" w:type="dxa"/>
          </w:tcPr>
          <w:p w14:paraId="3912DAA8"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5</w:t>
            </w:r>
          </w:p>
        </w:tc>
        <w:tc>
          <w:tcPr>
            <w:tcW w:w="2331" w:type="dxa"/>
          </w:tcPr>
          <w:p w14:paraId="235B3F04"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7E8D4A13"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0D5FC200"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2DA240A9"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449751E3" w14:textId="77777777" w:rsidR="00BD5377" w:rsidRPr="000A5245" w:rsidRDefault="00BD5377" w:rsidP="00BD5377">
            <w:pPr>
              <w:spacing w:after="200"/>
              <w:ind w:left="0" w:firstLine="0"/>
              <w:jc w:val="center"/>
              <w:rPr>
                <w:rFonts w:eastAsia="Calibri" w:cs="Times New Roman"/>
                <w:sz w:val="22"/>
                <w:lang w:val="en-US"/>
              </w:rPr>
            </w:pPr>
          </w:p>
        </w:tc>
      </w:tr>
      <w:tr w:rsidR="00BD5377" w:rsidRPr="000A5245" w14:paraId="3A071E1A" w14:textId="77777777" w:rsidTr="00186AD1">
        <w:tc>
          <w:tcPr>
            <w:tcW w:w="2331" w:type="dxa"/>
          </w:tcPr>
          <w:p w14:paraId="6DBDA2E4"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6</w:t>
            </w:r>
          </w:p>
        </w:tc>
        <w:tc>
          <w:tcPr>
            <w:tcW w:w="2331" w:type="dxa"/>
          </w:tcPr>
          <w:p w14:paraId="1F1EE3C4"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7F148F12"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52C1A092"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6939E4C4"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6D0A2A56" w14:textId="77777777" w:rsidR="00BD5377" w:rsidRPr="000A5245" w:rsidRDefault="00BD5377" w:rsidP="00BD5377">
            <w:pPr>
              <w:spacing w:after="200"/>
              <w:ind w:left="0" w:firstLine="0"/>
              <w:jc w:val="center"/>
              <w:rPr>
                <w:rFonts w:eastAsia="Calibri" w:cs="Times New Roman"/>
                <w:sz w:val="22"/>
                <w:lang w:val="en-US"/>
              </w:rPr>
            </w:pPr>
          </w:p>
        </w:tc>
      </w:tr>
      <w:tr w:rsidR="00BD5377" w:rsidRPr="000A5245" w14:paraId="67B8AF19" w14:textId="77777777" w:rsidTr="00186AD1">
        <w:tc>
          <w:tcPr>
            <w:tcW w:w="2331" w:type="dxa"/>
          </w:tcPr>
          <w:p w14:paraId="3E1AA4D6"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7</w:t>
            </w:r>
          </w:p>
        </w:tc>
        <w:tc>
          <w:tcPr>
            <w:tcW w:w="2331" w:type="dxa"/>
          </w:tcPr>
          <w:p w14:paraId="1F3273F8"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6D97BCD8"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71349CCF"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0A70923C"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1BA6C3F8" w14:textId="77777777" w:rsidR="00BD5377" w:rsidRPr="000A5245" w:rsidRDefault="00BD5377" w:rsidP="00BD5377">
            <w:pPr>
              <w:spacing w:after="200"/>
              <w:ind w:left="0" w:firstLine="0"/>
              <w:jc w:val="center"/>
              <w:rPr>
                <w:rFonts w:eastAsia="Calibri" w:cs="Times New Roman"/>
                <w:sz w:val="22"/>
                <w:lang w:val="en-US"/>
              </w:rPr>
            </w:pPr>
          </w:p>
        </w:tc>
      </w:tr>
    </w:tbl>
    <w:p w14:paraId="4403EB7D" w14:textId="5E444B29" w:rsidR="00BD5377" w:rsidRPr="00BD5377" w:rsidRDefault="00BD5377" w:rsidP="00BD5377">
      <w:pPr>
        <w:ind w:left="0" w:firstLine="720"/>
        <w:jc w:val="both"/>
        <w:rPr>
          <w:rFonts w:eastAsia="Calibri" w:cs="Times New Roman"/>
          <w:szCs w:val="24"/>
          <w:lang w:val="en-US"/>
        </w:rPr>
        <w:sectPr w:rsidR="00BD5377" w:rsidRPr="00BD5377" w:rsidSect="001E0367">
          <w:footerReference w:type="default" r:id="rId15"/>
          <w:pgSz w:w="16834" w:h="11909" w:orient="landscape" w:code="9"/>
          <w:pgMar w:top="1701" w:right="1418" w:bottom="1418" w:left="1418" w:header="1417" w:footer="1417" w:gutter="0"/>
          <w:pgNumType w:start="13"/>
          <w:cols w:space="720"/>
          <w:docGrid w:linePitch="360"/>
        </w:sectPr>
      </w:pPr>
    </w:p>
    <w:p w14:paraId="656DF3A6" w14:textId="1E32DA45" w:rsidR="00BD5377" w:rsidRPr="00BD5377" w:rsidRDefault="00FB7811" w:rsidP="00920A95">
      <w:pPr>
        <w:pStyle w:val="Heading2"/>
        <w:rPr>
          <w:lang w:val="en-US"/>
        </w:rPr>
      </w:pPr>
      <w:bookmarkStart w:id="149" w:name="_Toc115881838"/>
      <w:bookmarkStart w:id="150" w:name="_Toc143248220"/>
      <w:r>
        <w:rPr>
          <w:lang w:val="en-US"/>
        </w:rPr>
        <w:lastRenderedPageBreak/>
        <w:t>Sample of Table When It Takes More Than 1 P</w:t>
      </w:r>
      <w:r w:rsidR="00BD5377" w:rsidRPr="00BD5377">
        <w:rPr>
          <w:lang w:val="en-US"/>
        </w:rPr>
        <w:t>ages</w:t>
      </w:r>
      <w:bookmarkEnd w:id="149"/>
      <w:bookmarkEnd w:id="150"/>
    </w:p>
    <w:p w14:paraId="46290DF5" w14:textId="38DFE7FE"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51" w:name="_Toc57707609"/>
      <w:bookmarkStart w:id="152" w:name="_Toc143248271"/>
      <w:r w:rsidRPr="00BD5377">
        <w:rPr>
          <w:rFonts w:eastAsia="Palatino Linotype" w:cs="Times New Roman"/>
          <w:szCs w:val="24"/>
          <w:lang w:val="ms-MY"/>
        </w:rPr>
        <w:t xml:space="preserve">Table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3</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w:t>
      </w:r>
      <w:r w:rsidR="00FB7811">
        <w:rPr>
          <w:rFonts w:eastAsia="Palatino Linotype" w:cs="Times New Roman"/>
          <w:szCs w:val="24"/>
          <w:lang w:val="ms-MY"/>
        </w:rPr>
        <w:t xml:space="preserve"> p</w:t>
      </w:r>
      <w:r w:rsidRPr="00BD5377">
        <w:rPr>
          <w:rFonts w:eastAsia="Palatino Linotype" w:cs="Times New Roman"/>
          <w:szCs w:val="24"/>
          <w:lang w:val="ms-MY"/>
        </w:rPr>
        <w:t xml:space="preserve">lease make </w:t>
      </w:r>
      <w:r w:rsidR="008F489A">
        <w:rPr>
          <w:rFonts w:eastAsia="Palatino Linotype" w:cs="Times New Roman"/>
          <w:szCs w:val="24"/>
          <w:lang w:val="ms-MY"/>
        </w:rPr>
        <w:t>sure the column title</w:t>
      </w:r>
      <w:r w:rsidRPr="00BD5377">
        <w:rPr>
          <w:rFonts w:eastAsia="Palatino Linotype" w:cs="Times New Roman"/>
          <w:szCs w:val="24"/>
          <w:lang w:val="ms-MY"/>
        </w:rPr>
        <w:t xml:space="preserve"> is repeated at each page</w:t>
      </w:r>
      <w:bookmarkEnd w:id="151"/>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5"/>
        <w:gridCol w:w="1755"/>
        <w:gridCol w:w="1756"/>
        <w:gridCol w:w="1756"/>
        <w:gridCol w:w="1756"/>
      </w:tblGrid>
      <w:tr w:rsidR="00BD5377" w:rsidRPr="00BD5377" w14:paraId="101DF92A" w14:textId="77777777" w:rsidTr="00186AD1">
        <w:trPr>
          <w:tblHeader/>
        </w:trPr>
        <w:tc>
          <w:tcPr>
            <w:tcW w:w="1756" w:type="dxa"/>
          </w:tcPr>
          <w:p w14:paraId="30094400"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Name</w:t>
            </w:r>
          </w:p>
        </w:tc>
        <w:tc>
          <w:tcPr>
            <w:tcW w:w="1756" w:type="dxa"/>
          </w:tcPr>
          <w:p w14:paraId="6E827F3A"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Year</w:t>
            </w:r>
          </w:p>
        </w:tc>
        <w:tc>
          <w:tcPr>
            <w:tcW w:w="1756" w:type="dxa"/>
          </w:tcPr>
          <w:p w14:paraId="1F57BC00"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Income</w:t>
            </w:r>
          </w:p>
        </w:tc>
        <w:tc>
          <w:tcPr>
            <w:tcW w:w="1756" w:type="dxa"/>
          </w:tcPr>
          <w:p w14:paraId="03D3FD15"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Location</w:t>
            </w:r>
          </w:p>
        </w:tc>
        <w:tc>
          <w:tcPr>
            <w:tcW w:w="1756" w:type="dxa"/>
          </w:tcPr>
          <w:p w14:paraId="76A0C121"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Gender</w:t>
            </w:r>
          </w:p>
        </w:tc>
      </w:tr>
      <w:tr w:rsidR="00BD5377" w:rsidRPr="00BD5377" w14:paraId="0A20E988" w14:textId="77777777" w:rsidTr="00186AD1">
        <w:trPr>
          <w:trHeight w:val="567"/>
        </w:trPr>
        <w:tc>
          <w:tcPr>
            <w:tcW w:w="1756" w:type="dxa"/>
          </w:tcPr>
          <w:p w14:paraId="68EC829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459EB5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8A71DD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E30666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1D6023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2AFA7A91" w14:textId="77777777" w:rsidTr="00186AD1">
        <w:trPr>
          <w:trHeight w:val="567"/>
        </w:trPr>
        <w:tc>
          <w:tcPr>
            <w:tcW w:w="1756" w:type="dxa"/>
          </w:tcPr>
          <w:p w14:paraId="2BABB43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2C859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80E05F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D0728E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6B8CF6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4AF199D3" w14:textId="77777777" w:rsidTr="00186AD1">
        <w:trPr>
          <w:trHeight w:val="567"/>
        </w:trPr>
        <w:tc>
          <w:tcPr>
            <w:tcW w:w="1756" w:type="dxa"/>
          </w:tcPr>
          <w:p w14:paraId="663CCAC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53C977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08BF2F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3F4F12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6D455E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12CE12EF" w14:textId="77777777" w:rsidTr="00186AD1">
        <w:trPr>
          <w:trHeight w:val="567"/>
        </w:trPr>
        <w:tc>
          <w:tcPr>
            <w:tcW w:w="1756" w:type="dxa"/>
          </w:tcPr>
          <w:p w14:paraId="31A711F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169E4A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676FC3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DB7BB4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C995E9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13AF3566" w14:textId="77777777" w:rsidTr="00186AD1">
        <w:trPr>
          <w:trHeight w:val="567"/>
        </w:trPr>
        <w:tc>
          <w:tcPr>
            <w:tcW w:w="1756" w:type="dxa"/>
          </w:tcPr>
          <w:p w14:paraId="06B9130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51B898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C76AF7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03567E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BDEF6C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7A02623F" w14:textId="77777777" w:rsidTr="00186AD1">
        <w:trPr>
          <w:trHeight w:val="567"/>
        </w:trPr>
        <w:tc>
          <w:tcPr>
            <w:tcW w:w="1756" w:type="dxa"/>
          </w:tcPr>
          <w:p w14:paraId="43A0477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6E3AAE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71F481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61E5A6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7DE68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DC9B539" w14:textId="77777777" w:rsidTr="00186AD1">
        <w:trPr>
          <w:trHeight w:val="567"/>
        </w:trPr>
        <w:tc>
          <w:tcPr>
            <w:tcW w:w="1756" w:type="dxa"/>
          </w:tcPr>
          <w:p w14:paraId="487FFF8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17B970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D5D69A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3AA95B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23E5ED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62956409" w14:textId="77777777" w:rsidTr="00186AD1">
        <w:trPr>
          <w:trHeight w:val="567"/>
        </w:trPr>
        <w:tc>
          <w:tcPr>
            <w:tcW w:w="1756" w:type="dxa"/>
          </w:tcPr>
          <w:p w14:paraId="1E3A386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A939CF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BF8A03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C284A6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0BC4AF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9CBB047" w14:textId="77777777" w:rsidTr="00186AD1">
        <w:trPr>
          <w:trHeight w:val="567"/>
        </w:trPr>
        <w:tc>
          <w:tcPr>
            <w:tcW w:w="1756" w:type="dxa"/>
          </w:tcPr>
          <w:p w14:paraId="182B99D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BB9AE8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D68B68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52F11D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9CC32F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6051F18F" w14:textId="77777777" w:rsidTr="00186AD1">
        <w:trPr>
          <w:trHeight w:val="567"/>
        </w:trPr>
        <w:tc>
          <w:tcPr>
            <w:tcW w:w="1756" w:type="dxa"/>
          </w:tcPr>
          <w:p w14:paraId="7636745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21B65E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020753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83E220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2ABB52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1373F215" w14:textId="77777777" w:rsidTr="00186AD1">
        <w:trPr>
          <w:trHeight w:val="567"/>
        </w:trPr>
        <w:tc>
          <w:tcPr>
            <w:tcW w:w="1756" w:type="dxa"/>
          </w:tcPr>
          <w:p w14:paraId="42ACEAF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BEF4C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C1311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485EFA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14732C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D048B2D" w14:textId="77777777" w:rsidTr="00186AD1">
        <w:trPr>
          <w:trHeight w:val="567"/>
        </w:trPr>
        <w:tc>
          <w:tcPr>
            <w:tcW w:w="1756" w:type="dxa"/>
          </w:tcPr>
          <w:p w14:paraId="621AD7C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AD510C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AF1D5E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AA79B1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AF5A69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758F6CB5" w14:textId="77777777" w:rsidTr="00186AD1">
        <w:trPr>
          <w:trHeight w:val="567"/>
        </w:trPr>
        <w:tc>
          <w:tcPr>
            <w:tcW w:w="1756" w:type="dxa"/>
          </w:tcPr>
          <w:p w14:paraId="125C308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BDF26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309009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B69142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936C77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2F568EB6" w14:textId="77777777" w:rsidTr="00186AD1">
        <w:trPr>
          <w:trHeight w:val="567"/>
        </w:trPr>
        <w:tc>
          <w:tcPr>
            <w:tcW w:w="1756" w:type="dxa"/>
          </w:tcPr>
          <w:p w14:paraId="1A4A505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FF90BB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043843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932DFF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FC68E8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5C0AAE9" w14:textId="77777777" w:rsidTr="00186AD1">
        <w:trPr>
          <w:trHeight w:val="567"/>
        </w:trPr>
        <w:tc>
          <w:tcPr>
            <w:tcW w:w="1756" w:type="dxa"/>
          </w:tcPr>
          <w:p w14:paraId="26ADA27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E3EEB4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D5BFA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926BCB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E2392B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476FAFE" w14:textId="77777777" w:rsidTr="00186AD1">
        <w:trPr>
          <w:trHeight w:val="567"/>
        </w:trPr>
        <w:tc>
          <w:tcPr>
            <w:tcW w:w="1756" w:type="dxa"/>
          </w:tcPr>
          <w:p w14:paraId="4B696F1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6D83D1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0ABA25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37FFCC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01082C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E835C06" w14:textId="77777777" w:rsidTr="00186AD1">
        <w:trPr>
          <w:trHeight w:val="567"/>
        </w:trPr>
        <w:tc>
          <w:tcPr>
            <w:tcW w:w="1756" w:type="dxa"/>
          </w:tcPr>
          <w:p w14:paraId="7387BA2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8FDB99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8C4E77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4F16AE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C9EADE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4B15F224" w14:textId="77777777" w:rsidTr="00186AD1">
        <w:trPr>
          <w:trHeight w:val="567"/>
        </w:trPr>
        <w:tc>
          <w:tcPr>
            <w:tcW w:w="1756" w:type="dxa"/>
          </w:tcPr>
          <w:p w14:paraId="706E46D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1A09F3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A07E2A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B8F284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096FE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13E76A9" w14:textId="77777777" w:rsidTr="00186AD1">
        <w:trPr>
          <w:trHeight w:val="567"/>
        </w:trPr>
        <w:tc>
          <w:tcPr>
            <w:tcW w:w="1756" w:type="dxa"/>
          </w:tcPr>
          <w:p w14:paraId="23F71C0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9FB274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31F073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863BD5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562901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40D2CAC5" w14:textId="77777777" w:rsidTr="00186AD1">
        <w:trPr>
          <w:trHeight w:val="567"/>
        </w:trPr>
        <w:tc>
          <w:tcPr>
            <w:tcW w:w="1756" w:type="dxa"/>
          </w:tcPr>
          <w:p w14:paraId="545ADCA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CCEDEE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74A6E7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D7C41D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2F7A07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371602AA" w14:textId="77777777" w:rsidTr="00186AD1">
        <w:trPr>
          <w:trHeight w:val="567"/>
        </w:trPr>
        <w:tc>
          <w:tcPr>
            <w:tcW w:w="1756" w:type="dxa"/>
          </w:tcPr>
          <w:p w14:paraId="71B9B87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CE773D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653F69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E28DA7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051397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E4E8515" w14:textId="77777777" w:rsidTr="00186AD1">
        <w:trPr>
          <w:trHeight w:val="567"/>
        </w:trPr>
        <w:tc>
          <w:tcPr>
            <w:tcW w:w="1756" w:type="dxa"/>
          </w:tcPr>
          <w:p w14:paraId="6271005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426AF2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B19F85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E5993B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D840F5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D3AC93C" w14:textId="77777777" w:rsidTr="00186AD1">
        <w:trPr>
          <w:trHeight w:val="567"/>
        </w:trPr>
        <w:tc>
          <w:tcPr>
            <w:tcW w:w="1756" w:type="dxa"/>
          </w:tcPr>
          <w:p w14:paraId="75543AB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B5E42C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A345EC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625B32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F564FA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7053A893" w14:textId="77777777" w:rsidTr="00186AD1">
        <w:trPr>
          <w:trHeight w:val="567"/>
        </w:trPr>
        <w:tc>
          <w:tcPr>
            <w:tcW w:w="1756" w:type="dxa"/>
          </w:tcPr>
          <w:p w14:paraId="2346B72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AEDEB8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4724E8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03B3D7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BB2402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6A103597" w14:textId="77777777" w:rsidTr="00186AD1">
        <w:trPr>
          <w:trHeight w:val="567"/>
        </w:trPr>
        <w:tc>
          <w:tcPr>
            <w:tcW w:w="1756" w:type="dxa"/>
          </w:tcPr>
          <w:p w14:paraId="5477072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59ADB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C6B3EA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9500EA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F4EB8B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36F83E83" w14:textId="77777777" w:rsidTr="00186AD1">
        <w:trPr>
          <w:trHeight w:val="567"/>
        </w:trPr>
        <w:tc>
          <w:tcPr>
            <w:tcW w:w="1756" w:type="dxa"/>
          </w:tcPr>
          <w:p w14:paraId="0AE4D32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78524D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9E3CD6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34C058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67D7B8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2AFA707A" w14:textId="77777777" w:rsidTr="00186AD1">
        <w:trPr>
          <w:trHeight w:val="567"/>
        </w:trPr>
        <w:tc>
          <w:tcPr>
            <w:tcW w:w="1756" w:type="dxa"/>
          </w:tcPr>
          <w:p w14:paraId="6C82ECF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C9EDF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EB9F62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F258B5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5F598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6414FD2" w14:textId="77777777" w:rsidTr="00186AD1">
        <w:trPr>
          <w:trHeight w:val="567"/>
        </w:trPr>
        <w:tc>
          <w:tcPr>
            <w:tcW w:w="1756" w:type="dxa"/>
          </w:tcPr>
          <w:p w14:paraId="64B9C97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672CF9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D91D8C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F3506E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055CA5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1DE8D57A" w14:textId="77777777" w:rsidTr="00186AD1">
        <w:trPr>
          <w:trHeight w:val="567"/>
        </w:trPr>
        <w:tc>
          <w:tcPr>
            <w:tcW w:w="1756" w:type="dxa"/>
          </w:tcPr>
          <w:p w14:paraId="129FCC5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76EB6B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D6367A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98CA38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36B13F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bl>
    <w:p w14:paraId="08526365" w14:textId="7D869610" w:rsidR="00BD5377" w:rsidRPr="00BD5377" w:rsidRDefault="008804FB" w:rsidP="00920A95">
      <w:pPr>
        <w:pStyle w:val="Heading2"/>
        <w:rPr>
          <w:lang w:val="en-US"/>
        </w:rPr>
      </w:pPr>
      <w:bookmarkStart w:id="153" w:name="_Toc115881839"/>
      <w:bookmarkStart w:id="154" w:name="_Toc143248221"/>
      <w:r>
        <w:rPr>
          <w:lang w:val="en-US"/>
        </w:rPr>
        <w:t>A S</w:t>
      </w:r>
      <w:r w:rsidR="00FB7811">
        <w:rPr>
          <w:lang w:val="en-US"/>
        </w:rPr>
        <w:t>ample of Table Captions with More Than 1 Lines and More Than 20 T</w:t>
      </w:r>
      <w:r w:rsidR="00BD5377" w:rsidRPr="00BD5377">
        <w:rPr>
          <w:lang w:val="en-US"/>
        </w:rPr>
        <w:t>ables</w:t>
      </w:r>
      <w:bookmarkEnd w:id="153"/>
      <w:bookmarkEnd w:id="154"/>
    </w:p>
    <w:p w14:paraId="5BBBC466" w14:textId="341F189A"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55" w:name="_Toc57707610"/>
      <w:bookmarkStart w:id="156" w:name="_Toc143248272"/>
      <w:r w:rsidRPr="00BD5377">
        <w:rPr>
          <w:rFonts w:eastAsia="Palatino Linotype" w:cs="Times New Roman"/>
          <w:szCs w:val="24"/>
          <w:lang w:val="ms-MY"/>
        </w:rPr>
        <w:t xml:space="preserve">Table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4</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w:t>
      </w:r>
      <w:r w:rsidR="00FB7811">
        <w:rPr>
          <w:rFonts w:eastAsia="Palatino Linotype" w:cs="Times New Roman"/>
          <w:szCs w:val="24"/>
          <w:lang w:val="ms-MY"/>
        </w:rPr>
        <w:t xml:space="preserve"> p</w:t>
      </w:r>
      <w:r w:rsidRPr="00BD5377">
        <w:rPr>
          <w:rFonts w:eastAsia="Palatino Linotype" w:cs="Times New Roman"/>
          <w:szCs w:val="24"/>
          <w:lang w:val="ms-MY"/>
        </w:rPr>
        <w:t>le</w:t>
      </w:r>
      <w:r w:rsidR="008F489A">
        <w:rPr>
          <w:rFonts w:eastAsia="Palatino Linotype" w:cs="Times New Roman"/>
          <w:szCs w:val="24"/>
          <w:lang w:val="ms-MY"/>
        </w:rPr>
        <w:t>ase make sure the column title</w:t>
      </w:r>
      <w:r w:rsidRPr="00BD5377">
        <w:rPr>
          <w:rFonts w:eastAsia="Palatino Linotype" w:cs="Times New Roman"/>
          <w:szCs w:val="24"/>
          <w:lang w:val="ms-MY"/>
        </w:rPr>
        <w:t xml:space="preserve"> is repeated at each page</w:t>
      </w:r>
      <w:bookmarkEnd w:id="155"/>
      <w:bookmarkEnd w:id="156"/>
    </w:p>
    <w:p w14:paraId="4D6A6B6C" w14:textId="4AAD2BAD" w:rsidR="00BD5377" w:rsidRDefault="00BD5377" w:rsidP="00BD5377">
      <w:pPr>
        <w:spacing w:before="240" w:after="240" w:line="240" w:lineRule="auto"/>
        <w:ind w:left="720" w:right="720" w:firstLine="0"/>
        <w:jc w:val="center"/>
        <w:rPr>
          <w:rFonts w:eastAsia="Palatino Linotype" w:cs="Times New Roman"/>
          <w:szCs w:val="24"/>
          <w:lang w:val="ms-MY"/>
        </w:rPr>
      </w:pPr>
      <w:bookmarkStart w:id="157" w:name="_Toc57707611"/>
      <w:bookmarkStart w:id="158" w:name="_Toc143248273"/>
      <w:r w:rsidRPr="00BD5377">
        <w:rPr>
          <w:rFonts w:eastAsia="Palatino Linotype" w:cs="Times New Roman"/>
          <w:szCs w:val="24"/>
          <w:lang w:val="ms-MY"/>
        </w:rPr>
        <w:t xml:space="preserve">Table </w:t>
      </w:r>
      <w:r w:rsidR="0001011E">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D11F12">
        <w:rPr>
          <w:rFonts w:eastAsia="Palatino Linotype" w:cs="Times New Roman"/>
          <w:noProof/>
          <w:szCs w:val="24"/>
          <w:lang w:val="ms-MY"/>
        </w:rPr>
        <w:t>5</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w:t>
      </w:r>
      <w:r w:rsidR="00FB7811">
        <w:rPr>
          <w:rFonts w:eastAsia="Palatino Linotype" w:cs="Times New Roman"/>
          <w:szCs w:val="24"/>
          <w:lang w:val="ms-MY"/>
        </w:rPr>
        <w:t xml:space="preserve"> p</w:t>
      </w:r>
      <w:r w:rsidRPr="00BD5377">
        <w:rPr>
          <w:rFonts w:eastAsia="Palatino Linotype" w:cs="Times New Roman"/>
          <w:szCs w:val="24"/>
          <w:lang w:val="ms-MY"/>
        </w:rPr>
        <w:t>le</w:t>
      </w:r>
      <w:r w:rsidR="008F489A">
        <w:rPr>
          <w:rFonts w:eastAsia="Palatino Linotype" w:cs="Times New Roman"/>
          <w:szCs w:val="24"/>
          <w:lang w:val="ms-MY"/>
        </w:rPr>
        <w:t>ase make sure the column title</w:t>
      </w:r>
      <w:r w:rsidRPr="00BD5377">
        <w:rPr>
          <w:rFonts w:eastAsia="Palatino Linotype" w:cs="Times New Roman"/>
          <w:szCs w:val="24"/>
          <w:lang w:val="ms-MY"/>
        </w:rPr>
        <w:t xml:space="preserve"> is repeated at each page</w:t>
      </w:r>
      <w:bookmarkEnd w:id="157"/>
      <w:bookmarkEnd w:id="158"/>
    </w:p>
    <w:p w14:paraId="59942E72" w14:textId="48B789D8" w:rsidR="00D646C2" w:rsidRPr="00D646C2" w:rsidRDefault="00D646C2" w:rsidP="001801DA">
      <w:pPr>
        <w:ind w:left="0" w:firstLine="0"/>
        <w:jc w:val="both"/>
      </w:pPr>
    </w:p>
    <w:p w14:paraId="7E4D21E0" w14:textId="24D436AA" w:rsidR="00D646C2" w:rsidRDefault="00D646C2" w:rsidP="00D646C2">
      <w:pPr>
        <w:pStyle w:val="Heading2"/>
        <w:rPr>
          <w:lang w:val="en-US"/>
        </w:rPr>
      </w:pPr>
      <w:bookmarkStart w:id="159" w:name="_Toc143248222"/>
      <w:r>
        <w:rPr>
          <w:lang w:val="en-US"/>
        </w:rPr>
        <w:t>Referencing</w:t>
      </w:r>
      <w:bookmarkEnd w:id="159"/>
    </w:p>
    <w:p w14:paraId="7C41EF7F" w14:textId="4FFC7E1F" w:rsidR="00D646C2" w:rsidRDefault="00C70007" w:rsidP="00D646C2">
      <w:pPr>
        <w:ind w:left="0" w:firstLine="0"/>
      </w:pPr>
      <w:r>
        <w:tab/>
        <w:t xml:space="preserve">At the end of the </w:t>
      </w:r>
      <w:r w:rsidR="008E33A7" w:rsidRPr="008E33A7">
        <w:t>dissertation/master project/project paper</w:t>
      </w:r>
      <w:r w:rsidR="00D646C2">
        <w:t xml:space="preserve">, all the references cited are listed in alphabetical order and should not be indented. There is no necessity to number </w:t>
      </w:r>
      <w:r w:rsidR="00D646C2">
        <w:lastRenderedPageBreak/>
        <w:t>or bullet the references. The bibliography should be double-spaced as with the rest of the text using font size 12. (An example is provided in Appendix M) The following bibliographic style must be followed:</w:t>
      </w:r>
    </w:p>
    <w:p w14:paraId="098A11D9" w14:textId="7D4756E8" w:rsidR="002506BA" w:rsidRDefault="002506BA" w:rsidP="00D646C2">
      <w:pPr>
        <w:ind w:left="0" w:firstLine="0"/>
        <w:rPr>
          <w:lang w:val="en-US"/>
        </w:rPr>
      </w:pPr>
    </w:p>
    <w:p w14:paraId="3284E544"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7C3D8504"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24C4125E"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7F6CDF31"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4559DEA1"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34DE099A" w14:textId="0EBB5FE0" w:rsidR="002506BA" w:rsidRDefault="002506BA" w:rsidP="00D702F6">
      <w:pPr>
        <w:pStyle w:val="Heading3"/>
      </w:pPr>
      <w:bookmarkStart w:id="160" w:name="_Toc143248223"/>
      <w:r>
        <w:t>Reference from Books</w:t>
      </w:r>
      <w:bookmarkEnd w:id="160"/>
    </w:p>
    <w:p w14:paraId="6EAAA7A6" w14:textId="77777777" w:rsidR="00843C57" w:rsidRDefault="002506BA" w:rsidP="002506BA">
      <w:pPr>
        <w:ind w:left="0" w:firstLine="0"/>
        <w:jc w:val="both"/>
      </w:pPr>
      <w:r>
        <w:tab/>
      </w:r>
      <w:proofErr w:type="spellStart"/>
      <w:r>
        <w:t>Author‟s</w:t>
      </w:r>
      <w:proofErr w:type="spellEnd"/>
      <w:r>
        <w:t xml:space="preserve"> surname, Initials., Year. </w:t>
      </w:r>
      <w:r w:rsidRPr="00843C57">
        <w:rPr>
          <w:i/>
        </w:rPr>
        <w:t>Title of book</w:t>
      </w:r>
      <w:r>
        <w:t xml:space="preserve">, Edition., (only include this if not the first edition) Place of publication: (this must be a town or city, not a country) Publisher. </w:t>
      </w:r>
    </w:p>
    <w:p w14:paraId="3E22F5B1" w14:textId="6D18E233" w:rsidR="00843C57" w:rsidRDefault="002506BA" w:rsidP="00843C57">
      <w:pPr>
        <w:pStyle w:val="ListParagraph"/>
        <w:numPr>
          <w:ilvl w:val="0"/>
          <w:numId w:val="47"/>
        </w:numPr>
        <w:jc w:val="both"/>
      </w:pPr>
      <w:r>
        <w:t xml:space="preserve">Example for one author: </w:t>
      </w:r>
    </w:p>
    <w:p w14:paraId="255A1E7C" w14:textId="5AFA246B" w:rsidR="00843C57" w:rsidRDefault="00843C57" w:rsidP="00843C57">
      <w:pPr>
        <w:ind w:left="0" w:firstLine="0"/>
        <w:jc w:val="both"/>
      </w:pPr>
      <w:r>
        <w:tab/>
      </w:r>
      <w:r w:rsidR="002506BA">
        <w:t xml:space="preserve">Conn, E.E., 1987. </w:t>
      </w:r>
      <w:r w:rsidR="002506BA" w:rsidRPr="00843C57">
        <w:rPr>
          <w:i/>
        </w:rPr>
        <w:t>Outlines of Biochemistry</w:t>
      </w:r>
      <w:r w:rsidR="002506BA">
        <w:t xml:space="preserve">, </w:t>
      </w:r>
      <w:r>
        <w:t>5</w:t>
      </w:r>
      <w:r w:rsidRPr="00843C57">
        <w:rPr>
          <w:vertAlign w:val="superscript"/>
        </w:rPr>
        <w:t>th</w:t>
      </w:r>
      <w:r>
        <w:t xml:space="preserve"> ed., New York: John Wiley and</w:t>
      </w:r>
      <w:r w:rsidR="002506BA">
        <w:t xml:space="preserve"> </w:t>
      </w:r>
      <w:r>
        <w:tab/>
      </w:r>
      <w:r w:rsidR="002506BA">
        <w:t xml:space="preserve">Sons. </w:t>
      </w:r>
    </w:p>
    <w:p w14:paraId="0418B3E3" w14:textId="77777777" w:rsidR="00843C57" w:rsidRDefault="00843C57" w:rsidP="00843C57">
      <w:pPr>
        <w:ind w:left="0" w:firstLine="0"/>
        <w:jc w:val="both"/>
      </w:pPr>
    </w:p>
    <w:p w14:paraId="351BBA15" w14:textId="0C0134FA" w:rsidR="00843C57" w:rsidRDefault="002506BA" w:rsidP="00843C57">
      <w:pPr>
        <w:pStyle w:val="ListParagraph"/>
        <w:numPr>
          <w:ilvl w:val="0"/>
          <w:numId w:val="47"/>
        </w:numPr>
        <w:jc w:val="both"/>
      </w:pPr>
      <w:r>
        <w:t xml:space="preserve">Example for two or more authors: </w:t>
      </w:r>
    </w:p>
    <w:p w14:paraId="212D5364" w14:textId="6B1BAE99" w:rsidR="002506BA" w:rsidRDefault="00843C57" w:rsidP="00843C57">
      <w:pPr>
        <w:ind w:left="0" w:firstLine="0"/>
        <w:jc w:val="both"/>
      </w:pPr>
      <w:r>
        <w:tab/>
      </w:r>
      <w:proofErr w:type="spellStart"/>
      <w:r w:rsidR="002506BA">
        <w:t>Kalpakjian</w:t>
      </w:r>
      <w:proofErr w:type="spellEnd"/>
      <w:r w:rsidR="002506BA">
        <w:t xml:space="preserve">, S., and Schmid, S.R., 2001. </w:t>
      </w:r>
      <w:r w:rsidR="002506BA" w:rsidRPr="006B1732">
        <w:rPr>
          <w:i/>
        </w:rPr>
        <w:t xml:space="preserve">Manufacturing Engineering and </w:t>
      </w:r>
      <w:r w:rsidRPr="006B1732">
        <w:rPr>
          <w:i/>
        </w:rPr>
        <w:tab/>
      </w:r>
      <w:r w:rsidR="00304CD3" w:rsidRPr="006B1732">
        <w:rPr>
          <w:i/>
        </w:rPr>
        <w:t>Technology</w:t>
      </w:r>
      <w:r w:rsidR="00304CD3">
        <w:t>, 4</w:t>
      </w:r>
      <w:r w:rsidR="002506BA" w:rsidRPr="00304CD3">
        <w:rPr>
          <w:vertAlign w:val="superscript"/>
        </w:rPr>
        <w:t>th</w:t>
      </w:r>
      <w:r w:rsidR="002506BA">
        <w:t xml:space="preserve"> ed., New Jersey: Prentice-Hall.</w:t>
      </w:r>
    </w:p>
    <w:p w14:paraId="14C1FEB0" w14:textId="0F970962" w:rsidR="002506BA" w:rsidRDefault="002506BA" w:rsidP="002506BA">
      <w:pPr>
        <w:ind w:left="0" w:firstLine="0"/>
        <w:jc w:val="both"/>
      </w:pPr>
    </w:p>
    <w:p w14:paraId="304F9DE3" w14:textId="4A391C27" w:rsidR="002506BA" w:rsidRDefault="002506BA" w:rsidP="002506BA">
      <w:pPr>
        <w:pStyle w:val="Heading3"/>
      </w:pPr>
      <w:bookmarkStart w:id="161" w:name="_Toc143248224"/>
      <w:r>
        <w:t>Chapters of Edited Books</w:t>
      </w:r>
      <w:bookmarkEnd w:id="161"/>
    </w:p>
    <w:p w14:paraId="352862BF" w14:textId="5E9BF07F" w:rsidR="00843C57" w:rsidRDefault="002506BA" w:rsidP="002506BA">
      <w:pPr>
        <w:ind w:left="0" w:firstLine="0"/>
        <w:jc w:val="both"/>
      </w:pPr>
      <w:r>
        <w:tab/>
        <w:t xml:space="preserve">Chapter author(s) surname(s), Initials. Year of chapter followed </w:t>
      </w:r>
      <w:r w:rsidR="0084456D">
        <w:t>by i</w:t>
      </w:r>
      <w:r>
        <w:t xml:space="preserve">n: Book editor(s) initials and surnames with edition. After the last name. Year of book. Title of book. Place of publication: Publisher. </w:t>
      </w:r>
    </w:p>
    <w:p w14:paraId="7F3116E6" w14:textId="4EAE304A" w:rsidR="00843C57" w:rsidRDefault="002506BA" w:rsidP="002506BA">
      <w:pPr>
        <w:ind w:left="0" w:firstLine="0"/>
        <w:jc w:val="both"/>
      </w:pPr>
      <w:r>
        <w:t xml:space="preserve">Example: </w:t>
      </w:r>
    </w:p>
    <w:p w14:paraId="5BBCA300" w14:textId="22158426" w:rsidR="00D646C2" w:rsidRDefault="002506BA" w:rsidP="0084456D">
      <w:pPr>
        <w:ind w:left="284" w:firstLine="0"/>
        <w:jc w:val="both"/>
      </w:pPr>
      <w:proofErr w:type="spellStart"/>
      <w:r>
        <w:lastRenderedPageBreak/>
        <w:t>Horking</w:t>
      </w:r>
      <w:proofErr w:type="spellEnd"/>
      <w:r>
        <w:t>, A.D. 1988. Moulds and Yeasts Associated with Foods of Reduced Water Activity: Ecological Interactions</w:t>
      </w:r>
      <w:r w:rsidRPr="00284A37">
        <w:rPr>
          <w:i/>
        </w:rPr>
        <w:t>. In Food Preservation by Moisture Control</w:t>
      </w:r>
      <w:r>
        <w:t xml:space="preserve"> (Seow, C.C., 2</w:t>
      </w:r>
      <w:r w:rsidRPr="00284A37">
        <w:rPr>
          <w:vertAlign w:val="superscript"/>
        </w:rPr>
        <w:t>nd</w:t>
      </w:r>
      <w:r>
        <w:t xml:space="preserve"> ed.), pp. 57-72. London: Elsevier Applied Science Publication.</w:t>
      </w:r>
    </w:p>
    <w:p w14:paraId="2E7B60D9" w14:textId="77777777" w:rsidR="008804FB" w:rsidRDefault="008804FB" w:rsidP="0084456D">
      <w:pPr>
        <w:ind w:left="284" w:firstLine="0"/>
        <w:jc w:val="both"/>
        <w:rPr>
          <w:lang w:val="en-US"/>
        </w:rPr>
      </w:pPr>
    </w:p>
    <w:p w14:paraId="3D90A65D" w14:textId="56FF1AB0" w:rsidR="002506BA" w:rsidRDefault="002506BA" w:rsidP="002506BA">
      <w:pPr>
        <w:pStyle w:val="Heading3"/>
      </w:pPr>
      <w:bookmarkStart w:id="162" w:name="_Toc143248225"/>
      <w:r>
        <w:t>Books Which Have Been Translated</w:t>
      </w:r>
      <w:bookmarkEnd w:id="162"/>
    </w:p>
    <w:p w14:paraId="0411BD4B" w14:textId="18CB1C99" w:rsidR="00D05A4A" w:rsidRDefault="002506BA" w:rsidP="002506BA">
      <w:pPr>
        <w:ind w:left="0" w:firstLine="0"/>
        <w:jc w:val="both"/>
      </w:pPr>
      <w:r>
        <w:tab/>
        <w:t>Author, Year. Title of book. Translated from (l</w:t>
      </w:r>
      <w:r w:rsidR="0084456D">
        <w:t xml:space="preserve">anguage). Place of publication: </w:t>
      </w:r>
      <w:r>
        <w:t xml:space="preserve">Publisher. </w:t>
      </w:r>
    </w:p>
    <w:p w14:paraId="3C54BBDA" w14:textId="77777777" w:rsidR="00D05A4A" w:rsidRDefault="002506BA" w:rsidP="002506BA">
      <w:pPr>
        <w:ind w:left="0" w:firstLine="0"/>
        <w:jc w:val="both"/>
      </w:pPr>
      <w:r>
        <w:t xml:space="preserve">Example: </w:t>
      </w:r>
    </w:p>
    <w:p w14:paraId="13AFA39D" w14:textId="028ED381" w:rsidR="002506BA" w:rsidRDefault="002506BA" w:rsidP="00D05A4A">
      <w:pPr>
        <w:ind w:left="284" w:firstLine="0"/>
        <w:jc w:val="both"/>
      </w:pPr>
      <w:r>
        <w:t xml:space="preserve">Yahya, R., 2005. </w:t>
      </w:r>
      <w:proofErr w:type="spellStart"/>
      <w:r w:rsidRPr="00D05A4A">
        <w:rPr>
          <w:i/>
        </w:rPr>
        <w:t>Hidraulik</w:t>
      </w:r>
      <w:proofErr w:type="spellEnd"/>
      <w:r w:rsidRPr="00D05A4A">
        <w:rPr>
          <w:i/>
        </w:rPr>
        <w:t xml:space="preserve"> dan </w:t>
      </w:r>
      <w:proofErr w:type="spellStart"/>
      <w:r w:rsidRPr="00D05A4A">
        <w:rPr>
          <w:i/>
        </w:rPr>
        <w:t>Pneumatik</w:t>
      </w:r>
      <w:proofErr w:type="spellEnd"/>
      <w:r>
        <w:t>. Translated from English. Johor, Malaysia: UTM Press.</w:t>
      </w:r>
    </w:p>
    <w:p w14:paraId="20B5EE3F" w14:textId="556AADC2" w:rsidR="002506BA" w:rsidRDefault="002506BA" w:rsidP="002506BA">
      <w:pPr>
        <w:ind w:left="0" w:firstLine="0"/>
        <w:jc w:val="both"/>
      </w:pPr>
    </w:p>
    <w:p w14:paraId="7898DABE" w14:textId="430C0AED" w:rsidR="002506BA" w:rsidRDefault="002506BA" w:rsidP="002506BA">
      <w:pPr>
        <w:pStyle w:val="Heading3"/>
      </w:pPr>
      <w:bookmarkStart w:id="163" w:name="_Toc143248226"/>
      <w:r>
        <w:t>E-books</w:t>
      </w:r>
      <w:bookmarkEnd w:id="163"/>
    </w:p>
    <w:p w14:paraId="5F62F347" w14:textId="6226D7CD" w:rsidR="0084456D" w:rsidRDefault="002506BA" w:rsidP="002506BA">
      <w:pPr>
        <w:ind w:left="0" w:firstLine="0"/>
        <w:jc w:val="both"/>
      </w:pPr>
      <w:r>
        <w:tab/>
        <w:t xml:space="preserve">The required elements for e-books accessed from the University Library or other sources: Author, Initials., Year. </w:t>
      </w:r>
      <w:r w:rsidRPr="0084456D">
        <w:rPr>
          <w:i/>
        </w:rPr>
        <w:t>Title of book</w:t>
      </w:r>
      <w:r>
        <w:t xml:space="preserve">. [e-book] Place of publication: Publisher. Followed by “Available through:” include e-book source/database, web address or URL [Accessed date]. </w:t>
      </w:r>
    </w:p>
    <w:p w14:paraId="5013504D" w14:textId="77777777" w:rsidR="00D05A4A" w:rsidRDefault="002506BA" w:rsidP="002506BA">
      <w:pPr>
        <w:ind w:left="0" w:firstLine="0"/>
        <w:jc w:val="both"/>
      </w:pPr>
      <w:r>
        <w:t xml:space="preserve">Example: </w:t>
      </w:r>
    </w:p>
    <w:p w14:paraId="400C0B1A" w14:textId="562477C3" w:rsidR="002506BA" w:rsidRDefault="002506BA" w:rsidP="00D05A4A">
      <w:pPr>
        <w:ind w:left="284" w:firstLine="0"/>
        <w:jc w:val="both"/>
      </w:pPr>
      <w:r>
        <w:t xml:space="preserve">Fishman, R., 2005. </w:t>
      </w:r>
      <w:r w:rsidRPr="0084456D">
        <w:rPr>
          <w:i/>
        </w:rPr>
        <w:t>Ceramic Processing</w:t>
      </w:r>
      <w:r>
        <w:t xml:space="preserve">. [e-book] Chester: Castle Press. Available through: </w:t>
      </w:r>
      <w:proofErr w:type="spellStart"/>
      <w:r>
        <w:t>Universiti</w:t>
      </w:r>
      <w:proofErr w:type="spellEnd"/>
      <w:r>
        <w:t xml:space="preserve"> </w:t>
      </w:r>
      <w:proofErr w:type="spellStart"/>
      <w:r>
        <w:t>Teknikal</w:t>
      </w:r>
      <w:proofErr w:type="spellEnd"/>
      <w:r>
        <w:t xml:space="preserve"> Malaysia Melaka Library [Accessed on 14 September 2010].</w:t>
      </w:r>
    </w:p>
    <w:p w14:paraId="202B8B5A" w14:textId="2C936E3D" w:rsidR="002506BA" w:rsidRDefault="002506BA" w:rsidP="002506BA">
      <w:pPr>
        <w:ind w:left="0" w:firstLine="0"/>
        <w:jc w:val="both"/>
      </w:pPr>
    </w:p>
    <w:p w14:paraId="2EF8DCC6" w14:textId="3A5544EB" w:rsidR="0084456D" w:rsidRDefault="0084456D" w:rsidP="00F227C9">
      <w:pPr>
        <w:pStyle w:val="Heading3"/>
      </w:pPr>
      <w:bookmarkStart w:id="164" w:name="_Toc143248227"/>
      <w:r>
        <w:lastRenderedPageBreak/>
        <w:t>Reference from Journals and Newspaper</w:t>
      </w:r>
      <w:bookmarkEnd w:id="164"/>
    </w:p>
    <w:p w14:paraId="68539996" w14:textId="77777777" w:rsidR="00636B38" w:rsidRDefault="0084456D" w:rsidP="0084456D">
      <w:pPr>
        <w:ind w:left="0" w:firstLine="0"/>
        <w:jc w:val="both"/>
      </w:pPr>
      <w:r>
        <w:tab/>
        <w:t xml:space="preserve">Author, Initials., Year. Title of article. </w:t>
      </w:r>
      <w:r w:rsidRPr="00636B38">
        <w:rPr>
          <w:i/>
        </w:rPr>
        <w:t>Full title of journal</w:t>
      </w:r>
      <w:r>
        <w:t xml:space="preserve">, </w:t>
      </w:r>
      <w:r w:rsidRPr="00636B38">
        <w:rPr>
          <w:i/>
        </w:rPr>
        <w:t>Volume number</w:t>
      </w:r>
      <w:r>
        <w:t xml:space="preserve"> (Issue / Part number), Page numbers </w:t>
      </w:r>
    </w:p>
    <w:p w14:paraId="46D5A042" w14:textId="77777777" w:rsidR="00636B38" w:rsidRDefault="0084456D" w:rsidP="00636B38">
      <w:pPr>
        <w:pStyle w:val="ListParagraph"/>
        <w:numPr>
          <w:ilvl w:val="0"/>
          <w:numId w:val="49"/>
        </w:numPr>
        <w:jc w:val="both"/>
      </w:pPr>
      <w:r>
        <w:t xml:space="preserve">Example for article: </w:t>
      </w:r>
    </w:p>
    <w:p w14:paraId="2F289EE4" w14:textId="7D5CAFA0" w:rsidR="00636B38" w:rsidRDefault="0084456D" w:rsidP="0084456D">
      <w:pPr>
        <w:ind w:left="0" w:firstLine="0"/>
        <w:jc w:val="both"/>
      </w:pPr>
      <w:proofErr w:type="spellStart"/>
      <w:r>
        <w:t>Kalotas</w:t>
      </w:r>
      <w:proofErr w:type="spellEnd"/>
      <w:r>
        <w:t xml:space="preserve">, T.M., and Lee, A.R., 1990. A Simple Device to Illustrate Angular Momentum Conservation and Instability. </w:t>
      </w:r>
      <w:r w:rsidRPr="00636B38">
        <w:rPr>
          <w:i/>
        </w:rPr>
        <w:t>American Journal of Physics</w:t>
      </w:r>
      <w:r>
        <w:t>, 58 (6), pp.</w:t>
      </w:r>
      <w:r w:rsidR="00636B38">
        <w:t xml:space="preserve"> 80</w:t>
      </w:r>
      <w:r>
        <w:t xml:space="preserve">-81. </w:t>
      </w:r>
    </w:p>
    <w:p w14:paraId="449BA20D" w14:textId="77777777" w:rsidR="00636B38" w:rsidRDefault="0084456D" w:rsidP="00636B38">
      <w:pPr>
        <w:pStyle w:val="ListParagraph"/>
        <w:numPr>
          <w:ilvl w:val="0"/>
          <w:numId w:val="49"/>
        </w:numPr>
        <w:jc w:val="both"/>
      </w:pPr>
      <w:r>
        <w:t xml:space="preserve">Example for newspaper: </w:t>
      </w:r>
    </w:p>
    <w:p w14:paraId="5FF93AE9" w14:textId="7D13683D" w:rsidR="00636B38" w:rsidRDefault="0084456D" w:rsidP="0084456D">
      <w:pPr>
        <w:ind w:left="0" w:firstLine="0"/>
        <w:jc w:val="both"/>
      </w:pPr>
      <w:r>
        <w:t xml:space="preserve">Kipper, D., 2008. </w:t>
      </w:r>
      <w:proofErr w:type="spellStart"/>
      <w:r>
        <w:t>Japan‟s</w:t>
      </w:r>
      <w:proofErr w:type="spellEnd"/>
      <w:r>
        <w:t xml:space="preserve"> New Dawn. </w:t>
      </w:r>
      <w:r w:rsidRPr="00636B38">
        <w:rPr>
          <w:i/>
        </w:rPr>
        <w:t>The Times</w:t>
      </w:r>
      <w:r>
        <w:t>, 3 Sep, pp.</w:t>
      </w:r>
      <w:r w:rsidR="00636B38">
        <w:t xml:space="preserve"> </w:t>
      </w:r>
      <w:r>
        <w:t>10.</w:t>
      </w:r>
    </w:p>
    <w:p w14:paraId="68D1FC51" w14:textId="77777777" w:rsidR="00636B38" w:rsidRPr="0084456D" w:rsidRDefault="00636B38" w:rsidP="0084456D">
      <w:pPr>
        <w:ind w:left="0" w:firstLine="0"/>
        <w:jc w:val="both"/>
      </w:pPr>
    </w:p>
    <w:p w14:paraId="5F20A121" w14:textId="120C720F" w:rsidR="002506BA" w:rsidRDefault="002506BA" w:rsidP="002506BA">
      <w:pPr>
        <w:pStyle w:val="Heading3"/>
      </w:pPr>
      <w:bookmarkStart w:id="165" w:name="_Toc143248228"/>
      <w:r>
        <w:t>Reference from Conference Proceedings</w:t>
      </w:r>
      <w:bookmarkEnd w:id="165"/>
    </w:p>
    <w:p w14:paraId="3B874633" w14:textId="77777777" w:rsidR="0084456D" w:rsidRDefault="002506BA" w:rsidP="002506BA">
      <w:pPr>
        <w:ind w:left="0" w:firstLine="0"/>
        <w:jc w:val="both"/>
      </w:pPr>
      <w:r>
        <w:tab/>
        <w:t xml:space="preserve">Author, Initials., Year. Full title of conference paper. In: followed by editor or name of organization, </w:t>
      </w:r>
      <w:r w:rsidRPr="0084456D">
        <w:rPr>
          <w:i/>
        </w:rPr>
        <w:t>Full title of conference</w:t>
      </w:r>
      <w:r>
        <w:t xml:space="preserve">. Location, Date, Place of publication. </w:t>
      </w:r>
    </w:p>
    <w:p w14:paraId="15FF186F" w14:textId="6EB445D1" w:rsidR="0084456D" w:rsidRDefault="002506BA" w:rsidP="002506BA">
      <w:pPr>
        <w:ind w:left="0" w:firstLine="0"/>
        <w:jc w:val="both"/>
      </w:pPr>
      <w:r>
        <w:t xml:space="preserve">Example: </w:t>
      </w:r>
    </w:p>
    <w:p w14:paraId="028055BC" w14:textId="38CAF48E" w:rsidR="002506BA" w:rsidRDefault="002506BA" w:rsidP="0084456D">
      <w:pPr>
        <w:ind w:left="284" w:firstLine="0"/>
        <w:jc w:val="both"/>
      </w:pPr>
      <w:r>
        <w:t xml:space="preserve">Hassan, M.D., and. </w:t>
      </w:r>
      <w:proofErr w:type="spellStart"/>
      <w:r>
        <w:t>Norshimah</w:t>
      </w:r>
      <w:proofErr w:type="spellEnd"/>
      <w:r>
        <w:t xml:space="preserve">, H., 1996. Designing of Primers for Cloning of Papaya Ringspot Virus Coat Protein Gene. In: Hasanah, M.G., Khatijah, M.Y., and Marziah, M., </w:t>
      </w:r>
      <w:r w:rsidRPr="0084456D">
        <w:rPr>
          <w:i/>
        </w:rPr>
        <w:t>Proceedings of the 8</w:t>
      </w:r>
      <w:r w:rsidRPr="0084456D">
        <w:rPr>
          <w:i/>
          <w:vertAlign w:val="superscript"/>
        </w:rPr>
        <w:t>th</w:t>
      </w:r>
      <w:r w:rsidRPr="0084456D">
        <w:rPr>
          <w:i/>
        </w:rPr>
        <w:t xml:space="preserve"> National Biotechnology Seminar</w:t>
      </w:r>
      <w:r>
        <w:t>, S</w:t>
      </w:r>
      <w:r w:rsidR="00636B38">
        <w:t>elangor, Malaysia, 24-</w:t>
      </w:r>
      <w:r>
        <w:t>27 May 1996. UKM Publisher.</w:t>
      </w:r>
    </w:p>
    <w:p w14:paraId="22F4BDDF" w14:textId="1459E358" w:rsidR="002506BA" w:rsidRDefault="002506BA" w:rsidP="002506BA">
      <w:pPr>
        <w:ind w:left="0" w:firstLine="0"/>
        <w:jc w:val="both"/>
      </w:pPr>
    </w:p>
    <w:p w14:paraId="577361A3" w14:textId="6F4D9099" w:rsidR="002506BA" w:rsidRDefault="002506BA" w:rsidP="002506BA">
      <w:pPr>
        <w:pStyle w:val="Heading3"/>
      </w:pPr>
      <w:bookmarkStart w:id="166" w:name="_Toc143248229"/>
      <w:r>
        <w:t>Standards</w:t>
      </w:r>
      <w:bookmarkEnd w:id="166"/>
    </w:p>
    <w:p w14:paraId="579C8F8D" w14:textId="77777777" w:rsidR="00636B38" w:rsidRDefault="002506BA" w:rsidP="002506BA">
      <w:pPr>
        <w:ind w:left="0" w:firstLine="0"/>
        <w:jc w:val="both"/>
      </w:pPr>
      <w:r>
        <w:tab/>
        <w:t xml:space="preserve">Corporate author, Year. </w:t>
      </w:r>
      <w:r w:rsidRPr="00636B38">
        <w:rPr>
          <w:i/>
        </w:rPr>
        <w:t>Identifying letters and numbers and full title of the standards</w:t>
      </w:r>
      <w:r>
        <w:t xml:space="preserve">. Place of publication: Publisher. </w:t>
      </w:r>
    </w:p>
    <w:p w14:paraId="5E563427" w14:textId="77777777" w:rsidR="00636B38" w:rsidRDefault="002506BA" w:rsidP="002506BA">
      <w:pPr>
        <w:ind w:left="0" w:firstLine="0"/>
        <w:jc w:val="both"/>
      </w:pPr>
      <w:r>
        <w:lastRenderedPageBreak/>
        <w:t xml:space="preserve">Example: </w:t>
      </w:r>
    </w:p>
    <w:p w14:paraId="7FF70B91" w14:textId="0E9BE8A5" w:rsidR="002506BA" w:rsidRDefault="002506BA" w:rsidP="002506BA">
      <w:pPr>
        <w:ind w:left="0" w:firstLine="0"/>
        <w:jc w:val="both"/>
      </w:pPr>
      <w:r>
        <w:t>International St</w:t>
      </w:r>
      <w:r w:rsidR="00636B38">
        <w:t xml:space="preserve">andards Office, 1998. </w:t>
      </w:r>
      <w:r w:rsidR="00636B38" w:rsidRPr="00636B38">
        <w:rPr>
          <w:i/>
        </w:rPr>
        <w:t>ISO 690-</w:t>
      </w:r>
      <w:r w:rsidRPr="00636B38">
        <w:rPr>
          <w:i/>
        </w:rPr>
        <w:t>2 Information and documentation: Bibliographical references</w:t>
      </w:r>
      <w:r>
        <w:t>. Geneva: ISO.</w:t>
      </w:r>
    </w:p>
    <w:p w14:paraId="0E38A829" w14:textId="77777777" w:rsidR="00B1354F" w:rsidRDefault="00B1354F" w:rsidP="002506BA">
      <w:pPr>
        <w:ind w:left="0" w:firstLine="0"/>
        <w:jc w:val="both"/>
      </w:pPr>
    </w:p>
    <w:p w14:paraId="2E2F860D" w14:textId="75C7B3E9" w:rsidR="002506BA" w:rsidRDefault="002506BA" w:rsidP="002506BA">
      <w:pPr>
        <w:pStyle w:val="Heading3"/>
      </w:pPr>
      <w:bookmarkStart w:id="167" w:name="_Toc143248230"/>
      <w:r>
        <w:t>Patent</w:t>
      </w:r>
      <w:bookmarkEnd w:id="167"/>
    </w:p>
    <w:p w14:paraId="6DF5731A" w14:textId="77777777" w:rsidR="00636B38" w:rsidRDefault="002506BA" w:rsidP="002506BA">
      <w:pPr>
        <w:ind w:left="0" w:firstLine="0"/>
        <w:jc w:val="both"/>
      </w:pPr>
      <w:r>
        <w:tab/>
        <w:t xml:space="preserve">Inventor name, Initials., Assignee., Year. Title. Place. Patent number (status, if an application). </w:t>
      </w:r>
    </w:p>
    <w:p w14:paraId="2B14412B" w14:textId="77777777" w:rsidR="00636B38" w:rsidRDefault="002506BA" w:rsidP="002506BA">
      <w:pPr>
        <w:ind w:left="0" w:firstLine="0"/>
        <w:jc w:val="both"/>
      </w:pPr>
      <w:r>
        <w:t xml:space="preserve">Example: </w:t>
      </w:r>
    </w:p>
    <w:p w14:paraId="094DF167" w14:textId="4B482DDC" w:rsidR="002506BA" w:rsidRDefault="002506BA" w:rsidP="002506BA">
      <w:pPr>
        <w:ind w:left="0" w:firstLine="0"/>
        <w:jc w:val="both"/>
      </w:pPr>
      <w:r>
        <w:t>Leonard, Y., Super Sports Limited., 2008. Tin Can Manufacture and Method of Sealing. Canada. Pat. 12, 789, 675.</w:t>
      </w:r>
    </w:p>
    <w:p w14:paraId="25186F3A" w14:textId="450286C3" w:rsidR="002506BA" w:rsidRDefault="002506BA" w:rsidP="002506BA">
      <w:pPr>
        <w:ind w:left="0" w:firstLine="0"/>
        <w:jc w:val="both"/>
      </w:pPr>
    </w:p>
    <w:p w14:paraId="0CF8C04F" w14:textId="79193892" w:rsidR="002506BA" w:rsidRDefault="002506BA" w:rsidP="002506BA">
      <w:pPr>
        <w:pStyle w:val="Heading3"/>
      </w:pPr>
      <w:bookmarkStart w:id="168" w:name="_Toc143248231"/>
      <w:r>
        <w:t>Multiple Works from The Same Author in The Same Year</w:t>
      </w:r>
      <w:bookmarkEnd w:id="168"/>
    </w:p>
    <w:p w14:paraId="39589851" w14:textId="77777777" w:rsidR="00636B38" w:rsidRDefault="002506BA" w:rsidP="002506BA">
      <w:pPr>
        <w:ind w:left="0" w:firstLine="0"/>
        <w:jc w:val="both"/>
      </w:pPr>
      <w:r>
        <w:tab/>
        <w:t xml:space="preserve">For example: </w:t>
      </w:r>
    </w:p>
    <w:p w14:paraId="3607B816" w14:textId="77777777" w:rsidR="00636B38" w:rsidRDefault="002506BA" w:rsidP="002506BA">
      <w:pPr>
        <w:ind w:left="0" w:firstLine="0"/>
        <w:jc w:val="both"/>
      </w:pPr>
      <w:r>
        <w:t xml:space="preserve">Reed, R.C., 2006a. The Superalloys – Fundamentals and Applications, Cambridge: Cambridge University Press. </w:t>
      </w:r>
    </w:p>
    <w:p w14:paraId="1FB2E019" w14:textId="77777777" w:rsidR="00636B38" w:rsidRDefault="00636B38" w:rsidP="002506BA">
      <w:pPr>
        <w:ind w:left="0" w:firstLine="0"/>
        <w:jc w:val="both"/>
      </w:pPr>
    </w:p>
    <w:p w14:paraId="579C204A" w14:textId="2C930851" w:rsidR="002506BA" w:rsidRDefault="002506BA" w:rsidP="002506BA">
      <w:pPr>
        <w:ind w:left="0" w:firstLine="0"/>
        <w:jc w:val="both"/>
      </w:pPr>
      <w:r>
        <w:t>Reed, R.C., 2006b. Fusion Welding of Superalloys, London: Macmillan.</w:t>
      </w:r>
    </w:p>
    <w:p w14:paraId="44EB511C" w14:textId="4CE5B54A" w:rsidR="002506BA" w:rsidRDefault="002506BA" w:rsidP="002506BA">
      <w:pPr>
        <w:ind w:left="0" w:firstLine="0"/>
        <w:jc w:val="both"/>
      </w:pPr>
    </w:p>
    <w:p w14:paraId="2368C608" w14:textId="17BB24AF" w:rsidR="002506BA" w:rsidRDefault="008804FB" w:rsidP="008804FB">
      <w:pPr>
        <w:pStyle w:val="Heading3"/>
      </w:pPr>
      <w:r>
        <w:t xml:space="preserve"> </w:t>
      </w:r>
      <w:bookmarkStart w:id="169" w:name="_Toc143248232"/>
      <w:r w:rsidR="002506BA">
        <w:t>Anonymous (authorless) Reference</w:t>
      </w:r>
      <w:bookmarkEnd w:id="169"/>
    </w:p>
    <w:p w14:paraId="66D6435E" w14:textId="77777777" w:rsidR="00636B38" w:rsidRDefault="002506BA" w:rsidP="002506BA">
      <w:pPr>
        <w:ind w:left="0" w:firstLine="0"/>
        <w:jc w:val="both"/>
      </w:pPr>
      <w:r>
        <w:tab/>
        <w:t xml:space="preserve">Depending on the type of document, replace the authorship with Anonymous. </w:t>
      </w:r>
    </w:p>
    <w:p w14:paraId="0AC76DBF" w14:textId="77777777" w:rsidR="00636B38" w:rsidRDefault="002506BA" w:rsidP="002506BA">
      <w:pPr>
        <w:ind w:left="0" w:firstLine="0"/>
        <w:jc w:val="both"/>
      </w:pPr>
      <w:r>
        <w:t xml:space="preserve">For example: </w:t>
      </w:r>
    </w:p>
    <w:p w14:paraId="624DBB2F" w14:textId="0B099C8C" w:rsidR="002506BA" w:rsidRDefault="002506BA" w:rsidP="002506BA">
      <w:pPr>
        <w:ind w:left="0" w:firstLine="0"/>
        <w:jc w:val="both"/>
      </w:pPr>
      <w:r>
        <w:lastRenderedPageBreak/>
        <w:t xml:space="preserve">Anonymous, 1996. External Trade in Sago Flour and Sago Starch, 1985-1995. </w:t>
      </w:r>
      <w:r w:rsidRPr="00636B38">
        <w:rPr>
          <w:i/>
        </w:rPr>
        <w:t>Agricultural Statistics, Sarawak</w:t>
      </w:r>
      <w:r>
        <w:t>. Planning Division, Department of Agriculture, Sarawak, Malaysia.</w:t>
      </w:r>
    </w:p>
    <w:p w14:paraId="37CFC74B" w14:textId="1A1E55F5" w:rsidR="002506BA" w:rsidRDefault="002506BA" w:rsidP="002506BA">
      <w:pPr>
        <w:ind w:left="0" w:firstLine="0"/>
        <w:jc w:val="both"/>
      </w:pPr>
    </w:p>
    <w:p w14:paraId="18D454C6" w14:textId="7B0B17A5" w:rsidR="002506BA" w:rsidRDefault="00B1354F" w:rsidP="00B1354F">
      <w:pPr>
        <w:pStyle w:val="Heading3"/>
      </w:pPr>
      <w:r>
        <w:t xml:space="preserve"> </w:t>
      </w:r>
      <w:bookmarkStart w:id="170" w:name="_Toc143248233"/>
      <w:r w:rsidR="002506BA">
        <w:t>Publications of International Bodies/Agencies</w:t>
      </w:r>
      <w:bookmarkEnd w:id="170"/>
    </w:p>
    <w:p w14:paraId="31F28A25" w14:textId="77777777" w:rsidR="00636B38" w:rsidRDefault="002506BA" w:rsidP="002506BA">
      <w:pPr>
        <w:ind w:left="0" w:firstLine="0"/>
        <w:jc w:val="both"/>
      </w:pPr>
      <w:r>
        <w:tab/>
        <w:t xml:space="preserve">Depending on the type of source, replace the </w:t>
      </w:r>
      <w:proofErr w:type="spellStart"/>
      <w:r>
        <w:t>author‟s</w:t>
      </w:r>
      <w:proofErr w:type="spellEnd"/>
      <w:r>
        <w:t xml:space="preserve"> name with the organization name. </w:t>
      </w:r>
    </w:p>
    <w:p w14:paraId="118D84D4" w14:textId="77777777" w:rsidR="00636B38" w:rsidRDefault="002506BA" w:rsidP="002506BA">
      <w:pPr>
        <w:ind w:left="0" w:firstLine="0"/>
        <w:jc w:val="both"/>
      </w:pPr>
      <w:r>
        <w:t xml:space="preserve">For example: </w:t>
      </w:r>
    </w:p>
    <w:p w14:paraId="430B21BE" w14:textId="7271C488" w:rsidR="002506BA" w:rsidRDefault="002506BA" w:rsidP="002506BA">
      <w:pPr>
        <w:ind w:left="0" w:firstLine="0"/>
        <w:jc w:val="both"/>
      </w:pPr>
      <w:r>
        <w:t>WHO, 1984. Environmental Health Criteria 39: Paraquat and Diquat. World Health Organization, Geneva.</w:t>
      </w:r>
    </w:p>
    <w:p w14:paraId="3BBFD53A" w14:textId="0CBC1A95" w:rsidR="002506BA" w:rsidRDefault="002506BA" w:rsidP="002506BA">
      <w:pPr>
        <w:ind w:left="0" w:firstLine="0"/>
        <w:jc w:val="both"/>
      </w:pPr>
    </w:p>
    <w:p w14:paraId="27548D76" w14:textId="5FB8DFE1" w:rsidR="002506BA" w:rsidRPr="00B1354F" w:rsidRDefault="00B1354F" w:rsidP="00B1354F">
      <w:pPr>
        <w:pStyle w:val="Heading3"/>
      </w:pPr>
      <w:r>
        <w:t xml:space="preserve"> </w:t>
      </w:r>
      <w:bookmarkStart w:id="171" w:name="_Toc143248234"/>
      <w:r w:rsidR="002506BA" w:rsidRPr="00B1354F">
        <w:t>Websites</w:t>
      </w:r>
      <w:bookmarkEnd w:id="171"/>
    </w:p>
    <w:p w14:paraId="1DD87C15" w14:textId="77777777" w:rsidR="00636B38" w:rsidRDefault="00A6290D" w:rsidP="00636B38">
      <w:pPr>
        <w:ind w:left="0" w:firstLine="0"/>
        <w:jc w:val="both"/>
      </w:pPr>
      <w:r>
        <w:tab/>
        <w:t xml:space="preserve">Authorship or Source, Year. </w:t>
      </w:r>
      <w:r w:rsidRPr="00636B38">
        <w:rPr>
          <w:i/>
        </w:rPr>
        <w:t>Title of web document or web page</w:t>
      </w:r>
      <w:r>
        <w:t xml:space="preserve">. [type of medium] (date of update if available) Available at: include website address or URL [Accessed date]. Example: </w:t>
      </w:r>
    </w:p>
    <w:p w14:paraId="00A2515E" w14:textId="59864FD7" w:rsidR="00A6290D" w:rsidRDefault="00A6290D" w:rsidP="00636B38">
      <w:pPr>
        <w:ind w:left="0" w:firstLine="0"/>
        <w:jc w:val="both"/>
      </w:pPr>
      <w:r>
        <w:t xml:space="preserve">Bowman. R., 2009. </w:t>
      </w:r>
      <w:r w:rsidRPr="00636B38">
        <w:rPr>
          <w:i/>
        </w:rPr>
        <w:t>Superalloys: A Primer and History</w:t>
      </w:r>
      <w:r>
        <w:t xml:space="preserve">. [online] Available at: </w:t>
      </w:r>
      <w:hyperlink r:id="rId16" w:history="1">
        <w:r w:rsidR="00636B38" w:rsidRPr="00EA0BF5">
          <w:rPr>
            <w:rStyle w:val="Hyperlink"/>
            <w:noProof w:val="0"/>
          </w:rPr>
          <w:t>http://www.tms.org/Meetings/Specialty/superalloys2000/SuperalloysHistory.html</w:t>
        </w:r>
      </w:hyperlink>
      <w:r w:rsidR="00636B38">
        <w:t xml:space="preserve"> </w:t>
      </w:r>
      <w:r>
        <w:t>[Accessed on 8 November 2010].</w:t>
      </w:r>
    </w:p>
    <w:p w14:paraId="2AB5810A" w14:textId="3856A9F0" w:rsidR="00A6290D" w:rsidRDefault="00A6290D" w:rsidP="00A6290D">
      <w:pPr>
        <w:ind w:left="0" w:firstLine="0"/>
        <w:jc w:val="both"/>
      </w:pPr>
    </w:p>
    <w:p w14:paraId="6FC21FEC" w14:textId="3873A836" w:rsidR="00A6290D" w:rsidRDefault="00A6290D" w:rsidP="00A6290D">
      <w:pPr>
        <w:pStyle w:val="Heading2"/>
      </w:pPr>
      <w:r>
        <w:t xml:space="preserve"> </w:t>
      </w:r>
      <w:bookmarkStart w:id="172" w:name="_Toc143248235"/>
      <w:r>
        <w:t>Mathematical Equations</w:t>
      </w:r>
      <w:bookmarkEnd w:id="172"/>
    </w:p>
    <w:p w14:paraId="4808FB7B" w14:textId="7288116E" w:rsidR="00A6290D" w:rsidRDefault="00A6290D" w:rsidP="00A6290D">
      <w:pPr>
        <w:ind w:left="0" w:firstLine="0"/>
        <w:jc w:val="both"/>
      </w:pPr>
      <w:r>
        <w:tab/>
        <w:t xml:space="preserve">Mathematical equations must be numbered using Arabic numerals. Use an equation editor to insert common mathematical equations or other formulas. Equation numbers must </w:t>
      </w:r>
      <w:r>
        <w:lastRenderedPageBreak/>
        <w:t>be written at the end of the equation and linked to the chapter numbe</w:t>
      </w:r>
      <w:r w:rsidR="00EC670B">
        <w:t>r. For example, the numbers (2.1) and (2.2) are given to the first and second</w:t>
      </w:r>
      <w:r>
        <w:t xml:space="preserve"> equations respe</w:t>
      </w:r>
      <w:r w:rsidR="00EC670B">
        <w:t>ctively that appear in Chapter 2</w:t>
      </w:r>
      <w:r>
        <w:t>, as follows:</w:t>
      </w:r>
    </w:p>
    <w:tbl>
      <w:tblPr>
        <w:tblW w:w="8789" w:type="dxa"/>
        <w:tblLook w:val="04A0" w:firstRow="1" w:lastRow="0" w:firstColumn="1" w:lastColumn="0" w:noHBand="0" w:noVBand="1"/>
      </w:tblPr>
      <w:tblGrid>
        <w:gridCol w:w="7910"/>
        <w:gridCol w:w="879"/>
      </w:tblGrid>
      <w:tr w:rsidR="00A6290D" w:rsidRPr="00BD5377" w14:paraId="3AD0B922" w14:textId="77777777" w:rsidTr="00A1016F">
        <w:tc>
          <w:tcPr>
            <w:tcW w:w="4500" w:type="pct"/>
            <w:vAlign w:val="center"/>
          </w:tcPr>
          <w:bookmarkStart w:id="173" w:name="_Toc115881840"/>
          <w:p w14:paraId="3178DE1F" w14:textId="77777777" w:rsidR="00A6290D" w:rsidRPr="00BD5377" w:rsidRDefault="00853070" w:rsidP="00A1016F">
            <w:pPr>
              <w:spacing w:after="200" w:line="276" w:lineRule="auto"/>
              <w:ind w:left="0" w:firstLine="0"/>
              <w:jc w:val="center"/>
              <w:rPr>
                <w:rFonts w:ascii="Arial Narrow" w:eastAsia="Calibri" w:hAnsi="Arial Narrow" w:cs="Times New Roman"/>
                <w:sz w:val="22"/>
                <w:lang w:val="en-US"/>
              </w:rPr>
            </w:pPr>
            <m:oMathPara>
              <m:oMath>
                <m:sSup>
                  <m:sSupPr>
                    <m:ctrlPr>
                      <w:rPr>
                        <w:rFonts w:ascii="Cambria Math" w:eastAsia="Calibri" w:hAnsi="Cambria Math" w:cs="Times New Roman"/>
                        <w:sz w:val="22"/>
                        <w:lang w:val="en-US"/>
                      </w:rPr>
                    </m:ctrlPr>
                  </m:sSupPr>
                  <m:e>
                    <m:d>
                      <m:dPr>
                        <m:ctrlPr>
                          <w:rPr>
                            <w:rFonts w:ascii="Cambria Math" w:eastAsia="Calibri" w:hAnsi="Cambria Math" w:cs="Times New Roman"/>
                            <w:sz w:val="22"/>
                            <w:lang w:val="en-US"/>
                          </w:rPr>
                        </m:ctrlPr>
                      </m:dPr>
                      <m:e>
                        <m:r>
                          <w:rPr>
                            <w:rFonts w:ascii="Cambria Math" w:eastAsia="Calibri" w:hAnsi="Cambria Math" w:cs="Times New Roman"/>
                            <w:sz w:val="22"/>
                            <w:lang w:val="en-US"/>
                          </w:rPr>
                          <m:t>x</m:t>
                        </m:r>
                        <m:r>
                          <w:rPr>
                            <w:rFonts w:ascii="Cambria Math" w:eastAsia="Calibri" w:hAnsi="Cambria Math" w:cs="Times New Roman"/>
                            <w:sz w:val="22"/>
                            <w:lang w:val="en-US"/>
                          </w:rPr>
                          <m:t>+</m:t>
                        </m:r>
                        <m:r>
                          <w:rPr>
                            <w:rFonts w:ascii="Cambria Math" w:eastAsia="Calibri" w:hAnsi="Cambria Math" w:cs="Times New Roman"/>
                            <w:sz w:val="22"/>
                            <w:lang w:val="en-US"/>
                          </w:rPr>
                          <m:t>a</m:t>
                        </m:r>
                      </m:e>
                    </m:d>
                  </m:e>
                  <m:sup>
                    <m:r>
                      <w:rPr>
                        <w:rFonts w:ascii="Cambria Math" w:eastAsia="Calibri" w:hAnsi="Cambria Math" w:cs="Times New Roman"/>
                        <w:sz w:val="22"/>
                        <w:lang w:val="en-US"/>
                      </w:rPr>
                      <m:t>n</m:t>
                    </m:r>
                  </m:sup>
                </m:sSup>
                <m:r>
                  <w:rPr>
                    <w:rFonts w:ascii="Cambria Math" w:eastAsia="Cambria Math" w:hAnsi="Cambria Math" w:cs="Times New Roman"/>
                    <w:sz w:val="22"/>
                    <w:lang w:val="en-US"/>
                  </w:rPr>
                  <m:t>=</m:t>
                </m:r>
                <m:nary>
                  <m:naryPr>
                    <m:chr m:val="∑"/>
                    <m:grow m:val="1"/>
                    <m:ctrlPr>
                      <w:rPr>
                        <w:rFonts w:ascii="Cambria Math" w:eastAsia="Calibri" w:hAnsi="Cambria Math" w:cs="Times New Roman"/>
                        <w:sz w:val="22"/>
                        <w:lang w:val="en-US"/>
                      </w:rPr>
                    </m:ctrlPr>
                  </m:naryPr>
                  <m:sub>
                    <m:r>
                      <w:rPr>
                        <w:rFonts w:ascii="Cambria Math" w:eastAsia="Cambria Math" w:hAnsi="Cambria Math" w:cs="Times New Roman"/>
                        <w:sz w:val="22"/>
                        <w:lang w:val="en-US"/>
                      </w:rPr>
                      <m:t>k</m:t>
                    </m:r>
                    <m:r>
                      <w:rPr>
                        <w:rFonts w:ascii="Cambria Math" w:eastAsia="Cambria Math" w:hAnsi="Cambria Math" w:cs="Times New Roman"/>
                        <w:sz w:val="22"/>
                        <w:lang w:val="en-US"/>
                      </w:rPr>
                      <m:t>=0</m:t>
                    </m:r>
                  </m:sub>
                  <m:sup>
                    <m:r>
                      <w:rPr>
                        <w:rFonts w:ascii="Cambria Math" w:eastAsia="Cambria Math" w:hAnsi="Cambria Math" w:cs="Times New Roman"/>
                        <w:sz w:val="22"/>
                        <w:lang w:val="en-US"/>
                      </w:rPr>
                      <m:t>n</m:t>
                    </m:r>
                  </m:sup>
                  <m:e>
                    <m:d>
                      <m:dPr>
                        <m:ctrlPr>
                          <w:rPr>
                            <w:rFonts w:ascii="Cambria Math" w:eastAsia="Calibri" w:hAnsi="Cambria Math" w:cs="Times New Roman"/>
                            <w:sz w:val="22"/>
                            <w:lang w:val="en-US"/>
                          </w:rPr>
                        </m:ctrlPr>
                      </m:dPr>
                      <m:e>
                        <m:f>
                          <m:fPr>
                            <m:type m:val="noBar"/>
                            <m:ctrlPr>
                              <w:rPr>
                                <w:rFonts w:ascii="Cambria Math" w:eastAsia="Calibri" w:hAnsi="Cambria Math" w:cs="Times New Roman"/>
                                <w:sz w:val="22"/>
                                <w:lang w:val="en-US"/>
                              </w:rPr>
                            </m:ctrlPr>
                          </m:fPr>
                          <m:num>
                            <m:r>
                              <w:rPr>
                                <w:rFonts w:ascii="Cambria Math" w:eastAsia="Cambria Math" w:hAnsi="Cambria Math" w:cs="Times New Roman"/>
                                <w:sz w:val="22"/>
                                <w:lang w:val="en-US"/>
                              </w:rPr>
                              <m:t>n</m:t>
                            </m:r>
                          </m:num>
                          <m:den>
                            <m:r>
                              <w:rPr>
                                <w:rFonts w:ascii="Cambria Math" w:eastAsia="Cambria Math" w:hAnsi="Cambria Math" w:cs="Times New Roman"/>
                                <w:sz w:val="22"/>
                                <w:lang w:val="en-US"/>
                              </w:rPr>
                              <m:t>k</m:t>
                            </m:r>
                          </m:den>
                        </m:f>
                      </m:e>
                    </m:d>
                    <m:sSup>
                      <m:sSupPr>
                        <m:ctrlPr>
                          <w:rPr>
                            <w:rFonts w:ascii="Cambria Math" w:eastAsia="Calibri" w:hAnsi="Cambria Math" w:cs="Times New Roman"/>
                            <w:sz w:val="22"/>
                            <w:lang w:val="en-US"/>
                          </w:rPr>
                        </m:ctrlPr>
                      </m:sSupPr>
                      <m:e>
                        <m:r>
                          <w:rPr>
                            <w:rFonts w:ascii="Cambria Math" w:eastAsia="Cambria Math" w:hAnsi="Cambria Math" w:cs="Times New Roman"/>
                            <w:sz w:val="22"/>
                            <w:lang w:val="en-US"/>
                          </w:rPr>
                          <m:t>x</m:t>
                        </m:r>
                      </m:e>
                      <m:sup>
                        <m:r>
                          <w:rPr>
                            <w:rFonts w:ascii="Cambria Math" w:eastAsia="Cambria Math" w:hAnsi="Cambria Math" w:cs="Times New Roman"/>
                            <w:sz w:val="22"/>
                            <w:lang w:val="en-US"/>
                          </w:rPr>
                          <m:t>k</m:t>
                        </m:r>
                      </m:sup>
                    </m:sSup>
                    <m:sSup>
                      <m:sSupPr>
                        <m:ctrlPr>
                          <w:rPr>
                            <w:rFonts w:ascii="Cambria Math" w:eastAsia="Calibri" w:hAnsi="Cambria Math" w:cs="Times New Roman"/>
                            <w:sz w:val="22"/>
                            <w:lang w:val="en-US"/>
                          </w:rPr>
                        </m:ctrlPr>
                      </m:sSupPr>
                      <m:e>
                        <m:r>
                          <w:rPr>
                            <w:rFonts w:ascii="Cambria Math" w:eastAsia="Cambria Math" w:hAnsi="Cambria Math" w:cs="Times New Roman"/>
                            <w:sz w:val="22"/>
                            <w:lang w:val="en-US"/>
                          </w:rPr>
                          <m:t>a</m:t>
                        </m:r>
                      </m:e>
                      <m:sup>
                        <m:r>
                          <w:rPr>
                            <w:rFonts w:ascii="Cambria Math" w:eastAsia="Cambria Math" w:hAnsi="Cambria Math" w:cs="Times New Roman"/>
                            <w:sz w:val="22"/>
                            <w:lang w:val="en-US"/>
                          </w:rPr>
                          <m:t>n</m:t>
                        </m:r>
                        <m:r>
                          <w:rPr>
                            <w:rFonts w:ascii="Cambria Math" w:eastAsia="Cambria Math" w:hAnsi="Cambria Math" w:cs="Times New Roman"/>
                            <w:sz w:val="22"/>
                            <w:lang w:val="en-US"/>
                          </w:rPr>
                          <m:t>-</m:t>
                        </m:r>
                        <m:r>
                          <w:rPr>
                            <w:rFonts w:ascii="Cambria Math" w:eastAsia="Cambria Math" w:hAnsi="Cambria Math" w:cs="Times New Roman"/>
                            <w:sz w:val="22"/>
                            <w:lang w:val="en-US"/>
                          </w:rPr>
                          <m:t>k</m:t>
                        </m:r>
                      </m:sup>
                    </m:sSup>
                  </m:e>
                </m:nary>
              </m:oMath>
            </m:oMathPara>
          </w:p>
        </w:tc>
        <w:tc>
          <w:tcPr>
            <w:tcW w:w="500" w:type="pct"/>
            <w:vAlign w:val="center"/>
          </w:tcPr>
          <w:p w14:paraId="04EE08B5" w14:textId="74550FF1" w:rsidR="00A6290D" w:rsidRPr="00A2471D" w:rsidRDefault="00A6290D" w:rsidP="0001011E">
            <w:pPr>
              <w:spacing w:after="200" w:line="276" w:lineRule="auto"/>
              <w:ind w:left="0" w:firstLine="0"/>
              <w:jc w:val="right"/>
              <w:rPr>
                <w:rFonts w:eastAsia="Calibri" w:cs="Times New Roman"/>
                <w:sz w:val="22"/>
                <w:lang w:val="en-US"/>
              </w:rPr>
            </w:pPr>
            <w:bookmarkStart w:id="174" w:name="Eq1"/>
            <w:r w:rsidRPr="00A2471D">
              <w:rPr>
                <w:rFonts w:eastAsia="Calibri" w:cs="Times New Roman"/>
                <w:sz w:val="22"/>
                <w:lang w:val="ms-MY"/>
              </w:rPr>
              <w:t>(</w:t>
            </w:r>
            <w:r w:rsidR="0001011E">
              <w:rPr>
                <w:rFonts w:eastAsia="Calibri" w:cs="Times New Roman"/>
                <w:sz w:val="22"/>
                <w:lang w:val="ms-MY"/>
              </w:rPr>
              <w:t>2</w:t>
            </w:r>
            <w:r w:rsidRPr="00A2471D">
              <w:rPr>
                <w:rFonts w:eastAsia="Calibri" w:cs="Times New Roman"/>
                <w:sz w:val="22"/>
                <w:lang w:val="ms-MY"/>
              </w:rPr>
              <w:t>.</w:t>
            </w:r>
            <w:r w:rsidRPr="00A2471D">
              <w:rPr>
                <w:rFonts w:eastAsia="Calibri" w:cs="Times New Roman"/>
                <w:sz w:val="22"/>
                <w:lang w:val="ms-MY"/>
              </w:rPr>
              <w:fldChar w:fldCharType="begin"/>
            </w:r>
            <w:r w:rsidRPr="00A2471D">
              <w:rPr>
                <w:rFonts w:eastAsia="Calibri" w:cs="Times New Roman"/>
                <w:sz w:val="22"/>
                <w:lang w:val="ms-MY"/>
              </w:rPr>
              <w:instrText xml:space="preserve"> SEQ Equation \* ARABIC \s 1 </w:instrText>
            </w:r>
            <w:r w:rsidRPr="00A2471D">
              <w:rPr>
                <w:rFonts w:eastAsia="Calibri" w:cs="Times New Roman"/>
                <w:sz w:val="22"/>
                <w:lang w:val="ms-MY"/>
              </w:rPr>
              <w:fldChar w:fldCharType="separate"/>
            </w:r>
            <w:r w:rsidR="00D11F12">
              <w:rPr>
                <w:rFonts w:eastAsia="Calibri" w:cs="Times New Roman"/>
                <w:noProof/>
                <w:sz w:val="22"/>
                <w:lang w:val="ms-MY"/>
              </w:rPr>
              <w:t>1</w:t>
            </w:r>
            <w:r w:rsidRPr="00A2471D">
              <w:rPr>
                <w:rFonts w:eastAsia="Calibri" w:cs="Times New Roman"/>
                <w:sz w:val="22"/>
                <w:lang w:val="ms-MY"/>
              </w:rPr>
              <w:fldChar w:fldCharType="end"/>
            </w:r>
            <w:r w:rsidRPr="00A2471D">
              <w:rPr>
                <w:rFonts w:eastAsia="Calibri" w:cs="Times New Roman"/>
                <w:sz w:val="22"/>
                <w:lang w:val="ms-MY"/>
              </w:rPr>
              <w:t>)</w:t>
            </w:r>
            <w:bookmarkEnd w:id="174"/>
          </w:p>
        </w:tc>
      </w:tr>
      <w:tr w:rsidR="00A6290D" w:rsidRPr="00BD5377" w14:paraId="47CF3626" w14:textId="77777777" w:rsidTr="00A1016F">
        <w:tc>
          <w:tcPr>
            <w:tcW w:w="4500" w:type="pct"/>
            <w:vAlign w:val="center"/>
          </w:tcPr>
          <w:p w14:paraId="745B1BB9" w14:textId="7ED04AA7" w:rsidR="008804FB" w:rsidRPr="00BD5377" w:rsidRDefault="00A6290D" w:rsidP="008804FB">
            <w:pPr>
              <w:spacing w:after="200" w:line="276" w:lineRule="auto"/>
              <w:ind w:left="0" w:firstLine="0"/>
              <w:jc w:val="center"/>
              <w:rPr>
                <w:rFonts w:ascii="Calibri" w:eastAsia="Calibri" w:hAnsi="Calibri" w:cs="Times New Roman"/>
                <w:bCs/>
                <w:sz w:val="22"/>
                <w:lang w:val="en-US"/>
              </w:rPr>
            </w:pPr>
            <m:oMathPara>
              <m:oMath>
                <m:r>
                  <w:rPr>
                    <w:rFonts w:ascii="Cambria Math" w:eastAsia="Calibri" w:hAnsi="Cambria Math" w:cs="Times New Roman"/>
                    <w:sz w:val="22"/>
                    <w:lang w:val="en-US"/>
                  </w:rPr>
                  <m:t>f</m:t>
                </m:r>
                <m:d>
                  <m:dPr>
                    <m:ctrlPr>
                      <w:rPr>
                        <w:rFonts w:ascii="Cambria Math" w:eastAsia="Calibri" w:hAnsi="Cambria Math" w:cs="Times New Roman"/>
                        <w:bCs/>
                        <w:sz w:val="22"/>
                        <w:lang w:val="en-US"/>
                      </w:rPr>
                    </m:ctrlPr>
                  </m:dPr>
                  <m:e>
                    <m:r>
                      <w:rPr>
                        <w:rFonts w:ascii="Cambria Math" w:eastAsia="Calibri" w:hAnsi="Cambria Math" w:cs="Times New Roman"/>
                        <w:sz w:val="22"/>
                        <w:lang w:val="en-US"/>
                      </w:rPr>
                      <m:t>x</m:t>
                    </m:r>
                  </m:e>
                </m:d>
                <m:r>
                  <w:rPr>
                    <w:rFonts w:ascii="Cambria Math" w:eastAsia="Calibri" w:hAnsi="Cambria Math" w:cs="Times New Roman"/>
                    <w:sz w:val="22"/>
                    <w:lang w:val="en-US"/>
                  </w:rPr>
                  <m:t>=</m:t>
                </m:r>
                <m:sSub>
                  <m:sSubPr>
                    <m:ctrlPr>
                      <w:rPr>
                        <w:rFonts w:ascii="Cambria Math" w:eastAsia="Calibri" w:hAnsi="Cambria Math" w:cs="Times New Roman"/>
                        <w:bCs/>
                        <w:sz w:val="22"/>
                        <w:lang w:val="en-US"/>
                      </w:rPr>
                    </m:ctrlPr>
                  </m:sSubPr>
                  <m:e>
                    <m:r>
                      <w:rPr>
                        <w:rFonts w:ascii="Cambria Math" w:eastAsia="Calibri" w:hAnsi="Cambria Math" w:cs="Times New Roman"/>
                        <w:sz w:val="22"/>
                        <w:lang w:val="en-US"/>
                      </w:rPr>
                      <m:t>a</m:t>
                    </m:r>
                  </m:e>
                  <m:sub>
                    <m:r>
                      <w:rPr>
                        <w:rFonts w:ascii="Cambria Math" w:eastAsia="Calibri" w:hAnsi="Cambria Math" w:cs="Times New Roman"/>
                        <w:sz w:val="22"/>
                        <w:lang w:val="en-US"/>
                      </w:rPr>
                      <m:t>0</m:t>
                    </m:r>
                  </m:sub>
                </m:sSub>
                <m:r>
                  <w:rPr>
                    <w:rFonts w:ascii="Cambria Math" w:eastAsia="Calibri" w:hAnsi="Cambria Math" w:cs="Times New Roman"/>
                    <w:sz w:val="22"/>
                    <w:lang w:val="en-US"/>
                  </w:rPr>
                  <m:t>+</m:t>
                </m:r>
                <m:nary>
                  <m:naryPr>
                    <m:chr m:val="∑"/>
                    <m:grow m:val="1"/>
                    <m:ctrlPr>
                      <w:rPr>
                        <w:rFonts w:ascii="Cambria Math" w:eastAsia="Calibri" w:hAnsi="Cambria Math" w:cs="Times New Roman"/>
                        <w:bCs/>
                        <w:sz w:val="22"/>
                        <w:lang w:val="en-US"/>
                      </w:rPr>
                    </m:ctrlPr>
                  </m:naryPr>
                  <m:sub>
                    <m:r>
                      <w:rPr>
                        <w:rFonts w:ascii="Cambria Math" w:eastAsia="Calibri" w:hAnsi="Cambria Math" w:cs="Times New Roman"/>
                        <w:sz w:val="22"/>
                        <w:lang w:val="en-US"/>
                      </w:rPr>
                      <m:t>n=1</m:t>
                    </m:r>
                  </m:sub>
                  <m:sup>
                    <m:r>
                      <w:rPr>
                        <w:rFonts w:ascii="Cambria Math" w:eastAsia="Calibri" w:hAnsi="Cambria Math" w:cs="Times New Roman"/>
                        <w:sz w:val="22"/>
                        <w:lang w:val="en-US"/>
                      </w:rPr>
                      <m:t>∞</m:t>
                    </m:r>
                  </m:sup>
                  <m:e>
                    <m:d>
                      <m:dPr>
                        <m:ctrlPr>
                          <w:rPr>
                            <w:rFonts w:ascii="Cambria Math" w:eastAsia="Calibri" w:hAnsi="Cambria Math" w:cs="Times New Roman"/>
                            <w:bCs/>
                            <w:sz w:val="22"/>
                            <w:lang w:val="en-US"/>
                          </w:rPr>
                        </m:ctrlPr>
                      </m:dPr>
                      <m:e>
                        <m:sSub>
                          <m:sSubPr>
                            <m:ctrlPr>
                              <w:rPr>
                                <w:rFonts w:ascii="Cambria Math" w:eastAsia="Calibri" w:hAnsi="Cambria Math" w:cs="Times New Roman"/>
                                <w:bCs/>
                                <w:sz w:val="22"/>
                                <w:lang w:val="en-US"/>
                              </w:rPr>
                            </m:ctrlPr>
                          </m:sSubPr>
                          <m:e>
                            <m:r>
                              <w:rPr>
                                <w:rFonts w:ascii="Cambria Math" w:eastAsia="Cambria Math" w:hAnsi="Cambria Math" w:cs="Cambria Math"/>
                                <w:sz w:val="22"/>
                                <w:lang w:val="en-US"/>
                              </w:rPr>
                              <m:t>a</m:t>
                            </m:r>
                          </m:e>
                          <m:sub>
                            <m:r>
                              <w:rPr>
                                <w:rFonts w:ascii="Cambria Math" w:eastAsia="Cambria Math" w:hAnsi="Cambria Math" w:cs="Cambria Math"/>
                                <w:sz w:val="22"/>
                                <w:lang w:val="en-US"/>
                              </w:rPr>
                              <m:t>n</m:t>
                            </m:r>
                          </m:sub>
                        </m:sSub>
                        <m:func>
                          <m:funcPr>
                            <m:ctrlPr>
                              <w:rPr>
                                <w:rFonts w:ascii="Cambria Math" w:eastAsia="Calibri" w:hAnsi="Cambria Math" w:cs="Times New Roman"/>
                                <w:bCs/>
                                <w:sz w:val="22"/>
                                <w:lang w:val="en-US"/>
                              </w:rPr>
                            </m:ctrlPr>
                          </m:funcPr>
                          <m:fName>
                            <m:r>
                              <m:rPr>
                                <m:sty m:val="p"/>
                              </m:rPr>
                              <w:rPr>
                                <w:rFonts w:ascii="Cambria Math" w:eastAsia="Cambria Math" w:hAnsi="Cambria Math" w:cs="Cambria Math"/>
                                <w:sz w:val="22"/>
                                <w:lang w:val="en-US"/>
                              </w:rPr>
                              <m:t>cos</m:t>
                            </m:r>
                          </m:fName>
                          <m:e>
                            <m:f>
                              <m:fPr>
                                <m:ctrlPr>
                                  <w:rPr>
                                    <w:rFonts w:ascii="Cambria Math" w:eastAsia="Calibri" w:hAnsi="Cambria Math" w:cs="Times New Roman"/>
                                    <w:bCs/>
                                    <w:sz w:val="22"/>
                                    <w:lang w:val="en-US"/>
                                  </w:rPr>
                                </m:ctrlPr>
                              </m:fPr>
                              <m:num>
                                <m:r>
                                  <w:rPr>
                                    <w:rFonts w:ascii="Cambria Math" w:eastAsia="Cambria Math" w:hAnsi="Cambria Math" w:cs="Cambria Math"/>
                                    <w:sz w:val="22"/>
                                    <w:lang w:val="en-US"/>
                                  </w:rPr>
                                  <m:t>nπx</m:t>
                                </m:r>
                              </m:num>
                              <m:den>
                                <m:r>
                                  <w:rPr>
                                    <w:rFonts w:ascii="Cambria Math" w:eastAsia="Cambria Math" w:hAnsi="Cambria Math" w:cs="Cambria Math"/>
                                    <w:sz w:val="22"/>
                                    <w:lang w:val="en-US"/>
                                  </w:rPr>
                                  <m:t>L</m:t>
                                </m:r>
                              </m:den>
                            </m:f>
                          </m:e>
                        </m:func>
                        <m:r>
                          <w:rPr>
                            <w:rFonts w:ascii="Cambria Math" w:eastAsia="Cambria Math" w:hAnsi="Cambria Math" w:cs="Cambria Math"/>
                            <w:sz w:val="22"/>
                            <w:lang w:val="en-US"/>
                          </w:rPr>
                          <m:t>+</m:t>
                        </m:r>
                        <m:sSub>
                          <m:sSubPr>
                            <m:ctrlPr>
                              <w:rPr>
                                <w:rFonts w:ascii="Cambria Math" w:eastAsia="Calibri" w:hAnsi="Cambria Math" w:cs="Times New Roman"/>
                                <w:bCs/>
                                <w:sz w:val="22"/>
                                <w:lang w:val="en-US"/>
                              </w:rPr>
                            </m:ctrlPr>
                          </m:sSubPr>
                          <m:e>
                            <m:r>
                              <w:rPr>
                                <w:rFonts w:ascii="Cambria Math" w:eastAsia="Cambria Math" w:hAnsi="Cambria Math" w:cs="Cambria Math"/>
                                <w:sz w:val="22"/>
                                <w:lang w:val="en-US"/>
                              </w:rPr>
                              <m:t>b</m:t>
                            </m:r>
                          </m:e>
                          <m:sub>
                            <m:r>
                              <w:rPr>
                                <w:rFonts w:ascii="Cambria Math" w:eastAsia="Cambria Math" w:hAnsi="Cambria Math" w:cs="Cambria Math"/>
                                <w:sz w:val="22"/>
                                <w:lang w:val="en-US"/>
                              </w:rPr>
                              <m:t>n</m:t>
                            </m:r>
                          </m:sub>
                        </m:sSub>
                        <m:func>
                          <m:funcPr>
                            <m:ctrlPr>
                              <w:rPr>
                                <w:rFonts w:ascii="Cambria Math" w:eastAsia="Calibri" w:hAnsi="Cambria Math" w:cs="Times New Roman"/>
                                <w:bCs/>
                                <w:sz w:val="22"/>
                                <w:lang w:val="en-US"/>
                              </w:rPr>
                            </m:ctrlPr>
                          </m:funcPr>
                          <m:fName>
                            <m:r>
                              <m:rPr>
                                <m:sty m:val="p"/>
                              </m:rPr>
                              <w:rPr>
                                <w:rFonts w:ascii="Cambria Math" w:eastAsia="Cambria Math" w:hAnsi="Cambria Math" w:cs="Cambria Math"/>
                                <w:sz w:val="22"/>
                                <w:lang w:val="en-US"/>
                              </w:rPr>
                              <m:t>sin</m:t>
                            </m:r>
                          </m:fName>
                          <m:e>
                            <m:f>
                              <m:fPr>
                                <m:ctrlPr>
                                  <w:rPr>
                                    <w:rFonts w:ascii="Cambria Math" w:eastAsia="Calibri" w:hAnsi="Cambria Math" w:cs="Times New Roman"/>
                                    <w:bCs/>
                                    <w:sz w:val="22"/>
                                    <w:lang w:val="en-US"/>
                                  </w:rPr>
                                </m:ctrlPr>
                              </m:fPr>
                              <m:num>
                                <m:r>
                                  <w:rPr>
                                    <w:rFonts w:ascii="Cambria Math" w:eastAsia="Cambria Math" w:hAnsi="Cambria Math" w:cs="Cambria Math"/>
                                    <w:sz w:val="22"/>
                                    <w:lang w:val="en-US"/>
                                  </w:rPr>
                                  <m:t>nπx</m:t>
                                </m:r>
                              </m:num>
                              <m:den>
                                <m:r>
                                  <w:rPr>
                                    <w:rFonts w:ascii="Cambria Math" w:eastAsia="Cambria Math" w:hAnsi="Cambria Math" w:cs="Cambria Math"/>
                                    <w:sz w:val="22"/>
                                    <w:lang w:val="en-US"/>
                                  </w:rPr>
                                  <m:t>L</m:t>
                                </m:r>
                              </m:den>
                            </m:f>
                          </m:e>
                        </m:func>
                      </m:e>
                    </m:d>
                  </m:e>
                </m:nary>
              </m:oMath>
            </m:oMathPara>
          </w:p>
        </w:tc>
        <w:tc>
          <w:tcPr>
            <w:tcW w:w="500" w:type="pct"/>
            <w:vAlign w:val="center"/>
          </w:tcPr>
          <w:p w14:paraId="66438842" w14:textId="03E7ED3A" w:rsidR="00A6290D" w:rsidRPr="00A2471D" w:rsidRDefault="00A6290D" w:rsidP="0001011E">
            <w:pPr>
              <w:spacing w:after="200" w:line="276" w:lineRule="auto"/>
              <w:ind w:left="0" w:firstLine="0"/>
              <w:jc w:val="right"/>
              <w:rPr>
                <w:rFonts w:eastAsia="Calibri" w:cs="Times New Roman"/>
                <w:sz w:val="22"/>
                <w:lang w:val="ms-MY"/>
              </w:rPr>
            </w:pPr>
            <w:bookmarkStart w:id="175" w:name="Eq2"/>
            <w:r w:rsidRPr="00A2471D">
              <w:rPr>
                <w:rFonts w:eastAsia="Calibri" w:cs="Times New Roman"/>
                <w:sz w:val="22"/>
                <w:lang w:val="ms-MY"/>
              </w:rPr>
              <w:t>(</w:t>
            </w:r>
            <w:r w:rsidR="0001011E">
              <w:rPr>
                <w:rFonts w:eastAsia="Calibri" w:cs="Times New Roman"/>
                <w:sz w:val="22"/>
                <w:lang w:val="ms-MY"/>
              </w:rPr>
              <w:t>2</w:t>
            </w:r>
            <w:r w:rsidRPr="00A2471D">
              <w:rPr>
                <w:rFonts w:eastAsia="Calibri" w:cs="Times New Roman"/>
                <w:sz w:val="22"/>
                <w:lang w:val="ms-MY"/>
              </w:rPr>
              <w:t>.</w:t>
            </w:r>
            <w:r w:rsidRPr="00A2471D">
              <w:rPr>
                <w:rFonts w:eastAsia="Calibri" w:cs="Times New Roman"/>
                <w:sz w:val="22"/>
                <w:lang w:val="ms-MY"/>
              </w:rPr>
              <w:fldChar w:fldCharType="begin"/>
            </w:r>
            <w:r w:rsidRPr="00A2471D">
              <w:rPr>
                <w:rFonts w:eastAsia="Calibri" w:cs="Times New Roman"/>
                <w:sz w:val="22"/>
                <w:lang w:val="ms-MY"/>
              </w:rPr>
              <w:instrText xml:space="preserve"> SEQ Equation \* ARABIC \s 1 </w:instrText>
            </w:r>
            <w:r w:rsidRPr="00A2471D">
              <w:rPr>
                <w:rFonts w:eastAsia="Calibri" w:cs="Times New Roman"/>
                <w:sz w:val="22"/>
                <w:lang w:val="ms-MY"/>
              </w:rPr>
              <w:fldChar w:fldCharType="separate"/>
            </w:r>
            <w:r w:rsidR="00D11F12">
              <w:rPr>
                <w:rFonts w:eastAsia="Calibri" w:cs="Times New Roman"/>
                <w:noProof/>
                <w:sz w:val="22"/>
                <w:lang w:val="ms-MY"/>
              </w:rPr>
              <w:t>2</w:t>
            </w:r>
            <w:r w:rsidRPr="00A2471D">
              <w:rPr>
                <w:rFonts w:eastAsia="Calibri" w:cs="Times New Roman"/>
                <w:sz w:val="22"/>
                <w:lang w:val="ms-MY"/>
              </w:rPr>
              <w:fldChar w:fldCharType="end"/>
            </w:r>
            <w:r w:rsidRPr="00A2471D">
              <w:rPr>
                <w:rFonts w:eastAsia="Calibri" w:cs="Times New Roman"/>
                <w:sz w:val="22"/>
                <w:lang w:val="ms-MY"/>
              </w:rPr>
              <w:t>)</w:t>
            </w:r>
            <w:bookmarkEnd w:id="175"/>
          </w:p>
        </w:tc>
      </w:tr>
    </w:tbl>
    <w:p w14:paraId="75B22DB7" w14:textId="19184FC8" w:rsidR="00BD5377" w:rsidRPr="00BD5377" w:rsidRDefault="00BD5377" w:rsidP="00920A95">
      <w:pPr>
        <w:pStyle w:val="Heading2"/>
        <w:rPr>
          <w:lang w:val="en-US"/>
        </w:rPr>
      </w:pPr>
      <w:bookmarkStart w:id="176" w:name="_Toc143248236"/>
      <w:r w:rsidRPr="00BD5377">
        <w:rPr>
          <w:lang w:val="en-US"/>
        </w:rPr>
        <w:t>Summary</w:t>
      </w:r>
      <w:bookmarkEnd w:id="173"/>
      <w:bookmarkEnd w:id="176"/>
      <w:r w:rsidRPr="00BD5377">
        <w:rPr>
          <w:lang w:val="en-US"/>
        </w:rPr>
        <w:t xml:space="preserve"> </w:t>
      </w:r>
    </w:p>
    <w:p w14:paraId="4F90ADA1" w14:textId="2C9FCB7C"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Since TL in distribution system represents a considerable economic impact to the utilities, its assessment, evaluation and reduction is highly critical. Accurate determination of TL in distribution networks would be useful for improving the economic efficiency of electric power systems. The problem is, analyzing accurate and detail energy flow and the associated TL for system wide and large distribution network typically requires extensive network and load data and rigorous calculation effort. None of the published literatures has successfully determines what is the “real/exact” value of the distribution’s TL. Hence, TL are often times estimated using various estimation approach. The goal often time sought for utilities is that, the method is effective, practically viable, require minimal resources, and yet, capable to produce reasonably accurate results. Until today, due to these problems, there is no universal and commonly agreed method for</w:t>
      </w:r>
      <w:r w:rsidR="00FB7811">
        <w:rPr>
          <w:rFonts w:eastAsia="Calibri" w:cs="Times New Roman"/>
          <w:szCs w:val="24"/>
          <w:lang w:val="en-US"/>
        </w:rPr>
        <w:t xml:space="preserve"> TL estimation in distribution network</w:t>
      </w:r>
      <w:r w:rsidRPr="00BD5377">
        <w:rPr>
          <w:rFonts w:eastAsia="Calibri" w:cs="Times New Roman"/>
          <w:szCs w:val="24"/>
          <w:lang w:val="en-US"/>
        </w:rPr>
        <w:t xml:space="preserve">. </w:t>
      </w:r>
    </w:p>
    <w:p w14:paraId="7C61E5E8" w14:textId="6361764B"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 xml:space="preserve">From literature, a method of using a set of RF and/or RN as a benchmark model for estimating TL of a larger network population is widely researched. However, to date, there is no evidence of published work in establishing either RF or RN for the Malaysian distribution network. In addition, most of these research works uses load flow simulation to </w:t>
      </w:r>
      <w:r w:rsidRPr="00BD5377">
        <w:rPr>
          <w:rFonts w:eastAsia="Calibri" w:cs="Times New Roman"/>
          <w:szCs w:val="24"/>
          <w:lang w:val="en-US"/>
        </w:rPr>
        <w:lastRenderedPageBreak/>
        <w:t xml:space="preserve">analyze TL of the RN and extrapolate the results for the larger network population. However, this approach is only applicable for macro level (system level) TL estimation and could not be used for accurately estimating complete system wide TL level of each feeder in the network. In addition, none of existing works uses RF to estimate system wide TL distribution network. Therefore, this </w:t>
      </w:r>
      <w:r w:rsidR="008E33A7" w:rsidRPr="008E33A7">
        <w:rPr>
          <w:rFonts w:eastAsia="Calibri" w:cs="Times New Roman"/>
          <w:bCs/>
          <w:szCs w:val="24"/>
          <w:lang w:val="ms-MY"/>
        </w:rPr>
        <w:t>dissertation/master project/project paper</w:t>
      </w:r>
      <w:r w:rsidRPr="00BD5377">
        <w:rPr>
          <w:rFonts w:eastAsia="Calibri" w:cs="Times New Roman"/>
          <w:szCs w:val="24"/>
          <w:lang w:val="en-US"/>
        </w:rPr>
        <w:t xml:space="preserve"> shall attempt to initiate the establishment a set of RF model for the Malaysian MV distribution network which can potentially serve as platform for numerous analysis such as for studying localized technological impacts of emerging technologies. </w:t>
      </w:r>
    </w:p>
    <w:p w14:paraId="52BDEF1D" w14:textId="7777777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 xml:space="preserve">Subsequently, with regards to TL estimation model, this research focuses to improvise the existing EFM-based methodology. From literature, the existing EFM-based methodology and formulation is not comprehensive to perform an accurate estimation of system wide TL as well as capable to provide detail breakdown of TL contributors (e.g. exact feeder). In addition, none of the established works have every attempted to develop an integrated approach of using a representative feeder and EFM in order to establish an effective method to accurately estimate system wide TL of MV distribution network. From literature, none of the established works have every attempted to improve this EFM-based estimation model. Thus, there is research opportunity to develop TL estimation method using integrated approach of EFM and RF model with less/minimal dependent on load-flow simulations. </w:t>
      </w:r>
    </w:p>
    <w:p w14:paraId="5B8B12DC" w14:textId="79D392D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 xml:space="preserve">Therefore, in addressing the above-mentioned issue, there is a research opportunity to investigate, explore and develop new, integrated and efficient methodology and techniques for the system wide TL estimation of the system based on RF using EFM. The model is aimed towards efficiency and reasonable accuracy. This is the main focus of this </w:t>
      </w:r>
      <w:r w:rsidR="008E33A7" w:rsidRPr="008E33A7">
        <w:rPr>
          <w:rFonts w:eastAsia="Calibri" w:cs="Times New Roman"/>
          <w:bCs/>
          <w:szCs w:val="24"/>
          <w:lang w:val="ms-MY"/>
        </w:rPr>
        <w:lastRenderedPageBreak/>
        <w:t>dissertation/master project/project paper</w:t>
      </w:r>
      <w:r w:rsidRPr="00BD5377">
        <w:rPr>
          <w:rFonts w:eastAsia="Calibri" w:cs="Times New Roman"/>
          <w:szCs w:val="24"/>
          <w:lang w:val="en-US"/>
        </w:rPr>
        <w:t>. The following Chapter 3 shall discuss the proposed TL estimation model in detail.</w:t>
      </w:r>
    </w:p>
    <w:p w14:paraId="7A9574A6" w14:textId="77777777" w:rsidR="00867626" w:rsidRDefault="00867626">
      <w:pPr>
        <w:spacing w:after="480"/>
        <w:rPr>
          <w:rFonts w:eastAsiaTheme="majorEastAsia" w:cstheme="majorBidi"/>
          <w:b/>
          <w:szCs w:val="32"/>
          <w:lang w:val="en-GB"/>
        </w:rPr>
      </w:pPr>
      <w:r>
        <w:br w:type="page"/>
      </w:r>
    </w:p>
    <w:p w14:paraId="6E59BD75" w14:textId="38E9CC57" w:rsidR="00CE39AF" w:rsidRDefault="00CE39AF" w:rsidP="00B91622">
      <w:pPr>
        <w:pStyle w:val="TOCHeading"/>
      </w:pPr>
      <w:r>
        <w:lastRenderedPageBreak/>
        <w:t>CHAPTER 3</w:t>
      </w:r>
    </w:p>
    <w:p w14:paraId="3C1F9359" w14:textId="473AB584" w:rsidR="00457870" w:rsidRPr="00920A95" w:rsidRDefault="00E16B8D" w:rsidP="00920A95">
      <w:pPr>
        <w:pStyle w:val="Heading1"/>
      </w:pPr>
      <w:bookmarkStart w:id="177" w:name="_Toc142469334"/>
      <w:bookmarkStart w:id="178" w:name="_Toc142469426"/>
      <w:bookmarkStart w:id="179" w:name="_Toc142479348"/>
      <w:bookmarkStart w:id="180" w:name="_Toc142479396"/>
      <w:bookmarkStart w:id="181" w:name="_Toc142488060"/>
      <w:bookmarkStart w:id="182" w:name="_Toc142488176"/>
      <w:bookmarkStart w:id="183" w:name="_Toc142488246"/>
      <w:bookmarkStart w:id="184" w:name="_Toc142488306"/>
      <w:bookmarkStart w:id="185" w:name="_Toc142488352"/>
      <w:bookmarkStart w:id="186" w:name="_Toc142488434"/>
      <w:bookmarkStart w:id="187" w:name="_Toc142489364"/>
      <w:bookmarkStart w:id="188" w:name="_Toc142489409"/>
      <w:bookmarkStart w:id="189" w:name="_Toc142489839"/>
      <w:bookmarkStart w:id="190" w:name="_Toc142569957"/>
      <w:bookmarkStart w:id="191" w:name="_Toc142570760"/>
      <w:bookmarkStart w:id="192" w:name="_Toc142570811"/>
      <w:bookmarkStart w:id="193" w:name="_Toc142570863"/>
      <w:bookmarkStart w:id="194" w:name="_Toc142570915"/>
      <w:bookmarkStart w:id="195" w:name="_Toc142570967"/>
      <w:bookmarkStart w:id="196" w:name="_Toc142571019"/>
      <w:bookmarkStart w:id="197" w:name="_Toc142571071"/>
      <w:bookmarkStart w:id="198" w:name="_Toc142571467"/>
      <w:bookmarkStart w:id="199" w:name="_Toc142571519"/>
      <w:bookmarkStart w:id="200" w:name="_Toc142572038"/>
      <w:bookmarkStart w:id="201" w:name="_Toc142572143"/>
      <w:bookmarkStart w:id="202" w:name="_Toc142572198"/>
      <w:bookmarkStart w:id="203" w:name="_Toc142572589"/>
      <w:bookmarkStart w:id="204" w:name="_Toc142572633"/>
      <w:bookmarkStart w:id="205" w:name="_Toc142572678"/>
      <w:bookmarkStart w:id="206" w:name="_Toc142572753"/>
      <w:bookmarkStart w:id="207" w:name="_Toc142572808"/>
      <w:bookmarkStart w:id="208" w:name="_Toc142572999"/>
      <w:bookmarkStart w:id="209" w:name="_Toc142573046"/>
      <w:bookmarkStart w:id="210" w:name="_Toc142573140"/>
      <w:bookmarkStart w:id="211" w:name="_Toc142573764"/>
      <w:bookmarkStart w:id="212" w:name="_Toc143248237"/>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r>
        <w:t>MATERIALS AND METHODS</w:t>
      </w:r>
      <w:bookmarkEnd w:id="212"/>
    </w:p>
    <w:p w14:paraId="1B267721" w14:textId="77777777" w:rsidR="00920A95" w:rsidRPr="00920A95" w:rsidRDefault="00920A95" w:rsidP="00920A95">
      <w:pPr>
        <w:pStyle w:val="ListParagraph"/>
        <w:keepNext/>
        <w:keepLines/>
        <w:numPr>
          <w:ilvl w:val="0"/>
          <w:numId w:val="29"/>
        </w:numPr>
        <w:spacing w:before="360" w:after="360" w:line="360" w:lineRule="auto"/>
        <w:outlineLvl w:val="1"/>
        <w:rPr>
          <w:rFonts w:eastAsiaTheme="majorEastAsia" w:cstheme="majorBidi"/>
          <w:b/>
          <w:vanish/>
          <w:szCs w:val="26"/>
          <w:lang w:val="en-GB"/>
        </w:rPr>
      </w:pPr>
    </w:p>
    <w:p w14:paraId="76FC6F7E" w14:textId="7B30D348" w:rsidR="000D327B" w:rsidRPr="00457870" w:rsidRDefault="00F5260F" w:rsidP="00920A95">
      <w:pPr>
        <w:pStyle w:val="Heading2"/>
        <w:rPr>
          <w:lang w:val="en-GB"/>
        </w:rPr>
      </w:pPr>
      <w:bookmarkStart w:id="213" w:name="_Toc143248238"/>
      <w:r w:rsidRPr="00457870">
        <w:rPr>
          <w:lang w:val="en-GB"/>
        </w:rPr>
        <w:t>Introduction</w:t>
      </w:r>
      <w:bookmarkEnd w:id="213"/>
    </w:p>
    <w:p w14:paraId="385B0255" w14:textId="27412B37" w:rsidR="00F5260F" w:rsidRPr="00705D94" w:rsidRDefault="00F5260F" w:rsidP="00F5260F">
      <w:pPr>
        <w:pStyle w:val="UTEMPARAGRAPH"/>
        <w:rPr>
          <w:lang w:val="en-US"/>
        </w:rPr>
      </w:pPr>
      <w:r w:rsidRPr="00705D94">
        <w:rPr>
          <w:lang w:val="en-US"/>
        </w:rPr>
        <w:t>In general, accuracy and effectiveness are considered the two conflicting requirements of any TL evaluation model for the power utility. Here, accuracy refers to how close the estimation result is to the “real” TL values. Typically, the more accurate the model, the higher resources it req</w:t>
      </w:r>
      <w:r w:rsidR="008D4707">
        <w:rPr>
          <w:lang w:val="en-US"/>
        </w:rPr>
        <w:t>uires (for example,</w:t>
      </w:r>
      <w:r w:rsidRPr="00705D94">
        <w:rPr>
          <w:lang w:val="en-US"/>
        </w:rPr>
        <w:t xml:space="preserve"> computation effort and time, amount of data and cost). Meanwhile, effectiveness refers to the ability of the model to estimate TL with the least resources but, with reasonable loss of accuracy. </w:t>
      </w:r>
    </w:p>
    <w:p w14:paraId="167544CF" w14:textId="1B518AA1" w:rsidR="00F5260F" w:rsidRPr="00705D94" w:rsidRDefault="00F5260F" w:rsidP="00F5260F">
      <w:pPr>
        <w:pStyle w:val="UTEMPARAGRAPH"/>
        <w:rPr>
          <w:lang w:val="en-US"/>
        </w:rPr>
      </w:pPr>
      <w:r w:rsidRPr="00705D94">
        <w:rPr>
          <w:lang w:val="en-US"/>
        </w:rPr>
        <w:t xml:space="preserve"> Therefore, in an attempt to provide a compromised solution to these </w:t>
      </w:r>
      <w:proofErr w:type="gramStart"/>
      <w:r w:rsidRPr="00705D94">
        <w:rPr>
          <w:lang w:val="en-US"/>
        </w:rPr>
        <w:t>two conflicting</w:t>
      </w:r>
      <w:proofErr w:type="gramEnd"/>
      <w:r w:rsidRPr="00705D94">
        <w:rPr>
          <w:lang w:val="en-US"/>
        </w:rPr>
        <w:t xml:space="preserve"> requirement, an integrated approach based on EFM using RF is presented in this </w:t>
      </w:r>
      <w:r w:rsidR="008E33A7" w:rsidRPr="008E33A7">
        <w:rPr>
          <w:rFonts w:eastAsia="Calibri"/>
          <w:bCs/>
        </w:rPr>
        <w:t>dissertation/master project/project paper</w:t>
      </w:r>
      <w:r w:rsidRPr="00705D94">
        <w:rPr>
          <w:lang w:val="en-US"/>
        </w:rPr>
        <w:t>. The general concept behind the proposed model is that it provides the user with the ability of producing relatively accurate approximations of system wide TL in distributio</w:t>
      </w:r>
      <w:r w:rsidR="00FB7811">
        <w:rPr>
          <w:lang w:val="en-US"/>
        </w:rPr>
        <w:t>n network. Relative accuracy is</w:t>
      </w:r>
      <w:r w:rsidRPr="00705D94">
        <w:rPr>
          <w:lang w:val="en-US"/>
        </w:rPr>
        <w:t xml:space="preserve"> measured here with respect to time series load flow simulations and TL provided by the local power utility company.</w:t>
      </w:r>
    </w:p>
    <w:p w14:paraId="1FF45C5C" w14:textId="77777777" w:rsidR="00295808" w:rsidRDefault="00295808" w:rsidP="00F5260F">
      <w:pPr>
        <w:ind w:left="0" w:firstLine="0"/>
        <w:rPr>
          <w:rFonts w:eastAsiaTheme="majorEastAsia" w:cstheme="majorBidi"/>
          <w:b/>
          <w:szCs w:val="26"/>
        </w:rPr>
      </w:pPr>
      <w:r>
        <w:br w:type="page"/>
      </w:r>
    </w:p>
    <w:p w14:paraId="76FC6F80" w14:textId="745F1775" w:rsidR="007F020B" w:rsidRPr="007F020B" w:rsidRDefault="00F5260F" w:rsidP="00920A95">
      <w:pPr>
        <w:pStyle w:val="Heading2"/>
      </w:pPr>
      <w:bookmarkStart w:id="214" w:name="_Toc143248239"/>
      <w:r>
        <w:lastRenderedPageBreak/>
        <w:t>Research Design</w:t>
      </w:r>
      <w:bookmarkEnd w:id="214"/>
    </w:p>
    <w:p w14:paraId="435D8EB9" w14:textId="7755C87A" w:rsidR="00F5260F" w:rsidRDefault="00F5260F" w:rsidP="00F5260F">
      <w:pPr>
        <w:pStyle w:val="UTEMPARAGRAPH"/>
      </w:pPr>
      <w:r w:rsidRPr="00705D94">
        <w:t xml:space="preserve">This </w:t>
      </w:r>
      <w:r w:rsidR="008E33A7" w:rsidRPr="008E33A7">
        <w:rPr>
          <w:rFonts w:eastAsia="Calibri"/>
          <w:bCs/>
        </w:rPr>
        <w:t>dissertation/master project/project paper</w:t>
      </w:r>
      <w:r w:rsidR="00B6777C" w:rsidRPr="00705D94">
        <w:t xml:space="preserve"> </w:t>
      </w:r>
      <w:r w:rsidRPr="00705D94">
        <w:t>presents a new and integrated analytical approach to estimate TL of MV distribution network. The essence of the approach used in this project is centered</w:t>
      </w:r>
      <w:r w:rsidR="008D4707">
        <w:t xml:space="preserve"> on the concept of EFM and RF. </w:t>
      </w:r>
      <w:r w:rsidRPr="00705D94">
        <w:t xml:space="preserve">The selected approach is based on quantitative type, which aims to develop analytical model to calculate and </w:t>
      </w:r>
      <w:r w:rsidR="008D4707">
        <w:t xml:space="preserve">analyze the TL on </w:t>
      </w:r>
      <w:r w:rsidRPr="00705D94">
        <w:t>MV dist</w:t>
      </w:r>
      <w:r w:rsidR="008D4707">
        <w:t xml:space="preserve">ribution network component such as MV feeders and transformers. </w:t>
      </w:r>
      <w:r w:rsidRPr="00705D94">
        <w:t>The method (design) is experimental, which utilizes empirical modelling and statistical approach. Subsequently, Figure 3.1 sh</w:t>
      </w:r>
      <w:r w:rsidR="008E33A7">
        <w:t xml:space="preserve">ows the research design of this </w:t>
      </w:r>
      <w:r w:rsidR="008E33A7" w:rsidRPr="008E33A7">
        <w:rPr>
          <w:rFonts w:eastAsia="Calibri"/>
          <w:bCs/>
        </w:rPr>
        <w:t>dissertation/master project/project paper</w:t>
      </w:r>
      <w:r w:rsidRPr="00705D94">
        <w:t>.</w:t>
      </w:r>
    </w:p>
    <w:p w14:paraId="3923D970" w14:textId="77777777" w:rsidR="00F5260F" w:rsidRDefault="00F5260F" w:rsidP="00F5260F">
      <w:pPr>
        <w:pStyle w:val="UTEMPARAGRAPH"/>
      </w:pPr>
    </w:p>
    <w:p w14:paraId="39294C2B" w14:textId="77777777" w:rsidR="00FB7811" w:rsidRPr="00FB7811" w:rsidRDefault="00FB7811" w:rsidP="00FB7811">
      <w:pPr>
        <w:pStyle w:val="ListParagraph"/>
        <w:keepNext/>
        <w:keepLines/>
        <w:numPr>
          <w:ilvl w:val="0"/>
          <w:numId w:val="1"/>
        </w:numPr>
        <w:spacing w:after="360"/>
        <w:outlineLvl w:val="2"/>
        <w:rPr>
          <w:rFonts w:eastAsiaTheme="majorEastAsia" w:cstheme="majorBidi"/>
          <w:b/>
          <w:vanish/>
          <w:szCs w:val="24"/>
          <w:lang w:val="en-US"/>
        </w:rPr>
      </w:pPr>
    </w:p>
    <w:p w14:paraId="5D4A93E3" w14:textId="77777777" w:rsidR="00FB7811" w:rsidRPr="00FB7811" w:rsidRDefault="00FB7811" w:rsidP="00FB7811">
      <w:pPr>
        <w:pStyle w:val="ListParagraph"/>
        <w:keepNext/>
        <w:keepLines/>
        <w:numPr>
          <w:ilvl w:val="1"/>
          <w:numId w:val="1"/>
        </w:numPr>
        <w:spacing w:after="360"/>
        <w:outlineLvl w:val="2"/>
        <w:rPr>
          <w:rFonts w:eastAsiaTheme="majorEastAsia" w:cstheme="majorBidi"/>
          <w:b/>
          <w:vanish/>
          <w:szCs w:val="24"/>
          <w:lang w:val="en-US"/>
        </w:rPr>
      </w:pPr>
    </w:p>
    <w:p w14:paraId="6E0D4007" w14:textId="77777777" w:rsidR="00FB7811" w:rsidRPr="00FB7811" w:rsidRDefault="00FB7811" w:rsidP="00FB7811">
      <w:pPr>
        <w:pStyle w:val="ListParagraph"/>
        <w:keepNext/>
        <w:keepLines/>
        <w:numPr>
          <w:ilvl w:val="1"/>
          <w:numId w:val="1"/>
        </w:numPr>
        <w:spacing w:after="360"/>
        <w:outlineLvl w:val="2"/>
        <w:rPr>
          <w:rFonts w:eastAsiaTheme="majorEastAsia" w:cstheme="majorBidi"/>
          <w:b/>
          <w:vanish/>
          <w:szCs w:val="24"/>
          <w:lang w:val="en-US"/>
        </w:rPr>
      </w:pPr>
    </w:p>
    <w:p w14:paraId="283AE6CD" w14:textId="111858A4" w:rsidR="000F1DBD" w:rsidRDefault="008E669E" w:rsidP="00FB7811">
      <w:pPr>
        <w:pStyle w:val="Heading3"/>
      </w:pPr>
      <w:bookmarkStart w:id="215" w:name="_Toc143248240"/>
      <w:r>
        <w:t>Proposed Methodology</w:t>
      </w:r>
      <w:bookmarkEnd w:id="215"/>
    </w:p>
    <w:p w14:paraId="72933076" w14:textId="77777777" w:rsidR="008E669E" w:rsidRPr="009F6CEC" w:rsidRDefault="008E669E" w:rsidP="008E669E">
      <w:pPr>
        <w:pStyle w:val="UTEMPARAGRAPH"/>
      </w:pPr>
      <w:r>
        <w:t>Insert your content here...</w:t>
      </w:r>
    </w:p>
    <w:p w14:paraId="157C1C28" w14:textId="77777777" w:rsidR="008E669E" w:rsidRPr="008E669E" w:rsidRDefault="008E669E" w:rsidP="008E669E">
      <w:pPr>
        <w:rPr>
          <w:lang w:val="en-US"/>
        </w:rPr>
      </w:pPr>
    </w:p>
    <w:p w14:paraId="413233DF" w14:textId="5FFC71B7" w:rsidR="001D48D9" w:rsidRDefault="008E669E" w:rsidP="008E669E">
      <w:pPr>
        <w:pStyle w:val="Heading3"/>
        <w:spacing w:after="480"/>
      </w:pPr>
      <w:bookmarkStart w:id="216" w:name="_Toc143248241"/>
      <w:r>
        <w:t>Experimental Setup</w:t>
      </w:r>
      <w:bookmarkEnd w:id="216"/>
    </w:p>
    <w:p w14:paraId="5E8E5410" w14:textId="76B2683A" w:rsidR="008E669E" w:rsidRDefault="008E669E" w:rsidP="008E669E">
      <w:pPr>
        <w:pStyle w:val="UTEMPARAGRAPH"/>
      </w:pPr>
      <w:r>
        <w:t>Insert your content here...</w:t>
      </w:r>
    </w:p>
    <w:p w14:paraId="355560D9" w14:textId="77777777" w:rsidR="008E669E" w:rsidRDefault="008E669E" w:rsidP="008E669E">
      <w:pPr>
        <w:pStyle w:val="UTEMPARAGRAPH"/>
      </w:pPr>
    </w:p>
    <w:p w14:paraId="1CCB8423" w14:textId="6F7CE33C" w:rsidR="008E669E" w:rsidRDefault="008E669E" w:rsidP="008E669E">
      <w:pPr>
        <w:pStyle w:val="Heading3"/>
      </w:pPr>
      <w:bookmarkStart w:id="217" w:name="_Toc143248242"/>
      <w:r>
        <w:t>Parameters</w:t>
      </w:r>
      <w:bookmarkEnd w:id="217"/>
    </w:p>
    <w:p w14:paraId="7560FA8B" w14:textId="6385C54A" w:rsidR="008E669E" w:rsidRDefault="008E669E" w:rsidP="00D11F12">
      <w:pPr>
        <w:pStyle w:val="UTEMPARAGRAPH"/>
      </w:pPr>
      <w:r>
        <w:t>Insert your content here...</w:t>
      </w:r>
    </w:p>
    <w:p w14:paraId="1DEEA52A" w14:textId="77777777" w:rsidR="00D11F12" w:rsidRPr="009F6CEC" w:rsidRDefault="00D11F12" w:rsidP="00D11F12">
      <w:pPr>
        <w:pStyle w:val="UTEMPARAGRAPH"/>
      </w:pPr>
    </w:p>
    <w:p w14:paraId="32DF244C" w14:textId="17F0BBAA" w:rsidR="008E669E" w:rsidRDefault="008E669E" w:rsidP="008E669E">
      <w:pPr>
        <w:pStyle w:val="Heading3"/>
      </w:pPr>
      <w:bookmarkStart w:id="218" w:name="_Toc143248243"/>
      <w:r>
        <w:lastRenderedPageBreak/>
        <w:t>Equipment</w:t>
      </w:r>
      <w:bookmarkEnd w:id="218"/>
    </w:p>
    <w:p w14:paraId="4234377D" w14:textId="197BBF49" w:rsidR="008E669E" w:rsidRDefault="008E669E" w:rsidP="00251F59">
      <w:pPr>
        <w:pStyle w:val="UTEMPARAGRAPH"/>
      </w:pPr>
      <w:r>
        <w:t>Insert your content here...</w:t>
      </w:r>
    </w:p>
    <w:p w14:paraId="3B661D06" w14:textId="77777777" w:rsidR="008804FB" w:rsidRPr="009F6CEC" w:rsidRDefault="008804FB" w:rsidP="00251F59">
      <w:pPr>
        <w:pStyle w:val="UTEMPARAGRAPH"/>
      </w:pPr>
    </w:p>
    <w:p w14:paraId="66142A01" w14:textId="645CC4BA" w:rsidR="008E669E" w:rsidRDefault="008E669E" w:rsidP="008E669E">
      <w:pPr>
        <w:pStyle w:val="Heading3"/>
      </w:pPr>
      <w:bookmarkStart w:id="219" w:name="_Toc143248244"/>
      <w:r>
        <w:t xml:space="preserve">Limitation of Proposed </w:t>
      </w:r>
      <w:proofErr w:type="spellStart"/>
      <w:r>
        <w:t>Methdology</w:t>
      </w:r>
      <w:bookmarkEnd w:id="219"/>
      <w:proofErr w:type="spellEnd"/>
    </w:p>
    <w:p w14:paraId="6878EFD9" w14:textId="21F00537" w:rsidR="008E669E" w:rsidRPr="00FB7811" w:rsidRDefault="008E669E" w:rsidP="00FB7811">
      <w:pPr>
        <w:pStyle w:val="UTEMPARAGRAPH"/>
      </w:pPr>
      <w:r>
        <w:t>Insert your content here...</w:t>
      </w:r>
    </w:p>
    <w:p w14:paraId="6304A107" w14:textId="1D2394BD" w:rsidR="008E669E" w:rsidRDefault="008E669E" w:rsidP="00FB7811">
      <w:pPr>
        <w:pStyle w:val="Heading2"/>
      </w:pPr>
      <w:bookmarkStart w:id="220" w:name="_Toc143248245"/>
      <w:r>
        <w:t>Summary</w:t>
      </w:r>
      <w:bookmarkEnd w:id="220"/>
    </w:p>
    <w:p w14:paraId="1F3DC016" w14:textId="77777777" w:rsidR="008E669E" w:rsidRDefault="008E669E" w:rsidP="008E669E">
      <w:pPr>
        <w:pStyle w:val="UTEMPARAGRAPH"/>
      </w:pPr>
      <w:r>
        <w:t xml:space="preserve">This chapter presents the proposed methodology in order to develop a new, effective  and integrated approach in estimating large scale/system wide TL of medium voltage (MV) network. The primary focus of the proposed methodology is in accomplishing a simple, less rigorous and effective estimation in such a way that it would not cause a significant loss of accuracy of the results. The methods also intended to use the generally available and limited data of the network and load from the power utilities. The ultimate intend of the method is not to obtain highest accuracy, but, for efficiency, easy to use and manipulate and practicality of deployment on a large scale distribution network. </w:t>
      </w:r>
    </w:p>
    <w:p w14:paraId="45CDD37D" w14:textId="383C11E8" w:rsidR="008E669E" w:rsidRPr="008E669E" w:rsidRDefault="008E669E" w:rsidP="00FB7811">
      <w:pPr>
        <w:ind w:left="0" w:firstLine="709"/>
        <w:jc w:val="both"/>
        <w:rPr>
          <w:lang w:val="en-US"/>
        </w:rPr>
      </w:pPr>
      <w:r>
        <w:t xml:space="preserve">In general, the concept of energy flow in a radial MV distribution network is modelled using representative feeders (RF) characterized by feeder PPD, feeder length, LD, topology and LF to develop the generic analytical TL equations. The TL estimation approach is applied to a typical utility MV distribution network configuration equipped with energy meters at TDIS which register monthly inflow energy and PPD to the distribution networks. Additional input parameters for the TL estimation are from the feeder ammeters of the outgoing 33kV and 11kV feeders. The next chapter shall now present several case studies to </w:t>
      </w:r>
      <w:r>
        <w:lastRenderedPageBreak/>
        <w:t>demonstrate, verify and further validate the proposed system wide TL estimation model methods presented in this chapter.</w:t>
      </w:r>
      <w:r>
        <w:rPr>
          <w:lang w:val="en-US"/>
        </w:rPr>
        <w:br w:type="page"/>
      </w:r>
    </w:p>
    <w:p w14:paraId="78F2E5AD" w14:textId="43503697" w:rsidR="00F11BB3" w:rsidRDefault="00F11BB3" w:rsidP="00F11BB3">
      <w:pPr>
        <w:pStyle w:val="TOCHeading"/>
      </w:pPr>
      <w:r>
        <w:lastRenderedPageBreak/>
        <w:t>CHAPTER 4</w:t>
      </w:r>
    </w:p>
    <w:p w14:paraId="46FBBA9A" w14:textId="223348F5" w:rsidR="00FC4589" w:rsidRPr="00920A95" w:rsidRDefault="00F11BB3" w:rsidP="00920A95">
      <w:pPr>
        <w:pStyle w:val="Heading1"/>
      </w:pPr>
      <w:bookmarkStart w:id="221" w:name="_Toc143248246"/>
      <w:r>
        <w:t>RESULT AND DISCUSSION</w:t>
      </w:r>
      <w:bookmarkStart w:id="222" w:name="_Toc142469340"/>
      <w:bookmarkStart w:id="223" w:name="_Toc142469432"/>
      <w:bookmarkStart w:id="224" w:name="_Toc142479354"/>
      <w:bookmarkStart w:id="225" w:name="_Toc142479402"/>
      <w:bookmarkStart w:id="226" w:name="_Toc142488066"/>
      <w:bookmarkStart w:id="227" w:name="_Toc142488182"/>
      <w:bookmarkStart w:id="228" w:name="_Toc142488252"/>
      <w:bookmarkStart w:id="229" w:name="_Toc142488312"/>
      <w:bookmarkStart w:id="230" w:name="_Toc142488358"/>
      <w:bookmarkStart w:id="231" w:name="_Toc142488440"/>
      <w:bookmarkStart w:id="232" w:name="_Toc142489370"/>
      <w:bookmarkStart w:id="233" w:name="_Toc142489415"/>
      <w:bookmarkStart w:id="234" w:name="_Toc142489845"/>
      <w:bookmarkStart w:id="235" w:name="_Toc142569963"/>
      <w:bookmarkStart w:id="236" w:name="_Toc142570766"/>
      <w:bookmarkStart w:id="237" w:name="_Toc142570817"/>
      <w:bookmarkStart w:id="238" w:name="_Toc142570869"/>
      <w:bookmarkStart w:id="239" w:name="_Toc142570921"/>
      <w:bookmarkStart w:id="240" w:name="_Toc142570973"/>
      <w:bookmarkStart w:id="241" w:name="_Toc142571025"/>
      <w:bookmarkStart w:id="242" w:name="_Toc142571077"/>
      <w:bookmarkStart w:id="243" w:name="_Toc142571473"/>
      <w:bookmarkStart w:id="244" w:name="_Toc142571525"/>
      <w:bookmarkStart w:id="245" w:name="_Toc142572047"/>
      <w:bookmarkStart w:id="246" w:name="_Toc142572152"/>
      <w:bookmarkStart w:id="247" w:name="_Toc142572207"/>
      <w:bookmarkStart w:id="248" w:name="_Toc142572598"/>
      <w:bookmarkStart w:id="249" w:name="_Toc142572642"/>
      <w:bookmarkStart w:id="250" w:name="_Toc142572687"/>
      <w:bookmarkStart w:id="251" w:name="_Toc142572763"/>
      <w:bookmarkStart w:id="252" w:name="_Toc142572818"/>
      <w:bookmarkStart w:id="253" w:name="_Toc142573009"/>
      <w:bookmarkStart w:id="254" w:name="_Toc142573056"/>
      <w:bookmarkStart w:id="255" w:name="_Toc142573150"/>
      <w:bookmarkStart w:id="256" w:name="_Toc142573774"/>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3B9884B9" w14:textId="77777777" w:rsidR="00920A95" w:rsidRPr="00920A95" w:rsidRDefault="00920A95" w:rsidP="00920A95">
      <w:pPr>
        <w:pStyle w:val="ListParagraph"/>
        <w:keepNext/>
        <w:keepLines/>
        <w:numPr>
          <w:ilvl w:val="0"/>
          <w:numId w:val="29"/>
        </w:numPr>
        <w:spacing w:before="360" w:after="360" w:line="360" w:lineRule="auto"/>
        <w:outlineLvl w:val="1"/>
        <w:rPr>
          <w:rFonts w:eastAsiaTheme="majorEastAsia" w:cstheme="majorBidi"/>
          <w:b/>
          <w:vanish/>
          <w:szCs w:val="26"/>
          <w:lang w:val="en-GB"/>
        </w:rPr>
      </w:pPr>
    </w:p>
    <w:p w14:paraId="76FC6F86" w14:textId="2D309388" w:rsidR="000D327B" w:rsidRPr="00FC4589" w:rsidRDefault="00144321" w:rsidP="00920A95">
      <w:pPr>
        <w:pStyle w:val="Heading2"/>
        <w:rPr>
          <w:lang w:val="en-GB"/>
        </w:rPr>
      </w:pPr>
      <w:bookmarkStart w:id="257" w:name="_Toc143248247"/>
      <w:r>
        <w:rPr>
          <w:lang w:val="en-GB"/>
        </w:rPr>
        <w:t>Introduction</w:t>
      </w:r>
      <w:bookmarkEnd w:id="257"/>
    </w:p>
    <w:p w14:paraId="19FD46CA" w14:textId="6C32F4CC" w:rsidR="00144321" w:rsidRPr="003A275E" w:rsidRDefault="00144321" w:rsidP="00116457">
      <w:pPr>
        <w:pStyle w:val="UTEMPARAGRAPH"/>
      </w:pPr>
      <w:bookmarkStart w:id="258" w:name="_Toc458280"/>
      <w:r w:rsidRPr="009A6C2C">
        <w:t>This chapter presents the results and analysis on the development of a set of RF and the loss characteristics for the Malaysian distribution. Then, the RF are used with EFM equations to establish a methodology to estimation system wide TL for MV distribution system. Case studies are performed to demonstrate the applicability of the proposed system wide TL estimation method. The case study is based on a real utility scale MV distribution network in Peninsular Malaysia. The two (2) MV distribution network selected for the case study located at two different location of areas served, which are: (i) urban area, (ii) rural area. It is important to note that, these case study aims at illustrating the proposed methodology, regardless of the locations of area served by the network. TL of both network is estimated using the proposed approach over a 30-day period. The results are validated based on the time series simulation results of the RF as well as the TL estimation results provided by TNB.</w:t>
      </w:r>
      <w:bookmarkEnd w:id="258"/>
    </w:p>
    <w:p w14:paraId="54A2E378" w14:textId="15A341A7" w:rsidR="001E1345" w:rsidRDefault="008D4707" w:rsidP="00920A95">
      <w:pPr>
        <w:pStyle w:val="Heading2"/>
      </w:pPr>
      <w:bookmarkStart w:id="259" w:name="_Toc143248248"/>
      <w:r>
        <w:t>Result and A</w:t>
      </w:r>
      <w:r w:rsidR="00144321">
        <w:t>nalysis of…</w:t>
      </w:r>
      <w:bookmarkEnd w:id="259"/>
    </w:p>
    <w:p w14:paraId="290569F5" w14:textId="77777777" w:rsidR="00144321" w:rsidRPr="009F6CEC" w:rsidRDefault="00144321" w:rsidP="00144321">
      <w:pPr>
        <w:pStyle w:val="UTEMPARAGRAPH"/>
      </w:pPr>
      <w:r>
        <w:t>Insert your content here...</w:t>
      </w:r>
    </w:p>
    <w:p w14:paraId="203BF6D1" w14:textId="77777777" w:rsidR="00144321" w:rsidRPr="00144321" w:rsidRDefault="00144321" w:rsidP="00144321"/>
    <w:p w14:paraId="212C1BB6" w14:textId="0F890798" w:rsidR="00BB4BCE" w:rsidRDefault="00144321" w:rsidP="00920A95">
      <w:pPr>
        <w:pStyle w:val="Heading2"/>
      </w:pPr>
      <w:bookmarkStart w:id="260" w:name="_Toc143248249"/>
      <w:r>
        <w:lastRenderedPageBreak/>
        <w:t>Summary</w:t>
      </w:r>
      <w:bookmarkEnd w:id="260"/>
    </w:p>
    <w:p w14:paraId="0FD199E3" w14:textId="77777777" w:rsidR="00144321" w:rsidRDefault="00144321" w:rsidP="00144321">
      <w:pPr>
        <w:pStyle w:val="UTEMPARAGRAPH"/>
      </w:pPr>
      <w:r>
        <w:t xml:space="preserve">This chapter presented case studies to demonstrate applicability of the proposed system wide TL estimation method. The case study is based on two (2) real utility scale MV distribution network found in Peninsular Malaysia. The two (2) MV distribution network selected for the case study serving two different location of areas, which are: (i) urban, (ii) rural. TL of both networks is estimated using the proposed approach over a 30-day period. Using standard off-the-shelf spreadsheet software, the TL formulations (presented in Chapter 3) are programmed to calculate the 30-day TL of the network. Two (2) case studies of a sample MV network in Malaysia shows the total losses are found in the range between 1% and 4%, which are in reasonably accurate as they are in close agreement compared with TL calculation data obtained from TNB. Validation of feeder TL estimation model by comparing with time series load flow simulations on feeder by feeder basis shows less than 5% error. In addition, TL results obtained based on the proposed approach shows consistency with changes in the feeder characteristics, and yield reasonably accurate results. </w:t>
      </w:r>
    </w:p>
    <w:p w14:paraId="3D84D4E6" w14:textId="4AF5176F" w:rsidR="00227983" w:rsidRDefault="00144321" w:rsidP="00144321">
      <w:pPr>
        <w:pStyle w:val="ParagraphText"/>
      </w:pPr>
      <w:r>
        <w:t>In the case study, it is shown that, by first classifying every MV feeder in the network according to the RF characteristics, TL in any radial MV network could be estimated on a monthly basis. TL results of MV distribution system/ network estimated on a regular basis are useful to monitor the TL trend in the network. The proposed approach of estimating TL could also be applied as system planning tool for utility and the regulator to assess TL of MV network and as useful input for economic analysis for network augmentation.</w:t>
      </w:r>
    </w:p>
    <w:p w14:paraId="32A081CE" w14:textId="3C5421C1" w:rsidR="00144321" w:rsidRPr="00F11BB3" w:rsidRDefault="00F11BB3" w:rsidP="00F11BB3">
      <w:pPr>
        <w:rPr>
          <w:rFonts w:cs="Times New Roman"/>
          <w:lang w:val="en-GB"/>
        </w:rPr>
      </w:pPr>
      <w:r>
        <w:br w:type="page"/>
      </w:r>
    </w:p>
    <w:p w14:paraId="679B54C0" w14:textId="7C4EB65C" w:rsidR="00144321" w:rsidRPr="00227983" w:rsidRDefault="00144321" w:rsidP="00144321">
      <w:pPr>
        <w:pStyle w:val="TOCHeading"/>
      </w:pPr>
      <w:r>
        <w:lastRenderedPageBreak/>
        <w:t>CHAPTER 5</w:t>
      </w:r>
    </w:p>
    <w:p w14:paraId="489525F7" w14:textId="6831ECB6" w:rsidR="00F11BB3" w:rsidRPr="00920A95" w:rsidRDefault="00144321" w:rsidP="00920A95">
      <w:pPr>
        <w:pStyle w:val="Heading1"/>
      </w:pPr>
      <w:bookmarkStart w:id="261" w:name="_Toc143248250"/>
      <w:r>
        <w:t>CONCLUSION AND RECOMMENDATIONS</w:t>
      </w:r>
      <w:bookmarkStart w:id="262" w:name="_Toc142573779"/>
      <w:bookmarkStart w:id="263" w:name="_Toc142573780"/>
      <w:bookmarkEnd w:id="261"/>
      <w:bookmarkEnd w:id="262"/>
      <w:bookmarkEnd w:id="263"/>
    </w:p>
    <w:p w14:paraId="311F6315" w14:textId="77777777" w:rsidR="00920A95" w:rsidRPr="00920A95" w:rsidRDefault="00920A95" w:rsidP="00920A95">
      <w:pPr>
        <w:pStyle w:val="ListParagraph"/>
        <w:keepNext/>
        <w:keepLines/>
        <w:numPr>
          <w:ilvl w:val="0"/>
          <w:numId w:val="29"/>
        </w:numPr>
        <w:spacing w:before="360" w:after="360" w:line="360" w:lineRule="auto"/>
        <w:outlineLvl w:val="1"/>
        <w:rPr>
          <w:rFonts w:eastAsiaTheme="majorEastAsia" w:cstheme="majorBidi"/>
          <w:b/>
          <w:vanish/>
          <w:szCs w:val="26"/>
          <w:lang w:val="en-GB"/>
        </w:rPr>
      </w:pPr>
    </w:p>
    <w:p w14:paraId="030FED80" w14:textId="2CE03A0A" w:rsidR="00457236" w:rsidRPr="00F11BB3" w:rsidRDefault="00F11BB3" w:rsidP="00920A95">
      <w:pPr>
        <w:pStyle w:val="Heading2"/>
        <w:rPr>
          <w:lang w:val="en-GB"/>
        </w:rPr>
      </w:pPr>
      <w:bookmarkStart w:id="264" w:name="_Toc143248251"/>
      <w:r w:rsidRPr="00F11BB3">
        <w:rPr>
          <w:lang w:val="en-GB"/>
        </w:rPr>
        <w:t>Introduction</w:t>
      </w:r>
      <w:bookmarkEnd w:id="264"/>
    </w:p>
    <w:p w14:paraId="42536C8E" w14:textId="7D954FEF" w:rsidR="00F11BB3" w:rsidRPr="00F227C9" w:rsidRDefault="00F11BB3" w:rsidP="00F227C9">
      <w:pPr>
        <w:pStyle w:val="UTEMPARAGRAPH"/>
      </w:pPr>
      <w:r>
        <w:t>Insert your content here...</w:t>
      </w:r>
    </w:p>
    <w:p w14:paraId="76109581" w14:textId="007D59C0" w:rsidR="002F7BF5" w:rsidRDefault="00F11BB3" w:rsidP="00920A95">
      <w:pPr>
        <w:pStyle w:val="Heading2"/>
      </w:pPr>
      <w:bookmarkStart w:id="265" w:name="_Toc143248252"/>
      <w:r>
        <w:t>Summary of the Research Objectives</w:t>
      </w:r>
      <w:bookmarkEnd w:id="265"/>
    </w:p>
    <w:p w14:paraId="3C3DB3D5" w14:textId="1C45062B" w:rsidR="00F11BB3" w:rsidRPr="00F11BB3" w:rsidRDefault="00F227C9" w:rsidP="00F227C9">
      <w:pPr>
        <w:pStyle w:val="UTEMPARAGRAPH"/>
      </w:pPr>
      <w:bookmarkStart w:id="266" w:name="_Toc353409042"/>
      <w:r>
        <w:t>Insert your content here...</w:t>
      </w:r>
    </w:p>
    <w:p w14:paraId="0CEE7220" w14:textId="77777777" w:rsidR="00F11BB3" w:rsidRPr="00F11BB3" w:rsidRDefault="00F11BB3" w:rsidP="00920A95">
      <w:pPr>
        <w:pStyle w:val="Heading2"/>
        <w:rPr>
          <w:rFonts w:eastAsia="Times New Roman" w:cs="Times New Roman"/>
          <w:bCs/>
          <w:lang w:val="en-US"/>
        </w:rPr>
      </w:pPr>
      <w:bookmarkStart w:id="267" w:name="_Toc143248253"/>
      <w:r>
        <w:t>Research Contributions</w:t>
      </w:r>
      <w:bookmarkEnd w:id="267"/>
    </w:p>
    <w:p w14:paraId="736AC53F" w14:textId="2500BF23" w:rsidR="00F11BB3" w:rsidRDefault="00F11BB3" w:rsidP="00F11BB3">
      <w:pPr>
        <w:pStyle w:val="UTEMPARAGRAPH"/>
      </w:pPr>
      <w:r>
        <w:t>Insert your content here...</w:t>
      </w:r>
    </w:p>
    <w:p w14:paraId="28B15E09" w14:textId="2536F14C" w:rsidR="00F11BB3" w:rsidRDefault="00F11BB3" w:rsidP="00920A95">
      <w:pPr>
        <w:pStyle w:val="Heading2"/>
      </w:pPr>
      <w:bookmarkStart w:id="268" w:name="_Toc143248254"/>
      <w:proofErr w:type="spellStart"/>
      <w:r>
        <w:t>Pratical</w:t>
      </w:r>
      <w:proofErr w:type="spellEnd"/>
      <w:r>
        <w:t xml:space="preserve"> Implications and Beneficiar</w:t>
      </w:r>
      <w:r w:rsidR="00684547">
        <w:t>ies</w:t>
      </w:r>
      <w:bookmarkEnd w:id="268"/>
    </w:p>
    <w:p w14:paraId="7D6615F1" w14:textId="77777777" w:rsidR="00684547" w:rsidRDefault="00684547" w:rsidP="00684547">
      <w:pPr>
        <w:pStyle w:val="UTEMPARAGRAPH"/>
      </w:pPr>
      <w:r>
        <w:t>Insert your content here...</w:t>
      </w:r>
    </w:p>
    <w:p w14:paraId="47D3B0F9" w14:textId="600277EC" w:rsidR="00684547" w:rsidRDefault="00684547" w:rsidP="00920A95">
      <w:pPr>
        <w:pStyle w:val="Heading2"/>
      </w:pPr>
      <w:bookmarkStart w:id="269" w:name="_Toc143248255"/>
      <w:proofErr w:type="spellStart"/>
      <w:r>
        <w:t>Limitions</w:t>
      </w:r>
      <w:proofErr w:type="spellEnd"/>
      <w:r>
        <w:t xml:space="preserve"> of The Present Study</w:t>
      </w:r>
      <w:bookmarkEnd w:id="269"/>
    </w:p>
    <w:p w14:paraId="7362810A" w14:textId="77777777" w:rsidR="00684547" w:rsidRDefault="00684547" w:rsidP="00684547">
      <w:pPr>
        <w:pStyle w:val="UTEMPARAGRAPH"/>
      </w:pPr>
      <w:r>
        <w:t>Insert your content here...</w:t>
      </w:r>
    </w:p>
    <w:p w14:paraId="59BF8BD3" w14:textId="28E63F4B" w:rsidR="00684547" w:rsidRDefault="00684547" w:rsidP="00920A95">
      <w:pPr>
        <w:pStyle w:val="Heading2"/>
      </w:pPr>
      <w:bookmarkStart w:id="270" w:name="_Toc143248256"/>
      <w:r>
        <w:t>Future Works</w:t>
      </w:r>
      <w:bookmarkEnd w:id="270"/>
    </w:p>
    <w:p w14:paraId="2DE3AC56" w14:textId="77777777" w:rsidR="00684547" w:rsidRDefault="00684547" w:rsidP="00684547">
      <w:pPr>
        <w:pStyle w:val="UTEMPARAGRAPH"/>
      </w:pPr>
      <w:r>
        <w:t>Insert your content here...</w:t>
      </w:r>
    </w:p>
    <w:p w14:paraId="2416F751" w14:textId="52324891" w:rsidR="00684547" w:rsidRDefault="00684547" w:rsidP="00920A95">
      <w:pPr>
        <w:pStyle w:val="Heading2"/>
      </w:pPr>
      <w:bookmarkStart w:id="271" w:name="_Toc143248257"/>
      <w:r>
        <w:lastRenderedPageBreak/>
        <w:t>Summary</w:t>
      </w:r>
      <w:bookmarkEnd w:id="271"/>
    </w:p>
    <w:p w14:paraId="1F1EF3C9" w14:textId="77777777" w:rsidR="00684547" w:rsidRDefault="00684547" w:rsidP="00684547">
      <w:pPr>
        <w:pStyle w:val="UTEMPARAGRAPH"/>
      </w:pPr>
      <w:r>
        <w:t>Insert your content here...</w:t>
      </w:r>
    </w:p>
    <w:p w14:paraId="6E16B8C4" w14:textId="77777777" w:rsidR="00684547" w:rsidRPr="00684547" w:rsidRDefault="00684547" w:rsidP="00684547"/>
    <w:p w14:paraId="76FC6F8C" w14:textId="77777777" w:rsidR="000D327B" w:rsidRPr="00F11BB3" w:rsidRDefault="000D327B" w:rsidP="00920A95">
      <w:pPr>
        <w:pStyle w:val="Heading2"/>
        <w:rPr>
          <w:rFonts w:eastAsia="Times New Roman" w:cs="Times New Roman"/>
          <w:lang w:val="en-US"/>
        </w:rPr>
      </w:pPr>
      <w:r w:rsidRPr="00F11BB3">
        <w:br w:type="page"/>
      </w:r>
    </w:p>
    <w:p w14:paraId="76FC6F8D" w14:textId="55146350" w:rsidR="002C6F6E" w:rsidRDefault="004B3FE2" w:rsidP="00D342A8">
      <w:pPr>
        <w:pStyle w:val="REFERENCESTITLE"/>
      </w:pPr>
      <w:bookmarkStart w:id="272" w:name="_Toc143248258"/>
      <w:bookmarkStart w:id="273" w:name="_Toc297502703"/>
      <w:bookmarkStart w:id="274" w:name="_Toc353409044"/>
      <w:bookmarkStart w:id="275" w:name="REFERENCES"/>
      <w:bookmarkEnd w:id="266"/>
      <w:r>
        <w:lastRenderedPageBreak/>
        <w:t>R</w:t>
      </w:r>
      <w:r w:rsidR="00DE0CFC">
        <w:t>EFERENCES</w:t>
      </w:r>
      <w:bookmarkEnd w:id="272"/>
    </w:p>
    <w:p w14:paraId="042E4172" w14:textId="170DFE04" w:rsidR="00684547" w:rsidRPr="00B55038" w:rsidRDefault="00684547" w:rsidP="00684547">
      <w:pPr>
        <w:spacing w:after="200" w:line="360" w:lineRule="auto"/>
        <w:ind w:left="0" w:firstLine="0"/>
        <w:rPr>
          <w:rFonts w:eastAsia="Calibri" w:cs="Times New Roman"/>
          <w:iCs/>
          <w:color w:val="FF0000"/>
          <w:sz w:val="22"/>
          <w:lang w:val="ms-MY"/>
        </w:rPr>
      </w:pPr>
      <w:r w:rsidRPr="00B55038">
        <w:rPr>
          <w:rFonts w:eastAsia="Calibri" w:cs="Times New Roman"/>
          <w:iCs/>
          <w:color w:val="FF0000"/>
          <w:sz w:val="22"/>
          <w:lang w:val="ms-MY"/>
        </w:rPr>
        <w:t>Note: UTeM use harvard referencing style.</w:t>
      </w:r>
      <w:r w:rsidR="00F227C9" w:rsidRPr="00B55038">
        <w:rPr>
          <w:rFonts w:eastAsia="Calibri" w:cs="Times New Roman"/>
          <w:iCs/>
          <w:color w:val="FF0000"/>
          <w:sz w:val="22"/>
          <w:lang w:val="ms-MY"/>
        </w:rPr>
        <w:t xml:space="preserve"> Refer to 2.14 for the references format.</w:t>
      </w:r>
    </w:p>
    <w:p w14:paraId="4BF089F7" w14:textId="77777777" w:rsidR="00054D30" w:rsidRPr="008D4707" w:rsidRDefault="00054D30" w:rsidP="008D4707">
      <w:pPr>
        <w:spacing w:line="360" w:lineRule="auto"/>
        <w:ind w:left="0" w:firstLine="0"/>
        <w:jc w:val="both"/>
        <w:rPr>
          <w:color w:val="000000" w:themeColor="text1"/>
        </w:rPr>
      </w:pPr>
      <w:r w:rsidRPr="008D4707">
        <w:rPr>
          <w:color w:val="000000" w:themeColor="text1"/>
        </w:rPr>
        <w:t xml:space="preserve">Al-Kindi, G.A.H., Baul R.M. and Gill, K.F., 1993. Vision-Controlled CNC Machines. </w:t>
      </w:r>
      <w:r w:rsidRPr="008D4707">
        <w:rPr>
          <w:i/>
          <w:color w:val="000000" w:themeColor="text1"/>
        </w:rPr>
        <w:t>Computing and Control Engineering Journal</w:t>
      </w:r>
      <w:r w:rsidRPr="008D4707">
        <w:rPr>
          <w:color w:val="000000" w:themeColor="text1"/>
        </w:rPr>
        <w:t>, 4(2), pp. 92-96.</w:t>
      </w:r>
    </w:p>
    <w:p w14:paraId="65E99A2D" w14:textId="77777777" w:rsidR="00054D30" w:rsidRPr="008D4707" w:rsidRDefault="00054D30" w:rsidP="00054D30">
      <w:pPr>
        <w:spacing w:line="360" w:lineRule="auto"/>
        <w:jc w:val="both"/>
        <w:rPr>
          <w:color w:val="000000" w:themeColor="text1"/>
        </w:rPr>
      </w:pPr>
    </w:p>
    <w:p w14:paraId="4DCC9B32" w14:textId="462ECA42" w:rsidR="00054D30" w:rsidRPr="008D4707" w:rsidRDefault="00054D30" w:rsidP="008D4707">
      <w:pPr>
        <w:spacing w:line="360" w:lineRule="auto"/>
        <w:ind w:left="0" w:firstLine="0"/>
        <w:jc w:val="both"/>
        <w:rPr>
          <w:color w:val="000000" w:themeColor="text1"/>
        </w:rPr>
      </w:pPr>
      <w:r w:rsidRPr="008D4707">
        <w:rPr>
          <w:color w:val="000000" w:themeColor="text1"/>
        </w:rPr>
        <w:t xml:space="preserve">Atmaca, E, and Erol, S., 2000. Goal Programming Model for Loading and Routing Problems in Flexible Manufacturing System. </w:t>
      </w:r>
      <w:r w:rsidRPr="008D4707">
        <w:rPr>
          <w:i/>
          <w:color w:val="000000" w:themeColor="text1"/>
        </w:rPr>
        <w:t xml:space="preserve">Proceedings of the 2000 IEEE International Conference on </w:t>
      </w:r>
      <w:hyperlink r:id="rId17" w:history="1">
        <w:r w:rsidRPr="008D4707">
          <w:rPr>
            <w:rStyle w:val="Hyperlink"/>
            <w:i/>
            <w:color w:val="000000" w:themeColor="text1"/>
            <w:u w:val="none"/>
          </w:rPr>
          <w:t xml:space="preserve">Management of Innovation </w:t>
        </w:r>
        <w:r w:rsidRPr="008D4707">
          <w:rPr>
            <w:rStyle w:val="snippet"/>
            <w:i/>
            <w:color w:val="000000" w:themeColor="text1"/>
          </w:rPr>
          <w:t>and</w:t>
        </w:r>
        <w:r w:rsidRPr="008D4707">
          <w:rPr>
            <w:rStyle w:val="Hyperlink"/>
            <w:i/>
            <w:color w:val="000000" w:themeColor="text1"/>
            <w:u w:val="none"/>
          </w:rPr>
          <w:t xml:space="preserve"> Technology,</w:t>
        </w:r>
        <w:r w:rsidRPr="008D4707">
          <w:rPr>
            <w:rStyle w:val="Hyperlink"/>
            <w:color w:val="000000" w:themeColor="text1"/>
            <w:u w:val="none"/>
          </w:rPr>
          <w:t xml:space="preserve"> </w:t>
        </w:r>
      </w:hyperlink>
      <w:r w:rsidRPr="008D4707">
        <w:rPr>
          <w:color w:val="000000" w:themeColor="text1"/>
        </w:rPr>
        <w:t>2, pp.</w:t>
      </w:r>
      <w:r w:rsidR="00F227C9">
        <w:rPr>
          <w:color w:val="000000" w:themeColor="text1"/>
        </w:rPr>
        <w:t xml:space="preserve"> </w:t>
      </w:r>
      <w:r w:rsidRPr="008D4707">
        <w:rPr>
          <w:color w:val="000000" w:themeColor="text1"/>
        </w:rPr>
        <w:t>843-847.</w:t>
      </w:r>
    </w:p>
    <w:p w14:paraId="3D6AA7C1" w14:textId="77777777" w:rsidR="00054D30" w:rsidRPr="008D4707" w:rsidRDefault="00054D30" w:rsidP="00054D30">
      <w:pPr>
        <w:spacing w:line="360" w:lineRule="auto"/>
        <w:jc w:val="both"/>
        <w:rPr>
          <w:color w:val="000000" w:themeColor="text1"/>
        </w:rPr>
      </w:pPr>
    </w:p>
    <w:p w14:paraId="3FB261BE" w14:textId="77777777" w:rsidR="00054D30" w:rsidRPr="008D4707" w:rsidRDefault="00054D30" w:rsidP="008D4707">
      <w:pPr>
        <w:spacing w:line="360" w:lineRule="auto"/>
        <w:ind w:left="0" w:firstLine="0"/>
        <w:jc w:val="both"/>
        <w:rPr>
          <w:color w:val="000000" w:themeColor="text1"/>
        </w:rPr>
      </w:pPr>
      <w:r w:rsidRPr="008D4707">
        <w:rPr>
          <w:color w:val="000000" w:themeColor="text1"/>
        </w:rPr>
        <w:t xml:space="preserve">Biekert, R., 1998. </w:t>
      </w:r>
      <w:r w:rsidRPr="008D4707">
        <w:rPr>
          <w:i/>
          <w:color w:val="000000" w:themeColor="text1"/>
        </w:rPr>
        <w:t>CIM Technology Fundamentals and Applications</w:t>
      </w:r>
      <w:r w:rsidRPr="008D4707">
        <w:rPr>
          <w:color w:val="000000" w:themeColor="text1"/>
        </w:rPr>
        <w:t>, Illinois: Goodheart-Willcox Company.</w:t>
      </w:r>
    </w:p>
    <w:p w14:paraId="395C8C91" w14:textId="77777777" w:rsidR="00054D30" w:rsidRPr="008D4707" w:rsidRDefault="00054D30" w:rsidP="00054D30">
      <w:pPr>
        <w:spacing w:line="360" w:lineRule="auto"/>
        <w:jc w:val="both"/>
        <w:rPr>
          <w:color w:val="000000" w:themeColor="text1"/>
        </w:rPr>
      </w:pPr>
    </w:p>
    <w:p w14:paraId="2E8968A6" w14:textId="77777777" w:rsidR="00054D30" w:rsidRPr="008D4707" w:rsidRDefault="00054D30" w:rsidP="00054D30">
      <w:pPr>
        <w:pStyle w:val="references"/>
        <w:numPr>
          <w:ilvl w:val="0"/>
          <w:numId w:val="0"/>
        </w:numPr>
        <w:tabs>
          <w:tab w:val="left" w:pos="720"/>
        </w:tabs>
        <w:spacing w:after="0" w:line="360" w:lineRule="auto"/>
        <w:rPr>
          <w:color w:val="000000" w:themeColor="text1"/>
          <w:sz w:val="24"/>
          <w:szCs w:val="24"/>
        </w:rPr>
      </w:pPr>
      <w:r w:rsidRPr="008D4707">
        <w:rPr>
          <w:color w:val="000000" w:themeColor="text1"/>
          <w:sz w:val="24"/>
          <w:szCs w:val="24"/>
        </w:rPr>
        <w:t xml:space="preserve">Browne, J., Dubois, D., Rathmill, K., Sethi, S.P. and Stecke, K., 1984. Classification of Flexible Manufacturing Systems. </w:t>
      </w:r>
      <w:r w:rsidRPr="008D4707">
        <w:rPr>
          <w:i/>
          <w:color w:val="000000" w:themeColor="text1"/>
          <w:sz w:val="24"/>
          <w:szCs w:val="24"/>
        </w:rPr>
        <w:t>The FMS Magazine</w:t>
      </w:r>
      <w:r w:rsidRPr="008D4707">
        <w:rPr>
          <w:color w:val="000000" w:themeColor="text1"/>
          <w:sz w:val="24"/>
          <w:szCs w:val="24"/>
        </w:rPr>
        <w:t>, pp. 114-117.</w:t>
      </w:r>
    </w:p>
    <w:p w14:paraId="68807734" w14:textId="77777777" w:rsidR="00054D30" w:rsidRPr="008D4707" w:rsidRDefault="00054D30" w:rsidP="00054D30">
      <w:pPr>
        <w:spacing w:line="360" w:lineRule="auto"/>
        <w:jc w:val="both"/>
        <w:rPr>
          <w:color w:val="000000" w:themeColor="text1"/>
          <w:szCs w:val="24"/>
        </w:rPr>
      </w:pPr>
    </w:p>
    <w:p w14:paraId="2369E9FF" w14:textId="77777777" w:rsidR="00054D30" w:rsidRPr="008D4707" w:rsidRDefault="00054D30" w:rsidP="008D4707">
      <w:pPr>
        <w:spacing w:line="360" w:lineRule="auto"/>
        <w:ind w:left="0" w:firstLine="0"/>
        <w:jc w:val="both"/>
        <w:rPr>
          <w:color w:val="000000" w:themeColor="text1"/>
        </w:rPr>
      </w:pPr>
      <w:r w:rsidRPr="008D4707">
        <w:rPr>
          <w:color w:val="000000" w:themeColor="text1"/>
        </w:rPr>
        <w:t xml:space="preserve">Chaillet, A. and </w:t>
      </w:r>
      <w:proofErr w:type="spellStart"/>
      <w:r w:rsidRPr="008D4707">
        <w:rPr>
          <w:color w:val="000000" w:themeColor="text1"/>
        </w:rPr>
        <w:t>Courvosier</w:t>
      </w:r>
      <w:proofErr w:type="spellEnd"/>
      <w:r w:rsidRPr="008D4707">
        <w:rPr>
          <w:color w:val="000000" w:themeColor="text1"/>
        </w:rPr>
        <w:t xml:space="preserve">, M., 1994. An Information System for Control and Monitoring Purposes in F.M.S. </w:t>
      </w:r>
      <w:r w:rsidRPr="008D4707">
        <w:rPr>
          <w:i/>
          <w:color w:val="000000" w:themeColor="text1"/>
        </w:rPr>
        <w:t xml:space="preserve">20th International Conference </w:t>
      </w:r>
      <w:hyperlink r:id="rId18" w:history="1">
        <w:r w:rsidRPr="008D4707">
          <w:rPr>
            <w:rStyle w:val="Hyperlink"/>
            <w:i/>
            <w:color w:val="000000" w:themeColor="text1"/>
            <w:u w:val="none"/>
          </w:rPr>
          <w:t xml:space="preserve">Industrial Electronics, </w:t>
        </w:r>
        <w:r w:rsidRPr="008D4707">
          <w:rPr>
            <w:rStyle w:val="snippet"/>
            <w:i/>
            <w:color w:val="000000" w:themeColor="text1"/>
          </w:rPr>
          <w:t>Control</w:t>
        </w:r>
        <w:r w:rsidRPr="008D4707">
          <w:rPr>
            <w:rStyle w:val="Hyperlink"/>
            <w:i/>
            <w:color w:val="000000" w:themeColor="text1"/>
            <w:u w:val="none"/>
          </w:rPr>
          <w:t xml:space="preserve"> </w:t>
        </w:r>
        <w:r w:rsidRPr="008D4707">
          <w:rPr>
            <w:rStyle w:val="snippet"/>
            <w:i/>
            <w:color w:val="000000" w:themeColor="text1"/>
          </w:rPr>
          <w:t>and</w:t>
        </w:r>
        <w:r w:rsidRPr="008D4707">
          <w:rPr>
            <w:rStyle w:val="Hyperlink"/>
            <w:i/>
            <w:color w:val="000000" w:themeColor="text1"/>
            <w:u w:val="none"/>
          </w:rPr>
          <w:t xml:space="preserve"> Instrumentation</w:t>
        </w:r>
      </w:hyperlink>
      <w:r w:rsidRPr="008D4707">
        <w:rPr>
          <w:color w:val="000000" w:themeColor="text1"/>
        </w:rPr>
        <w:t>, 2, pp. 1129-1134.</w:t>
      </w:r>
    </w:p>
    <w:p w14:paraId="3142A8E4" w14:textId="77777777" w:rsidR="00054D30" w:rsidRPr="008D4707" w:rsidRDefault="00054D30" w:rsidP="00054D30">
      <w:pPr>
        <w:spacing w:line="360" w:lineRule="auto"/>
        <w:jc w:val="both"/>
        <w:rPr>
          <w:color w:val="000000" w:themeColor="text1"/>
        </w:rPr>
      </w:pPr>
    </w:p>
    <w:p w14:paraId="6555F0B8" w14:textId="77777777" w:rsidR="00054D30" w:rsidRPr="008D4707" w:rsidRDefault="00054D30" w:rsidP="008D4707">
      <w:pPr>
        <w:spacing w:line="360" w:lineRule="auto"/>
        <w:ind w:left="0" w:firstLine="0"/>
        <w:jc w:val="both"/>
        <w:rPr>
          <w:color w:val="000000" w:themeColor="text1"/>
        </w:rPr>
      </w:pPr>
      <w:r w:rsidRPr="008D4707">
        <w:rPr>
          <w:color w:val="000000" w:themeColor="text1"/>
        </w:rPr>
        <w:t xml:space="preserve">Cho, H. and Wysk, R. A., 1995. Intelligent Workstation Controller for Computer Integrated Manufacturing: Problem and Models. </w:t>
      </w:r>
      <w:r w:rsidRPr="008D4707">
        <w:rPr>
          <w:i/>
          <w:color w:val="000000" w:themeColor="text1"/>
        </w:rPr>
        <w:t>Journal of Manufacturing Systems</w:t>
      </w:r>
      <w:r w:rsidRPr="008D4707">
        <w:rPr>
          <w:color w:val="000000" w:themeColor="text1"/>
        </w:rPr>
        <w:t>, 14, pp. 252-263.</w:t>
      </w:r>
    </w:p>
    <w:p w14:paraId="2D009E08" w14:textId="77777777" w:rsidR="00054D30" w:rsidRPr="008D4707" w:rsidRDefault="00054D30" w:rsidP="00054D30">
      <w:pPr>
        <w:pStyle w:val="references"/>
        <w:numPr>
          <w:ilvl w:val="0"/>
          <w:numId w:val="0"/>
        </w:numPr>
        <w:tabs>
          <w:tab w:val="left" w:pos="720"/>
        </w:tabs>
        <w:spacing w:after="0" w:line="360" w:lineRule="auto"/>
        <w:rPr>
          <w:color w:val="000000" w:themeColor="text1"/>
          <w:sz w:val="24"/>
          <w:szCs w:val="24"/>
        </w:rPr>
      </w:pPr>
    </w:p>
    <w:p w14:paraId="0BBB74EC" w14:textId="111F4E3B" w:rsidR="00054D30" w:rsidRPr="008D4707" w:rsidRDefault="00054D30" w:rsidP="00054D30">
      <w:pPr>
        <w:pStyle w:val="references"/>
        <w:numPr>
          <w:ilvl w:val="0"/>
          <w:numId w:val="0"/>
        </w:numPr>
        <w:tabs>
          <w:tab w:val="left" w:pos="720"/>
        </w:tabs>
        <w:spacing w:after="0" w:line="360" w:lineRule="auto"/>
        <w:rPr>
          <w:color w:val="000000" w:themeColor="text1"/>
          <w:sz w:val="24"/>
          <w:szCs w:val="24"/>
        </w:rPr>
      </w:pPr>
      <w:r w:rsidRPr="008D4707">
        <w:rPr>
          <w:color w:val="000000" w:themeColor="text1"/>
          <w:sz w:val="24"/>
          <w:szCs w:val="24"/>
        </w:rPr>
        <w:t xml:space="preserve">Du, C. G., Seung, I. H.,  Byung, G. L., and Joon, J. L., 2007. Keypad Inspection System Of Cellular Phone. </w:t>
      </w:r>
      <w:r w:rsidRPr="008D4707">
        <w:rPr>
          <w:i/>
          <w:color w:val="000000" w:themeColor="text1"/>
          <w:sz w:val="24"/>
          <w:szCs w:val="24"/>
        </w:rPr>
        <w:t xml:space="preserve">Computer Graphics, Imaging, and Visualisation, </w:t>
      </w:r>
      <w:r w:rsidRPr="008D4707">
        <w:rPr>
          <w:color w:val="000000" w:themeColor="text1"/>
          <w:sz w:val="24"/>
          <w:szCs w:val="24"/>
        </w:rPr>
        <w:t>pp. 93-96.</w:t>
      </w:r>
    </w:p>
    <w:p w14:paraId="3181374F" w14:textId="75CD4EB5" w:rsidR="00054D30" w:rsidRDefault="00054D30" w:rsidP="00054D30">
      <w:pPr>
        <w:pStyle w:val="references"/>
        <w:numPr>
          <w:ilvl w:val="0"/>
          <w:numId w:val="0"/>
        </w:numPr>
        <w:tabs>
          <w:tab w:val="left" w:pos="720"/>
        </w:tabs>
        <w:spacing w:after="0" w:line="360" w:lineRule="auto"/>
        <w:rPr>
          <w:sz w:val="24"/>
          <w:szCs w:val="24"/>
        </w:rPr>
      </w:pPr>
    </w:p>
    <w:p w14:paraId="4533A6AB" w14:textId="77777777" w:rsidR="00054D30" w:rsidRPr="00077EBE" w:rsidRDefault="00054D30" w:rsidP="00054D30">
      <w:pPr>
        <w:pStyle w:val="references"/>
        <w:numPr>
          <w:ilvl w:val="0"/>
          <w:numId w:val="0"/>
        </w:numPr>
        <w:tabs>
          <w:tab w:val="left" w:pos="720"/>
        </w:tabs>
        <w:spacing w:after="0" w:line="360" w:lineRule="auto"/>
        <w:rPr>
          <w:color w:val="000000" w:themeColor="text1"/>
          <w:sz w:val="24"/>
          <w:szCs w:val="24"/>
        </w:rPr>
      </w:pPr>
      <w:r w:rsidRPr="00077EBE">
        <w:rPr>
          <w:color w:val="000000" w:themeColor="text1"/>
          <w:sz w:val="24"/>
          <w:szCs w:val="24"/>
        </w:rPr>
        <w:t xml:space="preserve">Geary, G.M. and Cowley, D.C., 1996. The Implementation of Automated Vision Inspection Systems in a Modern Manufacturing Plant and Their Effect of Efficiency. </w:t>
      </w:r>
      <w:r w:rsidRPr="00077EBE">
        <w:rPr>
          <w:i/>
          <w:color w:val="000000" w:themeColor="text1"/>
          <w:sz w:val="24"/>
          <w:szCs w:val="24"/>
        </w:rPr>
        <w:t xml:space="preserve">Proceedings of The IEEE International Conference on Industrial Technology, </w:t>
      </w:r>
      <w:r w:rsidRPr="00077EBE">
        <w:rPr>
          <w:color w:val="000000" w:themeColor="text1"/>
          <w:sz w:val="24"/>
          <w:szCs w:val="24"/>
        </w:rPr>
        <w:t>pp. 669-673.</w:t>
      </w:r>
    </w:p>
    <w:p w14:paraId="698DC735" w14:textId="77777777" w:rsidR="00054D30" w:rsidRPr="00077EBE" w:rsidRDefault="00054D30" w:rsidP="00054D30">
      <w:pPr>
        <w:pStyle w:val="references"/>
        <w:numPr>
          <w:ilvl w:val="0"/>
          <w:numId w:val="0"/>
        </w:numPr>
        <w:tabs>
          <w:tab w:val="left" w:pos="720"/>
        </w:tabs>
        <w:spacing w:after="0" w:line="360" w:lineRule="auto"/>
        <w:rPr>
          <w:color w:val="000000" w:themeColor="text1"/>
          <w:sz w:val="24"/>
          <w:szCs w:val="24"/>
        </w:rPr>
      </w:pPr>
    </w:p>
    <w:p w14:paraId="7F203B54" w14:textId="77777777" w:rsidR="00054D30" w:rsidRPr="00077EBE" w:rsidRDefault="00054D30" w:rsidP="00077EBE">
      <w:pPr>
        <w:spacing w:line="360" w:lineRule="auto"/>
        <w:ind w:left="0" w:firstLine="0"/>
        <w:jc w:val="both"/>
        <w:rPr>
          <w:color w:val="000000" w:themeColor="text1"/>
          <w:szCs w:val="24"/>
        </w:rPr>
      </w:pPr>
      <w:proofErr w:type="spellStart"/>
      <w:r w:rsidRPr="00077EBE">
        <w:rPr>
          <w:color w:val="000000" w:themeColor="text1"/>
        </w:rPr>
        <w:lastRenderedPageBreak/>
        <w:t>Golnabi</w:t>
      </w:r>
      <w:proofErr w:type="spellEnd"/>
      <w:r w:rsidRPr="00077EBE">
        <w:rPr>
          <w:color w:val="000000" w:themeColor="text1"/>
        </w:rPr>
        <w:t xml:space="preserve">, H., 2003. Role of Laser Sensor Systems in Automation and Flexible Manufacturing. </w:t>
      </w:r>
      <w:r w:rsidRPr="00077EBE">
        <w:rPr>
          <w:i/>
          <w:color w:val="000000" w:themeColor="text1"/>
        </w:rPr>
        <w:t>Robotics and Computer Integrated Manufacturing</w:t>
      </w:r>
      <w:r w:rsidRPr="00077EBE">
        <w:rPr>
          <w:color w:val="000000" w:themeColor="text1"/>
        </w:rPr>
        <w:t>, 19, pp. 201-210.</w:t>
      </w:r>
    </w:p>
    <w:p w14:paraId="3A08A47C" w14:textId="1B955BD4" w:rsidR="00684547" w:rsidRPr="00684547" w:rsidRDefault="00684547" w:rsidP="00684547">
      <w:pPr>
        <w:spacing w:after="200" w:line="360" w:lineRule="auto"/>
        <w:ind w:left="0" w:firstLine="0"/>
        <w:jc w:val="both"/>
        <w:rPr>
          <w:rFonts w:eastAsia="Calibri" w:cs="Times New Roman"/>
          <w:i/>
          <w:sz w:val="22"/>
          <w:lang w:val="ms-MY"/>
        </w:rPr>
      </w:pPr>
    </w:p>
    <w:p w14:paraId="1CF047D9" w14:textId="789973A1" w:rsidR="00DE0CFC" w:rsidRDefault="00DE0CFC">
      <w:pPr>
        <w:rPr>
          <w:rFonts w:eastAsia="Times New Roman" w:cs="Times New Roman"/>
          <w:b/>
          <w:bCs/>
          <w:caps/>
          <w:lang w:val="en-US"/>
        </w:rPr>
      </w:pPr>
      <w:r>
        <w:br w:type="page"/>
      </w:r>
    </w:p>
    <w:p w14:paraId="1A48195F" w14:textId="309B5073" w:rsidR="00DE0CFC" w:rsidRDefault="00DE0CFC" w:rsidP="004A7804">
      <w:pPr>
        <w:pStyle w:val="APPENDIXTITLE"/>
      </w:pPr>
      <w:bookmarkStart w:id="276" w:name="_Toc143248259"/>
      <w:bookmarkEnd w:id="273"/>
      <w:bookmarkEnd w:id="274"/>
      <w:bookmarkEnd w:id="275"/>
      <w:r>
        <w:lastRenderedPageBreak/>
        <w:t>APPENDICES</w:t>
      </w:r>
      <w:bookmarkEnd w:id="276"/>
    </w:p>
    <w:p w14:paraId="36F818E8" w14:textId="72B568DF" w:rsidR="004A7804" w:rsidRPr="002B2EF1" w:rsidRDefault="002B2EF1" w:rsidP="00D012CC">
      <w:pPr>
        <w:pStyle w:val="LISTOFAPPENDICES"/>
      </w:pPr>
      <w:bookmarkStart w:id="277" w:name="_Toc143246806"/>
      <w:r w:rsidRPr="002B2EF1">
        <w:t xml:space="preserve">Appendix </w:t>
      </w:r>
      <w:r w:rsidRPr="002B2EF1">
        <w:fldChar w:fldCharType="begin"/>
      </w:r>
      <w:r w:rsidRPr="002B2EF1">
        <w:instrText xml:space="preserve"> SEQ Appendix \* ALPHABETIC </w:instrText>
      </w:r>
      <w:r w:rsidRPr="002B2EF1">
        <w:fldChar w:fldCharType="separate"/>
      </w:r>
      <w:r w:rsidR="00D11F12">
        <w:t>A</w:t>
      </w:r>
      <w:r w:rsidRPr="002B2EF1">
        <w:fldChar w:fldCharType="end"/>
      </w:r>
      <w:r w:rsidR="000F7BBA">
        <w:br/>
      </w:r>
      <w:r w:rsidR="00077EBE">
        <w:t>List of Distribution Network Parameters Based on Data Obtained For M</w:t>
      </w:r>
      <w:r w:rsidRPr="002B2EF1">
        <w:t>odelling</w:t>
      </w:r>
      <w:bookmarkEnd w:id="277"/>
    </w:p>
    <w:p w14:paraId="0A52A68F" w14:textId="7863022D" w:rsidR="00446FFC" w:rsidRDefault="00446FFC">
      <w:pPr>
        <w:rPr>
          <w:rFonts w:eastAsia="Times New Roman" w:cs="Times New Roman"/>
          <w:b/>
          <w:bCs/>
          <w:caps/>
          <w:noProof/>
          <w:color w:val="000000" w:themeColor="text1"/>
          <w:szCs w:val="24"/>
          <w:lang w:val="en-US"/>
        </w:rPr>
      </w:pPr>
      <w:r>
        <w:br w:type="page"/>
      </w:r>
    </w:p>
    <w:p w14:paraId="095761A0" w14:textId="465C7E4A" w:rsidR="00EB44CC" w:rsidRPr="00370EC1" w:rsidRDefault="0051222F" w:rsidP="00D012CC">
      <w:pPr>
        <w:pStyle w:val="LISTOFAPPENDICES"/>
      </w:pPr>
      <w:bookmarkStart w:id="278" w:name="_Toc143246807"/>
      <w:r>
        <w:lastRenderedPageBreak/>
        <w:t>Appendix</w:t>
      </w:r>
      <w:r w:rsidR="00F5173E">
        <w:t xml:space="preserve"> </w:t>
      </w:r>
      <w:r w:rsidR="00F5173E">
        <w:fldChar w:fldCharType="begin"/>
      </w:r>
      <w:r w:rsidR="00F5173E">
        <w:instrText xml:space="preserve"> SEQ Appendix \* ALPHABETIC </w:instrText>
      </w:r>
      <w:r w:rsidR="00F5173E">
        <w:fldChar w:fldCharType="separate"/>
      </w:r>
      <w:r w:rsidR="00D11F12">
        <w:t>B</w:t>
      </w:r>
      <w:r w:rsidR="00F5173E">
        <w:fldChar w:fldCharType="end"/>
      </w:r>
      <w:r w:rsidR="000F7BBA">
        <w:br/>
      </w:r>
      <w:r w:rsidR="002B2EF1" w:rsidRPr="0049068D">
        <w:t>L</w:t>
      </w:r>
      <w:r w:rsidR="00077EBE">
        <w:t>ist of Normalized Load Profile Data From Different Type of Customer S</w:t>
      </w:r>
      <w:r w:rsidR="002B2EF1" w:rsidRPr="0049068D">
        <w:t>egmentif</w:t>
      </w:r>
      <w:bookmarkEnd w:id="278"/>
    </w:p>
    <w:sectPr w:rsidR="00EB44CC" w:rsidRPr="00370EC1" w:rsidSect="008E669E">
      <w:pgSz w:w="11907" w:h="16840" w:code="9"/>
      <w:pgMar w:top="1418" w:right="1418" w:bottom="1418" w:left="1701" w:header="1418" w:footer="14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C30133" w14:textId="77777777" w:rsidR="00853070" w:rsidRDefault="00853070">
      <w:pPr>
        <w:spacing w:after="480"/>
      </w:pPr>
      <w:r>
        <w:separator/>
      </w:r>
    </w:p>
    <w:p w14:paraId="7B11F42A" w14:textId="77777777" w:rsidR="00853070" w:rsidRDefault="00853070">
      <w:pPr>
        <w:spacing w:after="480"/>
      </w:pPr>
    </w:p>
    <w:p w14:paraId="7AD0EC03" w14:textId="77777777" w:rsidR="00853070" w:rsidRDefault="00853070">
      <w:pPr>
        <w:spacing w:after="480"/>
      </w:pPr>
    </w:p>
    <w:p w14:paraId="3BFB1990" w14:textId="77777777" w:rsidR="00853070" w:rsidRDefault="00853070">
      <w:pPr>
        <w:spacing w:after="480"/>
      </w:pPr>
    </w:p>
    <w:p w14:paraId="2B108780" w14:textId="77777777" w:rsidR="00853070" w:rsidRDefault="00853070">
      <w:pPr>
        <w:spacing w:after="480"/>
      </w:pPr>
    </w:p>
  </w:endnote>
  <w:endnote w:type="continuationSeparator" w:id="0">
    <w:p w14:paraId="6FAC4F27" w14:textId="77777777" w:rsidR="00853070" w:rsidRDefault="00853070">
      <w:pPr>
        <w:spacing w:after="480"/>
      </w:pPr>
      <w:r>
        <w:continuationSeparator/>
      </w:r>
    </w:p>
    <w:p w14:paraId="40656F1F" w14:textId="77777777" w:rsidR="00853070" w:rsidRDefault="00853070">
      <w:pPr>
        <w:spacing w:after="480"/>
      </w:pPr>
    </w:p>
    <w:p w14:paraId="0E64DE18" w14:textId="77777777" w:rsidR="00853070" w:rsidRDefault="00853070">
      <w:pPr>
        <w:spacing w:after="480"/>
      </w:pPr>
    </w:p>
    <w:p w14:paraId="4EA8EC6D" w14:textId="77777777" w:rsidR="00853070" w:rsidRDefault="00853070">
      <w:pPr>
        <w:spacing w:after="480"/>
      </w:pPr>
    </w:p>
    <w:p w14:paraId="4182E3CB" w14:textId="77777777" w:rsidR="00853070" w:rsidRDefault="00853070">
      <w:pPr>
        <w:spacing w:after="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C6FBE" w14:textId="66854D72" w:rsidR="009E2353" w:rsidRDefault="009E2353" w:rsidP="00D702F6">
    <w:pPr>
      <w:pStyle w:val="Footer"/>
      <w:spacing w:after="48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0540632"/>
      <w:docPartObj>
        <w:docPartGallery w:val="Page Numbers (Bottom of Page)"/>
        <w:docPartUnique/>
      </w:docPartObj>
    </w:sdtPr>
    <w:sdtEndPr>
      <w:rPr>
        <w:noProof/>
      </w:rPr>
    </w:sdtEndPr>
    <w:sdtContent>
      <w:p w14:paraId="4AC525C6" w14:textId="153B6009" w:rsidR="009E2353" w:rsidRDefault="009E2353" w:rsidP="00905E89">
        <w:pPr>
          <w:pStyle w:val="Footer"/>
          <w:jc w:val="center"/>
        </w:pPr>
        <w:r>
          <w:fldChar w:fldCharType="begin"/>
        </w:r>
        <w:r>
          <w:instrText xml:space="preserve"> PAGE   \* MERGEFORMAT </w:instrText>
        </w:r>
        <w:r>
          <w:fldChar w:fldCharType="separate"/>
        </w:r>
        <w:r w:rsidR="00BB1B74">
          <w:rPr>
            <w:noProof/>
          </w:rPr>
          <w:t>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9884831"/>
      <w:docPartObj>
        <w:docPartGallery w:val="Page Numbers (Bottom of Page)"/>
        <w:docPartUnique/>
      </w:docPartObj>
    </w:sdtPr>
    <w:sdtEndPr>
      <w:rPr>
        <w:noProof/>
      </w:rPr>
    </w:sdtEndPr>
    <w:sdtContent>
      <w:p w14:paraId="5B8867C8" w14:textId="43CAF7B8" w:rsidR="009E2353" w:rsidRDefault="009E2353" w:rsidP="00077EBE">
        <w:pPr>
          <w:pStyle w:val="Footer"/>
          <w:jc w:val="center"/>
        </w:pPr>
        <w:r>
          <w:fldChar w:fldCharType="begin"/>
        </w:r>
        <w:r>
          <w:instrText xml:space="preserve"> PAGE   \* MERGEFORMAT </w:instrText>
        </w:r>
        <w:r>
          <w:fldChar w:fldCharType="separate"/>
        </w:r>
        <w:r w:rsidR="00BB1B74">
          <w:rPr>
            <w:noProof/>
          </w:rPr>
          <w:t>36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DFC9B4" w14:textId="77777777" w:rsidR="00853070" w:rsidRDefault="00853070">
      <w:pPr>
        <w:spacing w:after="480"/>
      </w:pPr>
      <w:r>
        <w:separator/>
      </w:r>
    </w:p>
    <w:p w14:paraId="774A027C" w14:textId="77777777" w:rsidR="00853070" w:rsidRDefault="00853070">
      <w:pPr>
        <w:spacing w:after="480"/>
      </w:pPr>
    </w:p>
    <w:p w14:paraId="6D4E583D" w14:textId="77777777" w:rsidR="00853070" w:rsidRDefault="00853070">
      <w:pPr>
        <w:spacing w:after="480"/>
      </w:pPr>
    </w:p>
    <w:p w14:paraId="719C0C7A" w14:textId="77777777" w:rsidR="00853070" w:rsidRDefault="00853070">
      <w:pPr>
        <w:spacing w:after="480"/>
      </w:pPr>
    </w:p>
    <w:p w14:paraId="0A9788F4" w14:textId="77777777" w:rsidR="00853070" w:rsidRDefault="00853070">
      <w:pPr>
        <w:spacing w:after="480"/>
      </w:pPr>
    </w:p>
  </w:footnote>
  <w:footnote w:type="continuationSeparator" w:id="0">
    <w:p w14:paraId="74205030" w14:textId="77777777" w:rsidR="00853070" w:rsidRDefault="00853070">
      <w:pPr>
        <w:spacing w:after="480"/>
      </w:pPr>
      <w:r>
        <w:continuationSeparator/>
      </w:r>
    </w:p>
    <w:p w14:paraId="16B141A5" w14:textId="77777777" w:rsidR="00853070" w:rsidRDefault="00853070">
      <w:pPr>
        <w:spacing w:after="480"/>
      </w:pPr>
    </w:p>
    <w:p w14:paraId="29300254" w14:textId="77777777" w:rsidR="00853070" w:rsidRDefault="00853070">
      <w:pPr>
        <w:spacing w:after="480"/>
      </w:pPr>
    </w:p>
    <w:p w14:paraId="31D60A83" w14:textId="77777777" w:rsidR="00853070" w:rsidRDefault="00853070">
      <w:pPr>
        <w:spacing w:after="480"/>
      </w:pPr>
    </w:p>
    <w:p w14:paraId="7B5E0DB1" w14:textId="77777777" w:rsidR="00853070" w:rsidRDefault="00853070">
      <w:pPr>
        <w:spacing w:after="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A29A0" w14:textId="77777777" w:rsidR="009E2353" w:rsidRPr="008804FB" w:rsidRDefault="009E2353" w:rsidP="008804FB">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736"/>
    <w:multiLevelType w:val="hybridMultilevel"/>
    <w:tmpl w:val="A522B9A6"/>
    <w:lvl w:ilvl="0" w:tplc="4409000F">
      <w:start w:val="1"/>
      <w:numFmt w:val="decimal"/>
      <w:lvlText w:val="%1."/>
      <w:lvlJc w:val="left"/>
      <w:pPr>
        <w:ind w:left="2160" w:hanging="360"/>
      </w:pPr>
    </w:lvl>
    <w:lvl w:ilvl="1" w:tplc="44090019" w:tentative="1">
      <w:start w:val="1"/>
      <w:numFmt w:val="lowerLetter"/>
      <w:lvlText w:val="%2."/>
      <w:lvlJc w:val="left"/>
      <w:pPr>
        <w:ind w:left="2880" w:hanging="360"/>
      </w:pPr>
    </w:lvl>
    <w:lvl w:ilvl="2" w:tplc="4409001B" w:tentative="1">
      <w:start w:val="1"/>
      <w:numFmt w:val="lowerRoman"/>
      <w:lvlText w:val="%3."/>
      <w:lvlJc w:val="right"/>
      <w:pPr>
        <w:ind w:left="3600" w:hanging="180"/>
      </w:p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1" w15:restartNumberingAfterBreak="0">
    <w:nsid w:val="00987F34"/>
    <w:multiLevelType w:val="hybridMultilevel"/>
    <w:tmpl w:val="7C80AB72"/>
    <w:lvl w:ilvl="0" w:tplc="C11E56C4">
      <w:start w:val="1"/>
      <w:numFmt w:val="lowerRoman"/>
      <w:lvlText w:val="%1)"/>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0127554D"/>
    <w:multiLevelType w:val="hybridMultilevel"/>
    <w:tmpl w:val="855A3780"/>
    <w:lvl w:ilvl="0" w:tplc="8E3ACDDE">
      <w:start w:val="1"/>
      <w:numFmt w:val="lowerLetter"/>
      <w:pStyle w:val="BulletorNumbering2"/>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19E41F9"/>
    <w:multiLevelType w:val="hybridMultilevel"/>
    <w:tmpl w:val="E13668E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ABB4DF8"/>
    <w:multiLevelType w:val="hybridMultilevel"/>
    <w:tmpl w:val="52700F9E"/>
    <w:lvl w:ilvl="0" w:tplc="3048886A">
      <w:start w:val="1"/>
      <w:numFmt w:val="decimal"/>
      <w:lvlText w:val="4.1.%1"/>
      <w:lvlJc w:val="righ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0B881B99"/>
    <w:multiLevelType w:val="hybridMultilevel"/>
    <w:tmpl w:val="88D4AFEE"/>
    <w:lvl w:ilvl="0" w:tplc="C11E56C4">
      <w:start w:val="1"/>
      <w:numFmt w:val="lowerRoman"/>
      <w:lvlText w:val="%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844295"/>
    <w:multiLevelType w:val="hybridMultilevel"/>
    <w:tmpl w:val="070A8BD0"/>
    <w:lvl w:ilvl="0" w:tplc="2638813A">
      <w:start w:val="1"/>
      <w:numFmt w:val="lowerLetter"/>
      <w:pStyle w:val="Heading5"/>
      <w:lvlText w:val="%1."/>
      <w:lvlJc w:val="left"/>
      <w:pPr>
        <w:ind w:left="19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E0725B"/>
    <w:multiLevelType w:val="hybridMultilevel"/>
    <w:tmpl w:val="480E9B86"/>
    <w:lvl w:ilvl="0" w:tplc="4E2A225A">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E16E09"/>
    <w:multiLevelType w:val="hybridMultilevel"/>
    <w:tmpl w:val="C9DEC63A"/>
    <w:lvl w:ilvl="0" w:tplc="BDF4DF56">
      <w:start w:val="1"/>
      <w:numFmt w:val="decimal"/>
      <w:lvlText w:val="3.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0AA043C"/>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477408F"/>
    <w:multiLevelType w:val="hybridMultilevel"/>
    <w:tmpl w:val="9BB01980"/>
    <w:lvl w:ilvl="0" w:tplc="89642D10">
      <w:start w:val="1"/>
      <w:numFmt w:val="decimal"/>
      <w:pStyle w:val="TOC8"/>
      <w:lvlText w:val="%1."/>
      <w:lvlJc w:val="left"/>
      <w:pPr>
        <w:ind w:left="720" w:hanging="360"/>
      </w:pPr>
      <w:rPr>
        <w:rFonts w:ascii="Times New Roman" w:hAnsi="Times New Roman" w:cs="Times New Roman" w:hint="default"/>
        <w:b/>
        <w:i w:val="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7084454"/>
    <w:multiLevelType w:val="hybridMultilevel"/>
    <w:tmpl w:val="1BC6CD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B41D0"/>
    <w:multiLevelType w:val="hybridMultilevel"/>
    <w:tmpl w:val="38A449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0B3039"/>
    <w:multiLevelType w:val="hybridMultilevel"/>
    <w:tmpl w:val="F3C21C12"/>
    <w:lvl w:ilvl="0" w:tplc="6156B188">
      <w:start w:val="1"/>
      <w:numFmt w:val="lowerLetter"/>
      <w:pStyle w:val="UTEMPARALISTabc"/>
      <w:lvlText w:val="%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0D0D85"/>
    <w:multiLevelType w:val="hybridMultilevel"/>
    <w:tmpl w:val="9E689D1E"/>
    <w:lvl w:ilvl="0" w:tplc="376206B8">
      <w:start w:val="1"/>
      <w:numFmt w:val="decimal"/>
      <w:pStyle w:val="CaptionforJadual"/>
      <w:lvlText w:val="1.7.%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39375DD"/>
    <w:multiLevelType w:val="hybridMultilevel"/>
    <w:tmpl w:val="1B947334"/>
    <w:lvl w:ilvl="0" w:tplc="F17CECB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557E08"/>
    <w:multiLevelType w:val="multilevel"/>
    <w:tmpl w:val="5E381384"/>
    <w:lvl w:ilvl="0">
      <w:start w:val="1"/>
      <w:numFmt w:val="decimal"/>
      <w:lvlText w:val="CHAPTER %1"/>
      <w:lvlJc w:val="left"/>
      <w:pPr>
        <w:tabs>
          <w:tab w:val="num" w:pos="72"/>
        </w:tabs>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0" w:firstLine="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7" w15:restartNumberingAfterBreak="0">
    <w:nsid w:val="25A56A17"/>
    <w:multiLevelType w:val="hybridMultilevel"/>
    <w:tmpl w:val="CB842EE4"/>
    <w:lvl w:ilvl="0" w:tplc="2EEED764">
      <w:start w:val="1"/>
      <w:numFmt w:val="bullet"/>
      <w:pStyle w:val="UTEMPARALISTbullet"/>
      <w:lvlText w:val=""/>
      <w:lvlJc w:val="left"/>
      <w:pPr>
        <w:ind w:left="2327" w:hanging="360"/>
      </w:pPr>
      <w:rPr>
        <w:rFonts w:ascii="Symbol" w:hAnsi="Symbol" w:hint="default"/>
      </w:rPr>
    </w:lvl>
    <w:lvl w:ilvl="1" w:tplc="04090003" w:tentative="1">
      <w:start w:val="1"/>
      <w:numFmt w:val="bullet"/>
      <w:lvlText w:val="o"/>
      <w:lvlJc w:val="left"/>
      <w:pPr>
        <w:ind w:left="3047" w:hanging="360"/>
      </w:pPr>
      <w:rPr>
        <w:rFonts w:ascii="Courier New" w:hAnsi="Courier New" w:cs="Courier New" w:hint="default"/>
      </w:rPr>
    </w:lvl>
    <w:lvl w:ilvl="2" w:tplc="04090005" w:tentative="1">
      <w:start w:val="1"/>
      <w:numFmt w:val="bullet"/>
      <w:lvlText w:val=""/>
      <w:lvlJc w:val="left"/>
      <w:pPr>
        <w:ind w:left="3767" w:hanging="360"/>
      </w:pPr>
      <w:rPr>
        <w:rFonts w:ascii="Wingdings" w:hAnsi="Wingdings" w:hint="default"/>
      </w:rPr>
    </w:lvl>
    <w:lvl w:ilvl="3" w:tplc="04090001" w:tentative="1">
      <w:start w:val="1"/>
      <w:numFmt w:val="bullet"/>
      <w:lvlText w:val=""/>
      <w:lvlJc w:val="left"/>
      <w:pPr>
        <w:ind w:left="4487" w:hanging="360"/>
      </w:pPr>
      <w:rPr>
        <w:rFonts w:ascii="Symbol" w:hAnsi="Symbol" w:hint="default"/>
      </w:rPr>
    </w:lvl>
    <w:lvl w:ilvl="4" w:tplc="04090003" w:tentative="1">
      <w:start w:val="1"/>
      <w:numFmt w:val="bullet"/>
      <w:lvlText w:val="o"/>
      <w:lvlJc w:val="left"/>
      <w:pPr>
        <w:ind w:left="5207" w:hanging="360"/>
      </w:pPr>
      <w:rPr>
        <w:rFonts w:ascii="Courier New" w:hAnsi="Courier New" w:cs="Courier New" w:hint="default"/>
      </w:rPr>
    </w:lvl>
    <w:lvl w:ilvl="5" w:tplc="04090005" w:tentative="1">
      <w:start w:val="1"/>
      <w:numFmt w:val="bullet"/>
      <w:lvlText w:val=""/>
      <w:lvlJc w:val="left"/>
      <w:pPr>
        <w:ind w:left="5927" w:hanging="360"/>
      </w:pPr>
      <w:rPr>
        <w:rFonts w:ascii="Wingdings" w:hAnsi="Wingdings" w:hint="default"/>
      </w:rPr>
    </w:lvl>
    <w:lvl w:ilvl="6" w:tplc="04090001" w:tentative="1">
      <w:start w:val="1"/>
      <w:numFmt w:val="bullet"/>
      <w:lvlText w:val=""/>
      <w:lvlJc w:val="left"/>
      <w:pPr>
        <w:ind w:left="6647" w:hanging="360"/>
      </w:pPr>
      <w:rPr>
        <w:rFonts w:ascii="Symbol" w:hAnsi="Symbol" w:hint="default"/>
      </w:rPr>
    </w:lvl>
    <w:lvl w:ilvl="7" w:tplc="04090003" w:tentative="1">
      <w:start w:val="1"/>
      <w:numFmt w:val="bullet"/>
      <w:lvlText w:val="o"/>
      <w:lvlJc w:val="left"/>
      <w:pPr>
        <w:ind w:left="7367" w:hanging="360"/>
      </w:pPr>
      <w:rPr>
        <w:rFonts w:ascii="Courier New" w:hAnsi="Courier New" w:cs="Courier New" w:hint="default"/>
      </w:rPr>
    </w:lvl>
    <w:lvl w:ilvl="8" w:tplc="04090005" w:tentative="1">
      <w:start w:val="1"/>
      <w:numFmt w:val="bullet"/>
      <w:lvlText w:val=""/>
      <w:lvlJc w:val="left"/>
      <w:pPr>
        <w:ind w:left="8087" w:hanging="360"/>
      </w:pPr>
      <w:rPr>
        <w:rFonts w:ascii="Wingdings" w:hAnsi="Wingdings" w:hint="default"/>
      </w:rPr>
    </w:lvl>
  </w:abstractNum>
  <w:abstractNum w:abstractNumId="18" w15:restartNumberingAfterBreak="0">
    <w:nsid w:val="26930DA2"/>
    <w:multiLevelType w:val="hybridMultilevel"/>
    <w:tmpl w:val="A7E0D07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28395B35"/>
    <w:multiLevelType w:val="hybridMultilevel"/>
    <w:tmpl w:val="905487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0" w15:restartNumberingAfterBreak="0">
    <w:nsid w:val="2B9A7FDB"/>
    <w:multiLevelType w:val="hybridMultilevel"/>
    <w:tmpl w:val="7DBE83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2C9C1788"/>
    <w:multiLevelType w:val="hybridMultilevel"/>
    <w:tmpl w:val="E774D4A4"/>
    <w:lvl w:ilvl="0" w:tplc="C11E56C4">
      <w:start w:val="1"/>
      <w:numFmt w:val="lowerRoman"/>
      <w:lvlText w:val="%1)"/>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2" w15:restartNumberingAfterBreak="0">
    <w:nsid w:val="2DC05530"/>
    <w:multiLevelType w:val="multilevel"/>
    <w:tmpl w:val="E124CB62"/>
    <w:styleLink w:val="CurrentList1"/>
    <w:lvl w:ilvl="0">
      <w:start w:val="1"/>
      <w:numFmt w:val="decimal"/>
      <w:suff w:val="nothing"/>
      <w:lvlText w:val="BAB %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54" w:hanging="864"/>
      </w:pPr>
      <w:rPr>
        <w:rFonts w:hint="default"/>
      </w:rPr>
    </w:lvl>
    <w:lvl w:ilvl="4">
      <w:start w:val="1"/>
      <w:numFmt w:val="lowerLetter"/>
      <w:lvlText w:val="%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lvlText w:val="%8)"/>
      <w:lvlJc w:val="left"/>
      <w:pPr>
        <w:ind w:left="720" w:hanging="720"/>
      </w:pPr>
      <w:rPr>
        <w:rFonts w:hint="default"/>
      </w:rPr>
    </w:lvl>
    <w:lvl w:ilvl="8">
      <w:start w:val="1"/>
      <w:numFmt w:val="bullet"/>
      <w:lvlText w:val=""/>
      <w:lvlJc w:val="left"/>
      <w:pPr>
        <w:ind w:left="720" w:hanging="720"/>
      </w:pPr>
      <w:rPr>
        <w:rFonts w:ascii="Wingdings 2" w:hAnsi="Wingdings 2" w:cs="Times New Roman" w:hint="default"/>
        <w:color w:val="auto"/>
      </w:rPr>
    </w:lvl>
  </w:abstractNum>
  <w:abstractNum w:abstractNumId="23" w15:restartNumberingAfterBreak="0">
    <w:nsid w:val="34F965B0"/>
    <w:multiLevelType w:val="hybridMultilevel"/>
    <w:tmpl w:val="6F3A8BB4"/>
    <w:lvl w:ilvl="0" w:tplc="1890A7F8">
      <w:start w:val="1"/>
      <w:numFmt w:val="decimal"/>
      <w:pStyle w:val="LISTOFREFERENCESANDPUBLICATIO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623BA3"/>
    <w:multiLevelType w:val="hybridMultilevel"/>
    <w:tmpl w:val="1D8CF0BE"/>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B1711DE"/>
    <w:multiLevelType w:val="hybridMultilevel"/>
    <w:tmpl w:val="49CA2066"/>
    <w:lvl w:ilvl="0" w:tplc="B94416DC">
      <w:start w:val="1"/>
      <w:numFmt w:val="lowerRoman"/>
      <w:pStyle w:val="UTEMPARALISTi"/>
      <w:lvlText w:val="%1)"/>
      <w:lvlJc w:val="left"/>
      <w:pPr>
        <w:ind w:left="108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412F0A"/>
    <w:multiLevelType w:val="multilevel"/>
    <w:tmpl w:val="07F481D6"/>
    <w:lvl w:ilvl="0">
      <w:start w:val="1"/>
      <w:numFmt w:val="decimal"/>
      <w:pStyle w:val="Heading7"/>
      <w:lvlText w:val="%1."/>
      <w:lvlJc w:val="left"/>
      <w:pPr>
        <w:ind w:left="360" w:hanging="360"/>
      </w:pPr>
      <w:rPr>
        <w:rFonts w:hint="default"/>
        <w:b/>
        <w:i w:val="0"/>
        <w:sz w:val="24"/>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bullet"/>
      <w:pStyle w:val="Heading7"/>
      <w:lvlText w:val=""/>
      <w:lvlJc w:val="left"/>
      <w:pPr>
        <w:ind w:left="0" w:firstLine="0"/>
      </w:pPr>
      <w:rPr>
        <w:rFonts w:ascii="Symbol" w:hAnsi="Symbol" w:hint="default"/>
        <w:color w:val="auto"/>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3A94443"/>
    <w:multiLevelType w:val="hybridMultilevel"/>
    <w:tmpl w:val="D8084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075EBB"/>
    <w:multiLevelType w:val="multilevel"/>
    <w:tmpl w:val="DAE07114"/>
    <w:styleLink w:val="CurrentList2"/>
    <w:lvl w:ilvl="0">
      <w:start w:val="1"/>
      <w:numFmt w:val="decimal"/>
      <w:suff w:val="nothing"/>
      <w:lvlText w:val="BAB %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54" w:hanging="864"/>
      </w:pPr>
      <w:rPr>
        <w:rFonts w:hint="default"/>
      </w:rPr>
    </w:lvl>
    <w:lvl w:ilvl="4">
      <w:start w:val="1"/>
      <w:numFmt w:val="lowerLetter"/>
      <w:lvlText w:val="%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lvlText w:val="%8)"/>
      <w:lvlJc w:val="left"/>
      <w:pPr>
        <w:ind w:left="720" w:hanging="720"/>
      </w:pPr>
      <w:rPr>
        <w:rFonts w:hint="default"/>
      </w:rPr>
    </w:lvl>
    <w:lvl w:ilvl="8">
      <w:start w:val="1"/>
      <w:numFmt w:val="bullet"/>
      <w:lvlText w:val=""/>
      <w:lvlJc w:val="left"/>
      <w:pPr>
        <w:ind w:left="720" w:hanging="720"/>
      </w:pPr>
      <w:rPr>
        <w:rFonts w:ascii="Wingdings 2" w:hAnsi="Wingdings 2" w:cs="Times New Roman" w:hint="default"/>
        <w:color w:val="auto"/>
      </w:rPr>
    </w:lvl>
  </w:abstractNum>
  <w:abstractNum w:abstractNumId="30" w15:restartNumberingAfterBreak="0">
    <w:nsid w:val="5A61053A"/>
    <w:multiLevelType w:val="hybridMultilevel"/>
    <w:tmpl w:val="A9B28610"/>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5D570A6D"/>
    <w:multiLevelType w:val="multilevel"/>
    <w:tmpl w:val="440E50F4"/>
    <w:lvl w:ilvl="0">
      <w:start w:val="1"/>
      <w:numFmt w:val="decimal"/>
      <w:lvlText w:val="CHAPTER %1"/>
      <w:lvlJc w:val="left"/>
      <w:pPr>
        <w:tabs>
          <w:tab w:val="num" w:pos="72"/>
        </w:tabs>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0" w:firstLine="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32" w15:restartNumberingAfterBreak="0">
    <w:nsid w:val="60433A79"/>
    <w:multiLevelType w:val="hybridMultilevel"/>
    <w:tmpl w:val="59AED5D8"/>
    <w:lvl w:ilvl="0" w:tplc="3A4AB0DA">
      <w:start w:val="1"/>
      <w:numFmt w:val="lowerRoman"/>
      <w:pStyle w:val="BulletorNumbering"/>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05D1D10"/>
    <w:multiLevelType w:val="hybridMultilevel"/>
    <w:tmpl w:val="16DC5B38"/>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4" w15:restartNumberingAfterBreak="0">
    <w:nsid w:val="614E35B4"/>
    <w:multiLevelType w:val="hybridMultilevel"/>
    <w:tmpl w:val="7278FB04"/>
    <w:lvl w:ilvl="0" w:tplc="5D1C7D5E">
      <w:start w:val="1"/>
      <w:numFmt w:val="lowerRoman"/>
      <w:pStyle w:val="Heading6"/>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3BA2DFB"/>
    <w:multiLevelType w:val="multilevel"/>
    <w:tmpl w:val="834A47D4"/>
    <w:lvl w:ilvl="0">
      <w:start w:val="1"/>
      <w:numFmt w:val="decimal"/>
      <w:suff w:val="nothing"/>
      <w:lvlText w:val="CHAPTER %1"/>
      <w:lvlJc w:val="left"/>
      <w:pPr>
        <w:ind w:left="0" w:firstLine="0"/>
      </w:pPr>
      <w:rPr>
        <w:rFonts w:hint="default"/>
      </w:rPr>
    </w:lvl>
    <w:lvl w:ilvl="1">
      <w:start w:val="1"/>
      <w:numFmt w:val="decimal"/>
      <w:lvlText w:val="2.%2"/>
      <w:lvlJc w:val="left"/>
      <w:pPr>
        <w:ind w:left="862"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954" w:hanging="864"/>
      </w:pPr>
      <w:rPr>
        <w:rFonts w:hint="default"/>
      </w:rPr>
    </w:lvl>
    <w:lvl w:ilvl="4">
      <w:start w:val="1"/>
      <w:numFmt w:val="lowerLetter"/>
      <w:lvlText w:val="%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lvlText w:val="%8)"/>
      <w:lvlJc w:val="left"/>
      <w:pPr>
        <w:ind w:left="720" w:hanging="720"/>
      </w:pPr>
      <w:rPr>
        <w:rFonts w:hint="default"/>
      </w:rPr>
    </w:lvl>
    <w:lvl w:ilvl="8">
      <w:start w:val="1"/>
      <w:numFmt w:val="bullet"/>
      <w:lvlText w:val=""/>
      <w:lvlJc w:val="left"/>
      <w:pPr>
        <w:ind w:left="720" w:hanging="720"/>
      </w:pPr>
      <w:rPr>
        <w:rFonts w:ascii="Wingdings 2" w:hAnsi="Wingdings 2" w:cs="Times New Roman" w:hint="default"/>
        <w:color w:val="auto"/>
      </w:rPr>
    </w:lvl>
  </w:abstractNum>
  <w:abstractNum w:abstractNumId="36" w15:restartNumberingAfterBreak="0">
    <w:nsid w:val="68E325E8"/>
    <w:multiLevelType w:val="multilevel"/>
    <w:tmpl w:val="64964216"/>
    <w:styleLink w:val="CurrentList3"/>
    <w:lvl w:ilvl="0">
      <w:start w:val="1"/>
      <w:numFmt w:val="decimal"/>
      <w:suff w:val="nothing"/>
      <w:lvlText w:val="BAB %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54" w:hanging="864"/>
      </w:pPr>
      <w:rPr>
        <w:rFonts w:hint="default"/>
      </w:rPr>
    </w:lvl>
    <w:lvl w:ilvl="4">
      <w:start w:val="1"/>
      <w:numFmt w:val="lowerLetter"/>
      <w:lvlText w:val="%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lvlText w:val="%8)"/>
      <w:lvlJc w:val="left"/>
      <w:pPr>
        <w:ind w:left="720" w:hanging="720"/>
      </w:pPr>
      <w:rPr>
        <w:rFonts w:hint="default"/>
      </w:rPr>
    </w:lvl>
    <w:lvl w:ilvl="8">
      <w:start w:val="1"/>
      <w:numFmt w:val="bullet"/>
      <w:lvlText w:val=""/>
      <w:lvlJc w:val="left"/>
      <w:pPr>
        <w:ind w:left="720" w:hanging="720"/>
      </w:pPr>
      <w:rPr>
        <w:rFonts w:ascii="Wingdings 2" w:hAnsi="Wingdings 2" w:cs="Times New Roman" w:hint="default"/>
        <w:color w:val="auto"/>
      </w:rPr>
    </w:lvl>
  </w:abstractNum>
  <w:abstractNum w:abstractNumId="37" w15:restartNumberingAfterBreak="0">
    <w:nsid w:val="6D1768FF"/>
    <w:multiLevelType w:val="hybridMultilevel"/>
    <w:tmpl w:val="1A9066D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8" w15:restartNumberingAfterBreak="0">
    <w:nsid w:val="6F027A58"/>
    <w:multiLevelType w:val="hybridMultilevel"/>
    <w:tmpl w:val="94AAC9FE"/>
    <w:lvl w:ilvl="0" w:tplc="A61869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D601843"/>
    <w:multiLevelType w:val="hybridMultilevel"/>
    <w:tmpl w:val="2764B2B0"/>
    <w:lvl w:ilvl="0" w:tplc="B8DA338A">
      <w:start w:val="1"/>
      <w:numFmt w:val="decimal"/>
      <w:lvlText w:val="1.6.%1"/>
      <w:lvlJc w:val="left"/>
      <w:pPr>
        <w:ind w:left="1926" w:hanging="360"/>
      </w:pPr>
      <w:rPr>
        <w:rFonts w:hint="default"/>
      </w:rPr>
    </w:lvl>
    <w:lvl w:ilvl="1" w:tplc="04090019" w:tentative="1">
      <w:start w:val="1"/>
      <w:numFmt w:val="lowerLetter"/>
      <w:lvlText w:val="%2."/>
      <w:lvlJc w:val="left"/>
      <w:pPr>
        <w:ind w:left="2646" w:hanging="360"/>
      </w:pPr>
    </w:lvl>
    <w:lvl w:ilvl="2" w:tplc="0409001B" w:tentative="1">
      <w:start w:val="1"/>
      <w:numFmt w:val="lowerRoman"/>
      <w:lvlText w:val="%3."/>
      <w:lvlJc w:val="right"/>
      <w:pPr>
        <w:ind w:left="3366" w:hanging="180"/>
      </w:pPr>
    </w:lvl>
    <w:lvl w:ilvl="3" w:tplc="0409000F" w:tentative="1">
      <w:start w:val="1"/>
      <w:numFmt w:val="decimal"/>
      <w:lvlText w:val="%4."/>
      <w:lvlJc w:val="left"/>
      <w:pPr>
        <w:ind w:left="4086" w:hanging="360"/>
      </w:pPr>
    </w:lvl>
    <w:lvl w:ilvl="4" w:tplc="04090019" w:tentative="1">
      <w:start w:val="1"/>
      <w:numFmt w:val="lowerLetter"/>
      <w:lvlText w:val="%5."/>
      <w:lvlJc w:val="left"/>
      <w:pPr>
        <w:ind w:left="4806" w:hanging="360"/>
      </w:pPr>
    </w:lvl>
    <w:lvl w:ilvl="5" w:tplc="0409001B" w:tentative="1">
      <w:start w:val="1"/>
      <w:numFmt w:val="lowerRoman"/>
      <w:lvlText w:val="%6."/>
      <w:lvlJc w:val="right"/>
      <w:pPr>
        <w:ind w:left="5526" w:hanging="180"/>
      </w:pPr>
    </w:lvl>
    <w:lvl w:ilvl="6" w:tplc="0409000F" w:tentative="1">
      <w:start w:val="1"/>
      <w:numFmt w:val="decimal"/>
      <w:lvlText w:val="%7."/>
      <w:lvlJc w:val="left"/>
      <w:pPr>
        <w:ind w:left="6246" w:hanging="360"/>
      </w:pPr>
    </w:lvl>
    <w:lvl w:ilvl="7" w:tplc="04090019" w:tentative="1">
      <w:start w:val="1"/>
      <w:numFmt w:val="lowerLetter"/>
      <w:lvlText w:val="%8."/>
      <w:lvlJc w:val="left"/>
      <w:pPr>
        <w:ind w:left="6966" w:hanging="360"/>
      </w:pPr>
    </w:lvl>
    <w:lvl w:ilvl="8" w:tplc="0409001B" w:tentative="1">
      <w:start w:val="1"/>
      <w:numFmt w:val="lowerRoman"/>
      <w:lvlText w:val="%9."/>
      <w:lvlJc w:val="right"/>
      <w:pPr>
        <w:ind w:left="7686" w:hanging="180"/>
      </w:pPr>
    </w:lvl>
  </w:abstractNum>
  <w:abstractNum w:abstractNumId="40" w15:restartNumberingAfterBreak="0">
    <w:nsid w:val="7DE208B6"/>
    <w:multiLevelType w:val="hybridMultilevel"/>
    <w:tmpl w:val="A7E0D0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F8B5D32"/>
    <w:multiLevelType w:val="hybridMultilevel"/>
    <w:tmpl w:val="07B60D4A"/>
    <w:lvl w:ilvl="0" w:tplc="F17CECB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26"/>
  </w:num>
  <w:num w:numId="3">
    <w:abstractNumId w:val="6"/>
  </w:num>
  <w:num w:numId="4">
    <w:abstractNumId w:val="34"/>
  </w:num>
  <w:num w:numId="5">
    <w:abstractNumId w:val="32"/>
  </w:num>
  <w:num w:numId="6">
    <w:abstractNumId w:val="2"/>
  </w:num>
  <w:num w:numId="7">
    <w:abstractNumId w:val="28"/>
  </w:num>
  <w:num w:numId="8">
    <w:abstractNumId w:val="22"/>
  </w:num>
  <w:num w:numId="9">
    <w:abstractNumId w:val="29"/>
  </w:num>
  <w:num w:numId="10">
    <w:abstractNumId w:val="36"/>
  </w:num>
  <w:num w:numId="11">
    <w:abstractNumId w:val="12"/>
  </w:num>
  <w:num w:numId="12">
    <w:abstractNumId w:val="11"/>
  </w:num>
  <w:num w:numId="13">
    <w:abstractNumId w:val="39"/>
  </w:num>
  <w:num w:numId="14">
    <w:abstractNumId w:val="41"/>
  </w:num>
  <w:num w:numId="15">
    <w:abstractNumId w:val="15"/>
  </w:num>
  <w:num w:numId="16">
    <w:abstractNumId w:val="8"/>
  </w:num>
  <w:num w:numId="17">
    <w:abstractNumId w:val="38"/>
  </w:num>
  <w:num w:numId="18">
    <w:abstractNumId w:val="23"/>
  </w:num>
  <w:num w:numId="19">
    <w:abstractNumId w:val="7"/>
  </w:num>
  <w:num w:numId="20">
    <w:abstractNumId w:val="14"/>
  </w:num>
  <w:num w:numId="21">
    <w:abstractNumId w:val="33"/>
  </w:num>
  <w:num w:numId="22">
    <w:abstractNumId w:val="4"/>
  </w:num>
  <w:num w:numId="23">
    <w:abstractNumId w:val="0"/>
  </w:num>
  <w:num w:numId="24">
    <w:abstractNumId w:val="18"/>
  </w:num>
  <w:num w:numId="25">
    <w:abstractNumId w:val="40"/>
  </w:num>
  <w:num w:numId="26">
    <w:abstractNumId w:val="32"/>
    <w:lvlOverride w:ilvl="0">
      <w:startOverride w:val="1"/>
    </w:lvlOverride>
  </w:num>
  <w:num w:numId="27">
    <w:abstractNumId w:val="9"/>
  </w:num>
  <w:num w:numId="28">
    <w:abstractNumId w:val="10"/>
  </w:num>
  <w:num w:numId="29">
    <w:abstractNumId w:val="31"/>
  </w:num>
  <w:num w:numId="30">
    <w:abstractNumId w:val="17"/>
  </w:num>
  <w:num w:numId="31">
    <w:abstractNumId w:val="25"/>
  </w:num>
  <w:num w:numId="32">
    <w:abstractNumId w:val="25"/>
    <w:lvlOverride w:ilvl="0">
      <w:startOverride w:val="1"/>
    </w:lvlOverride>
  </w:num>
  <w:num w:numId="33">
    <w:abstractNumId w:val="13"/>
  </w:num>
  <w:num w:numId="34">
    <w:abstractNumId w:val="5"/>
  </w:num>
  <w:num w:numId="35">
    <w:abstractNumId w:val="13"/>
    <w:lvlOverride w:ilvl="0">
      <w:startOverride w:val="1"/>
    </w:lvlOverride>
  </w:num>
  <w:num w:numId="36">
    <w:abstractNumId w:val="16"/>
  </w:num>
  <w:num w:numId="37">
    <w:abstractNumId w:val="19"/>
  </w:num>
  <w:num w:numId="38">
    <w:abstractNumId w:val="37"/>
  </w:num>
  <w:num w:numId="39">
    <w:abstractNumId w:val="5"/>
  </w:num>
  <w:num w:numId="40">
    <w:abstractNumId w:val="21"/>
  </w:num>
  <w:num w:numId="41">
    <w:abstractNumId w:val="1"/>
  </w:num>
  <w:num w:numId="42">
    <w:abstractNumId w:val="35"/>
  </w:num>
  <w:num w:numId="43">
    <w:abstractNumId w:val="3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lvlOverride w:ilvl="0">
      <w:startOverride w:val="1"/>
    </w:lvlOverride>
  </w:num>
  <w:num w:numId="4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num>
  <w:num w:numId="47">
    <w:abstractNumId w:val="20"/>
  </w:num>
  <w:num w:numId="48">
    <w:abstractNumId w:val="24"/>
  </w:num>
  <w:num w:numId="49">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ocumentProtection w:edit="trackedChanges" w:enforcement="0"/>
  <w:defaultTabStop w:val="720"/>
  <w:hyphenationZone w:val="425"/>
  <w:drawingGridHorizontalSpacing w:val="110"/>
  <w:displayHorizontalDrawingGridEvery w:val="2"/>
  <w:displayVerticalDrawingGridEvery w:val="2"/>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2MTOwNDM1sTQyMzVQ0lEKTi0uzszPAykwNKkFAOyNIQctAAAA"/>
  </w:docVars>
  <w:rsids>
    <w:rsidRoot w:val="004D7508"/>
    <w:rsid w:val="000002C1"/>
    <w:rsid w:val="0000044C"/>
    <w:rsid w:val="000004A5"/>
    <w:rsid w:val="00000A04"/>
    <w:rsid w:val="00001A4D"/>
    <w:rsid w:val="00001E51"/>
    <w:rsid w:val="000020F1"/>
    <w:rsid w:val="00002764"/>
    <w:rsid w:val="00002DB4"/>
    <w:rsid w:val="00003FC1"/>
    <w:rsid w:val="0000484C"/>
    <w:rsid w:val="000051CB"/>
    <w:rsid w:val="00005B98"/>
    <w:rsid w:val="00005CD9"/>
    <w:rsid w:val="00006BA0"/>
    <w:rsid w:val="0000772F"/>
    <w:rsid w:val="00007CF3"/>
    <w:rsid w:val="0001011E"/>
    <w:rsid w:val="000103AC"/>
    <w:rsid w:val="0001053B"/>
    <w:rsid w:val="00010EC9"/>
    <w:rsid w:val="000122FF"/>
    <w:rsid w:val="000126B7"/>
    <w:rsid w:val="0001358F"/>
    <w:rsid w:val="000138FF"/>
    <w:rsid w:val="0001426B"/>
    <w:rsid w:val="00014674"/>
    <w:rsid w:val="00014A17"/>
    <w:rsid w:val="0001509C"/>
    <w:rsid w:val="000159C8"/>
    <w:rsid w:val="0001618F"/>
    <w:rsid w:val="000161E3"/>
    <w:rsid w:val="00016972"/>
    <w:rsid w:val="00016D8F"/>
    <w:rsid w:val="000172BC"/>
    <w:rsid w:val="000174A7"/>
    <w:rsid w:val="00017570"/>
    <w:rsid w:val="00017D3C"/>
    <w:rsid w:val="00017EBA"/>
    <w:rsid w:val="00020404"/>
    <w:rsid w:val="00020598"/>
    <w:rsid w:val="00020EC9"/>
    <w:rsid w:val="00021796"/>
    <w:rsid w:val="000225EF"/>
    <w:rsid w:val="00023197"/>
    <w:rsid w:val="000232CD"/>
    <w:rsid w:val="00023597"/>
    <w:rsid w:val="00023760"/>
    <w:rsid w:val="00023998"/>
    <w:rsid w:val="000239FC"/>
    <w:rsid w:val="00023DBB"/>
    <w:rsid w:val="0002428A"/>
    <w:rsid w:val="00024739"/>
    <w:rsid w:val="0002527E"/>
    <w:rsid w:val="000257D4"/>
    <w:rsid w:val="000259F5"/>
    <w:rsid w:val="00026C49"/>
    <w:rsid w:val="00030035"/>
    <w:rsid w:val="00030139"/>
    <w:rsid w:val="00030ADE"/>
    <w:rsid w:val="00032C55"/>
    <w:rsid w:val="00032CCF"/>
    <w:rsid w:val="00032FE4"/>
    <w:rsid w:val="00033621"/>
    <w:rsid w:val="0003363A"/>
    <w:rsid w:val="0003375A"/>
    <w:rsid w:val="00033B7F"/>
    <w:rsid w:val="00034B51"/>
    <w:rsid w:val="000357C1"/>
    <w:rsid w:val="00035C7D"/>
    <w:rsid w:val="00037FD8"/>
    <w:rsid w:val="00040955"/>
    <w:rsid w:val="00040BBC"/>
    <w:rsid w:val="00042EA5"/>
    <w:rsid w:val="000434F2"/>
    <w:rsid w:val="00043D48"/>
    <w:rsid w:val="00043D77"/>
    <w:rsid w:val="0004584B"/>
    <w:rsid w:val="00045B30"/>
    <w:rsid w:val="00045BCA"/>
    <w:rsid w:val="000461BC"/>
    <w:rsid w:val="0004626E"/>
    <w:rsid w:val="0004655F"/>
    <w:rsid w:val="000470BA"/>
    <w:rsid w:val="0004767D"/>
    <w:rsid w:val="00047759"/>
    <w:rsid w:val="0005091D"/>
    <w:rsid w:val="000514AD"/>
    <w:rsid w:val="00051CB4"/>
    <w:rsid w:val="00053AA0"/>
    <w:rsid w:val="000545A7"/>
    <w:rsid w:val="000547DF"/>
    <w:rsid w:val="00054D30"/>
    <w:rsid w:val="000551AF"/>
    <w:rsid w:val="0005574E"/>
    <w:rsid w:val="000568DB"/>
    <w:rsid w:val="00056EDA"/>
    <w:rsid w:val="00057437"/>
    <w:rsid w:val="000614BB"/>
    <w:rsid w:val="00061576"/>
    <w:rsid w:val="000615DC"/>
    <w:rsid w:val="000617C7"/>
    <w:rsid w:val="00061819"/>
    <w:rsid w:val="00061B8E"/>
    <w:rsid w:val="00061BCD"/>
    <w:rsid w:val="00062177"/>
    <w:rsid w:val="000629DB"/>
    <w:rsid w:val="00063009"/>
    <w:rsid w:val="00063575"/>
    <w:rsid w:val="00063E4D"/>
    <w:rsid w:val="00064064"/>
    <w:rsid w:val="00064CE4"/>
    <w:rsid w:val="00065385"/>
    <w:rsid w:val="00065E96"/>
    <w:rsid w:val="00066013"/>
    <w:rsid w:val="00066557"/>
    <w:rsid w:val="00066684"/>
    <w:rsid w:val="000672F0"/>
    <w:rsid w:val="000675A5"/>
    <w:rsid w:val="00067903"/>
    <w:rsid w:val="000702BD"/>
    <w:rsid w:val="00070778"/>
    <w:rsid w:val="00071BAC"/>
    <w:rsid w:val="00071E9B"/>
    <w:rsid w:val="0007228D"/>
    <w:rsid w:val="00074555"/>
    <w:rsid w:val="00074925"/>
    <w:rsid w:val="00074BE6"/>
    <w:rsid w:val="00076061"/>
    <w:rsid w:val="00076217"/>
    <w:rsid w:val="00076B4D"/>
    <w:rsid w:val="00076CBA"/>
    <w:rsid w:val="00077589"/>
    <w:rsid w:val="00077EBE"/>
    <w:rsid w:val="00080059"/>
    <w:rsid w:val="000802E0"/>
    <w:rsid w:val="000805BF"/>
    <w:rsid w:val="00080848"/>
    <w:rsid w:val="0008199A"/>
    <w:rsid w:val="00081B7A"/>
    <w:rsid w:val="000820FD"/>
    <w:rsid w:val="00082D92"/>
    <w:rsid w:val="00083F50"/>
    <w:rsid w:val="0008444C"/>
    <w:rsid w:val="00084E86"/>
    <w:rsid w:val="00085D50"/>
    <w:rsid w:val="00086376"/>
    <w:rsid w:val="000864FE"/>
    <w:rsid w:val="00086AFA"/>
    <w:rsid w:val="0008718B"/>
    <w:rsid w:val="000878D2"/>
    <w:rsid w:val="00087D00"/>
    <w:rsid w:val="00090704"/>
    <w:rsid w:val="00090F57"/>
    <w:rsid w:val="00091451"/>
    <w:rsid w:val="0009204D"/>
    <w:rsid w:val="000926A8"/>
    <w:rsid w:val="0009270A"/>
    <w:rsid w:val="00093825"/>
    <w:rsid w:val="0009414A"/>
    <w:rsid w:val="0009437D"/>
    <w:rsid w:val="000948DC"/>
    <w:rsid w:val="00094914"/>
    <w:rsid w:val="00094B71"/>
    <w:rsid w:val="00095382"/>
    <w:rsid w:val="00095EEB"/>
    <w:rsid w:val="0009641B"/>
    <w:rsid w:val="0009690E"/>
    <w:rsid w:val="00097C3B"/>
    <w:rsid w:val="000A038A"/>
    <w:rsid w:val="000A0623"/>
    <w:rsid w:val="000A0A75"/>
    <w:rsid w:val="000A0DE5"/>
    <w:rsid w:val="000A1618"/>
    <w:rsid w:val="000A1676"/>
    <w:rsid w:val="000A245E"/>
    <w:rsid w:val="000A29FF"/>
    <w:rsid w:val="000A31FF"/>
    <w:rsid w:val="000A3742"/>
    <w:rsid w:val="000A3764"/>
    <w:rsid w:val="000A4DB1"/>
    <w:rsid w:val="000A4DB3"/>
    <w:rsid w:val="000A505B"/>
    <w:rsid w:val="000A50FE"/>
    <w:rsid w:val="000A5245"/>
    <w:rsid w:val="000A5A86"/>
    <w:rsid w:val="000A68B0"/>
    <w:rsid w:val="000A76F5"/>
    <w:rsid w:val="000B045E"/>
    <w:rsid w:val="000B05E3"/>
    <w:rsid w:val="000B076C"/>
    <w:rsid w:val="000B0EDD"/>
    <w:rsid w:val="000B1005"/>
    <w:rsid w:val="000B231D"/>
    <w:rsid w:val="000B2AB1"/>
    <w:rsid w:val="000B2C94"/>
    <w:rsid w:val="000B3674"/>
    <w:rsid w:val="000B3D5D"/>
    <w:rsid w:val="000B44AA"/>
    <w:rsid w:val="000B70C7"/>
    <w:rsid w:val="000B7793"/>
    <w:rsid w:val="000B7B1A"/>
    <w:rsid w:val="000C040D"/>
    <w:rsid w:val="000C046B"/>
    <w:rsid w:val="000C065D"/>
    <w:rsid w:val="000C125A"/>
    <w:rsid w:val="000C16F1"/>
    <w:rsid w:val="000C1D5E"/>
    <w:rsid w:val="000C1E8A"/>
    <w:rsid w:val="000C20B7"/>
    <w:rsid w:val="000C258D"/>
    <w:rsid w:val="000C2A89"/>
    <w:rsid w:val="000C2FE9"/>
    <w:rsid w:val="000C3154"/>
    <w:rsid w:val="000C3EA4"/>
    <w:rsid w:val="000C4A5B"/>
    <w:rsid w:val="000C4E72"/>
    <w:rsid w:val="000C4F7F"/>
    <w:rsid w:val="000C67AE"/>
    <w:rsid w:val="000C6C14"/>
    <w:rsid w:val="000C6CEF"/>
    <w:rsid w:val="000C6E10"/>
    <w:rsid w:val="000C6EFE"/>
    <w:rsid w:val="000D158C"/>
    <w:rsid w:val="000D1D93"/>
    <w:rsid w:val="000D2D15"/>
    <w:rsid w:val="000D3214"/>
    <w:rsid w:val="000D327B"/>
    <w:rsid w:val="000D45B7"/>
    <w:rsid w:val="000D4E84"/>
    <w:rsid w:val="000D5010"/>
    <w:rsid w:val="000D533E"/>
    <w:rsid w:val="000D5977"/>
    <w:rsid w:val="000D59D8"/>
    <w:rsid w:val="000D5B46"/>
    <w:rsid w:val="000D6180"/>
    <w:rsid w:val="000D6CDA"/>
    <w:rsid w:val="000D73B3"/>
    <w:rsid w:val="000D783F"/>
    <w:rsid w:val="000E06EF"/>
    <w:rsid w:val="000E0960"/>
    <w:rsid w:val="000E1188"/>
    <w:rsid w:val="000E1FB3"/>
    <w:rsid w:val="000E2812"/>
    <w:rsid w:val="000E312E"/>
    <w:rsid w:val="000E3FE8"/>
    <w:rsid w:val="000E4E70"/>
    <w:rsid w:val="000E50D9"/>
    <w:rsid w:val="000E5434"/>
    <w:rsid w:val="000E58D3"/>
    <w:rsid w:val="000E591C"/>
    <w:rsid w:val="000E6F33"/>
    <w:rsid w:val="000E6F35"/>
    <w:rsid w:val="000F0423"/>
    <w:rsid w:val="000F1269"/>
    <w:rsid w:val="000F1752"/>
    <w:rsid w:val="000F1DBD"/>
    <w:rsid w:val="000F29C5"/>
    <w:rsid w:val="000F2F01"/>
    <w:rsid w:val="000F3B36"/>
    <w:rsid w:val="000F3C91"/>
    <w:rsid w:val="000F4509"/>
    <w:rsid w:val="000F4A8C"/>
    <w:rsid w:val="000F55DD"/>
    <w:rsid w:val="000F653E"/>
    <w:rsid w:val="000F67E9"/>
    <w:rsid w:val="000F6C3D"/>
    <w:rsid w:val="000F6F51"/>
    <w:rsid w:val="000F754B"/>
    <w:rsid w:val="000F75FB"/>
    <w:rsid w:val="000F7AF7"/>
    <w:rsid w:val="000F7BBA"/>
    <w:rsid w:val="001001C2"/>
    <w:rsid w:val="00100EFC"/>
    <w:rsid w:val="00101729"/>
    <w:rsid w:val="0010371D"/>
    <w:rsid w:val="00103B44"/>
    <w:rsid w:val="00103E03"/>
    <w:rsid w:val="00103E4B"/>
    <w:rsid w:val="00104458"/>
    <w:rsid w:val="001050A4"/>
    <w:rsid w:val="0010548C"/>
    <w:rsid w:val="00105C03"/>
    <w:rsid w:val="00105E22"/>
    <w:rsid w:val="001065F1"/>
    <w:rsid w:val="00110B6E"/>
    <w:rsid w:val="00112DCF"/>
    <w:rsid w:val="00113E0C"/>
    <w:rsid w:val="001142CB"/>
    <w:rsid w:val="00114C04"/>
    <w:rsid w:val="001154BF"/>
    <w:rsid w:val="00115513"/>
    <w:rsid w:val="00116457"/>
    <w:rsid w:val="001166C6"/>
    <w:rsid w:val="00116B0F"/>
    <w:rsid w:val="001170F9"/>
    <w:rsid w:val="001174DC"/>
    <w:rsid w:val="00117BA5"/>
    <w:rsid w:val="00120111"/>
    <w:rsid w:val="00120125"/>
    <w:rsid w:val="0012047C"/>
    <w:rsid w:val="001204F1"/>
    <w:rsid w:val="00121BC0"/>
    <w:rsid w:val="00122685"/>
    <w:rsid w:val="00122E30"/>
    <w:rsid w:val="001240B8"/>
    <w:rsid w:val="00124EF7"/>
    <w:rsid w:val="00125943"/>
    <w:rsid w:val="0012603F"/>
    <w:rsid w:val="00126396"/>
    <w:rsid w:val="00126BAD"/>
    <w:rsid w:val="001271C3"/>
    <w:rsid w:val="00127361"/>
    <w:rsid w:val="00127EDB"/>
    <w:rsid w:val="00130010"/>
    <w:rsid w:val="00131001"/>
    <w:rsid w:val="0013127A"/>
    <w:rsid w:val="001313F5"/>
    <w:rsid w:val="001317CC"/>
    <w:rsid w:val="00131E30"/>
    <w:rsid w:val="0013266F"/>
    <w:rsid w:val="00132779"/>
    <w:rsid w:val="00132FFC"/>
    <w:rsid w:val="0013317F"/>
    <w:rsid w:val="00133A16"/>
    <w:rsid w:val="00133AC5"/>
    <w:rsid w:val="00133C4F"/>
    <w:rsid w:val="00134D10"/>
    <w:rsid w:val="00135133"/>
    <w:rsid w:val="0013740A"/>
    <w:rsid w:val="0014021A"/>
    <w:rsid w:val="001409E3"/>
    <w:rsid w:val="00140BC8"/>
    <w:rsid w:val="00140F85"/>
    <w:rsid w:val="001410F5"/>
    <w:rsid w:val="0014115B"/>
    <w:rsid w:val="0014175F"/>
    <w:rsid w:val="001418A0"/>
    <w:rsid w:val="00141CF6"/>
    <w:rsid w:val="00141CFB"/>
    <w:rsid w:val="00141EC2"/>
    <w:rsid w:val="00141F46"/>
    <w:rsid w:val="00142291"/>
    <w:rsid w:val="001429B5"/>
    <w:rsid w:val="00142CEB"/>
    <w:rsid w:val="00142F28"/>
    <w:rsid w:val="00143086"/>
    <w:rsid w:val="001437EA"/>
    <w:rsid w:val="00144321"/>
    <w:rsid w:val="0014524E"/>
    <w:rsid w:val="00145323"/>
    <w:rsid w:val="00147525"/>
    <w:rsid w:val="00147847"/>
    <w:rsid w:val="00147DAA"/>
    <w:rsid w:val="00147E33"/>
    <w:rsid w:val="00150C86"/>
    <w:rsid w:val="00151346"/>
    <w:rsid w:val="00151CE4"/>
    <w:rsid w:val="00151D18"/>
    <w:rsid w:val="00151D71"/>
    <w:rsid w:val="0015210F"/>
    <w:rsid w:val="0015215F"/>
    <w:rsid w:val="00153527"/>
    <w:rsid w:val="00153B1C"/>
    <w:rsid w:val="00153BC1"/>
    <w:rsid w:val="001549CE"/>
    <w:rsid w:val="00154F8F"/>
    <w:rsid w:val="0015513C"/>
    <w:rsid w:val="00155410"/>
    <w:rsid w:val="00155ABD"/>
    <w:rsid w:val="00156A64"/>
    <w:rsid w:val="00157D65"/>
    <w:rsid w:val="001603FB"/>
    <w:rsid w:val="00160BBE"/>
    <w:rsid w:val="001612EF"/>
    <w:rsid w:val="00161447"/>
    <w:rsid w:val="00161F5A"/>
    <w:rsid w:val="0016201E"/>
    <w:rsid w:val="00162634"/>
    <w:rsid w:val="00162670"/>
    <w:rsid w:val="00163011"/>
    <w:rsid w:val="001655AE"/>
    <w:rsid w:val="00165EBF"/>
    <w:rsid w:val="001664F4"/>
    <w:rsid w:val="00166BE3"/>
    <w:rsid w:val="00172121"/>
    <w:rsid w:val="00172309"/>
    <w:rsid w:val="00172335"/>
    <w:rsid w:val="001725AE"/>
    <w:rsid w:val="001730CA"/>
    <w:rsid w:val="00174450"/>
    <w:rsid w:val="0017496F"/>
    <w:rsid w:val="00174986"/>
    <w:rsid w:val="00174C9D"/>
    <w:rsid w:val="00174F4A"/>
    <w:rsid w:val="00175078"/>
    <w:rsid w:val="00175E67"/>
    <w:rsid w:val="00176538"/>
    <w:rsid w:val="001801DA"/>
    <w:rsid w:val="001809AB"/>
    <w:rsid w:val="00180B61"/>
    <w:rsid w:val="00180C06"/>
    <w:rsid w:val="00180D1E"/>
    <w:rsid w:val="00180ED3"/>
    <w:rsid w:val="00180EDC"/>
    <w:rsid w:val="00181D9C"/>
    <w:rsid w:val="00182D4E"/>
    <w:rsid w:val="001834CD"/>
    <w:rsid w:val="00183898"/>
    <w:rsid w:val="001838E7"/>
    <w:rsid w:val="0018419C"/>
    <w:rsid w:val="00184287"/>
    <w:rsid w:val="00184336"/>
    <w:rsid w:val="00184AF8"/>
    <w:rsid w:val="00184F37"/>
    <w:rsid w:val="001858D0"/>
    <w:rsid w:val="00185EEB"/>
    <w:rsid w:val="00186AD1"/>
    <w:rsid w:val="00186CA7"/>
    <w:rsid w:val="00186E16"/>
    <w:rsid w:val="00187698"/>
    <w:rsid w:val="0019030C"/>
    <w:rsid w:val="001909DA"/>
    <w:rsid w:val="00190F2A"/>
    <w:rsid w:val="00191E83"/>
    <w:rsid w:val="001941DB"/>
    <w:rsid w:val="00194514"/>
    <w:rsid w:val="00194A64"/>
    <w:rsid w:val="00194CEF"/>
    <w:rsid w:val="0019579F"/>
    <w:rsid w:val="00195A5C"/>
    <w:rsid w:val="00195D5F"/>
    <w:rsid w:val="001A0491"/>
    <w:rsid w:val="001A058B"/>
    <w:rsid w:val="001A0784"/>
    <w:rsid w:val="001A0E03"/>
    <w:rsid w:val="001A0E42"/>
    <w:rsid w:val="001A1D21"/>
    <w:rsid w:val="001A3CEA"/>
    <w:rsid w:val="001A418F"/>
    <w:rsid w:val="001A4C2D"/>
    <w:rsid w:val="001A572E"/>
    <w:rsid w:val="001A6215"/>
    <w:rsid w:val="001A771B"/>
    <w:rsid w:val="001A7A8E"/>
    <w:rsid w:val="001B0CFE"/>
    <w:rsid w:val="001B12B9"/>
    <w:rsid w:val="001B2B4D"/>
    <w:rsid w:val="001B2D3E"/>
    <w:rsid w:val="001B2D8B"/>
    <w:rsid w:val="001B412B"/>
    <w:rsid w:val="001B424D"/>
    <w:rsid w:val="001B44D8"/>
    <w:rsid w:val="001B4504"/>
    <w:rsid w:val="001B4888"/>
    <w:rsid w:val="001B4DE9"/>
    <w:rsid w:val="001B4F29"/>
    <w:rsid w:val="001B5140"/>
    <w:rsid w:val="001B5447"/>
    <w:rsid w:val="001B5FAC"/>
    <w:rsid w:val="001B6796"/>
    <w:rsid w:val="001B7666"/>
    <w:rsid w:val="001B7964"/>
    <w:rsid w:val="001B7A54"/>
    <w:rsid w:val="001C0AC4"/>
    <w:rsid w:val="001C0AD3"/>
    <w:rsid w:val="001C127A"/>
    <w:rsid w:val="001C1C0D"/>
    <w:rsid w:val="001C2FE9"/>
    <w:rsid w:val="001C3988"/>
    <w:rsid w:val="001C3BC6"/>
    <w:rsid w:val="001C3BED"/>
    <w:rsid w:val="001C49F8"/>
    <w:rsid w:val="001C4C3A"/>
    <w:rsid w:val="001C5A62"/>
    <w:rsid w:val="001C631E"/>
    <w:rsid w:val="001C6EAE"/>
    <w:rsid w:val="001C78BC"/>
    <w:rsid w:val="001C78C0"/>
    <w:rsid w:val="001C7986"/>
    <w:rsid w:val="001C7C30"/>
    <w:rsid w:val="001C7F2B"/>
    <w:rsid w:val="001D15EC"/>
    <w:rsid w:val="001D1FD8"/>
    <w:rsid w:val="001D201E"/>
    <w:rsid w:val="001D2555"/>
    <w:rsid w:val="001D2C0D"/>
    <w:rsid w:val="001D2F9D"/>
    <w:rsid w:val="001D4646"/>
    <w:rsid w:val="001D48D9"/>
    <w:rsid w:val="001D54F6"/>
    <w:rsid w:val="001D5580"/>
    <w:rsid w:val="001D5A46"/>
    <w:rsid w:val="001D5DAA"/>
    <w:rsid w:val="001D6A5B"/>
    <w:rsid w:val="001D6EAA"/>
    <w:rsid w:val="001D7ABB"/>
    <w:rsid w:val="001D7B84"/>
    <w:rsid w:val="001E0367"/>
    <w:rsid w:val="001E06F5"/>
    <w:rsid w:val="001E1345"/>
    <w:rsid w:val="001E1816"/>
    <w:rsid w:val="001E231E"/>
    <w:rsid w:val="001E30C6"/>
    <w:rsid w:val="001E37FA"/>
    <w:rsid w:val="001E4489"/>
    <w:rsid w:val="001E4816"/>
    <w:rsid w:val="001E4D09"/>
    <w:rsid w:val="001E54BE"/>
    <w:rsid w:val="001E557F"/>
    <w:rsid w:val="001E5C75"/>
    <w:rsid w:val="001E7D18"/>
    <w:rsid w:val="001F0718"/>
    <w:rsid w:val="001F17BA"/>
    <w:rsid w:val="001F1999"/>
    <w:rsid w:val="001F214E"/>
    <w:rsid w:val="001F24D8"/>
    <w:rsid w:val="001F2604"/>
    <w:rsid w:val="001F2C4D"/>
    <w:rsid w:val="001F3283"/>
    <w:rsid w:val="001F33AE"/>
    <w:rsid w:val="001F444D"/>
    <w:rsid w:val="001F552A"/>
    <w:rsid w:val="001F6261"/>
    <w:rsid w:val="001F62BF"/>
    <w:rsid w:val="001F63C3"/>
    <w:rsid w:val="001F7477"/>
    <w:rsid w:val="001F75E7"/>
    <w:rsid w:val="00201CF4"/>
    <w:rsid w:val="00201FBA"/>
    <w:rsid w:val="0020332D"/>
    <w:rsid w:val="002033B1"/>
    <w:rsid w:val="00203762"/>
    <w:rsid w:val="0020427F"/>
    <w:rsid w:val="00204678"/>
    <w:rsid w:val="0020500D"/>
    <w:rsid w:val="00205CBD"/>
    <w:rsid w:val="00205ED7"/>
    <w:rsid w:val="0020605E"/>
    <w:rsid w:val="002079B7"/>
    <w:rsid w:val="00207BFF"/>
    <w:rsid w:val="00207E72"/>
    <w:rsid w:val="00210658"/>
    <w:rsid w:val="002107E5"/>
    <w:rsid w:val="00210D44"/>
    <w:rsid w:val="002113A8"/>
    <w:rsid w:val="0021146F"/>
    <w:rsid w:val="002118F8"/>
    <w:rsid w:val="0021294F"/>
    <w:rsid w:val="00212A73"/>
    <w:rsid w:val="00213A21"/>
    <w:rsid w:val="0021460C"/>
    <w:rsid w:val="00215CDE"/>
    <w:rsid w:val="0021607C"/>
    <w:rsid w:val="00216228"/>
    <w:rsid w:val="00216276"/>
    <w:rsid w:val="00216A31"/>
    <w:rsid w:val="00216CDE"/>
    <w:rsid w:val="00217DB9"/>
    <w:rsid w:val="00220625"/>
    <w:rsid w:val="00220925"/>
    <w:rsid w:val="002209A5"/>
    <w:rsid w:val="00220AA6"/>
    <w:rsid w:val="002210A7"/>
    <w:rsid w:val="00221C91"/>
    <w:rsid w:val="00221C93"/>
    <w:rsid w:val="00222BAA"/>
    <w:rsid w:val="00222C34"/>
    <w:rsid w:val="00222C57"/>
    <w:rsid w:val="00222D8D"/>
    <w:rsid w:val="00222F7F"/>
    <w:rsid w:val="00222FD6"/>
    <w:rsid w:val="002231D3"/>
    <w:rsid w:val="00223691"/>
    <w:rsid w:val="00223A71"/>
    <w:rsid w:val="00223C75"/>
    <w:rsid w:val="00224536"/>
    <w:rsid w:val="00224F38"/>
    <w:rsid w:val="0022526A"/>
    <w:rsid w:val="00225641"/>
    <w:rsid w:val="00225707"/>
    <w:rsid w:val="00225F5A"/>
    <w:rsid w:val="00226431"/>
    <w:rsid w:val="0022645A"/>
    <w:rsid w:val="002266E5"/>
    <w:rsid w:val="00227983"/>
    <w:rsid w:val="00227DCB"/>
    <w:rsid w:val="00230296"/>
    <w:rsid w:val="00230AB3"/>
    <w:rsid w:val="00230BF5"/>
    <w:rsid w:val="002319EF"/>
    <w:rsid w:val="00231BF7"/>
    <w:rsid w:val="00231C3D"/>
    <w:rsid w:val="00232175"/>
    <w:rsid w:val="002328B2"/>
    <w:rsid w:val="00232E0A"/>
    <w:rsid w:val="00233693"/>
    <w:rsid w:val="00235698"/>
    <w:rsid w:val="00236301"/>
    <w:rsid w:val="00236FE4"/>
    <w:rsid w:val="002376A1"/>
    <w:rsid w:val="00240550"/>
    <w:rsid w:val="00240933"/>
    <w:rsid w:val="00241243"/>
    <w:rsid w:val="00241421"/>
    <w:rsid w:val="00241ADD"/>
    <w:rsid w:val="00241F86"/>
    <w:rsid w:val="002422D5"/>
    <w:rsid w:val="002435D5"/>
    <w:rsid w:val="00244006"/>
    <w:rsid w:val="0024467D"/>
    <w:rsid w:val="00244DC0"/>
    <w:rsid w:val="002454DE"/>
    <w:rsid w:val="00246BE3"/>
    <w:rsid w:val="00246E1C"/>
    <w:rsid w:val="00247F69"/>
    <w:rsid w:val="0025014C"/>
    <w:rsid w:val="00250583"/>
    <w:rsid w:val="002505DE"/>
    <w:rsid w:val="002506BA"/>
    <w:rsid w:val="00250B3D"/>
    <w:rsid w:val="00250B8E"/>
    <w:rsid w:val="00250D46"/>
    <w:rsid w:val="00250DEE"/>
    <w:rsid w:val="00250E92"/>
    <w:rsid w:val="00250EEC"/>
    <w:rsid w:val="002514C1"/>
    <w:rsid w:val="00251600"/>
    <w:rsid w:val="00251D0E"/>
    <w:rsid w:val="00251DAD"/>
    <w:rsid w:val="00251F59"/>
    <w:rsid w:val="002521EF"/>
    <w:rsid w:val="00252912"/>
    <w:rsid w:val="00252AEA"/>
    <w:rsid w:val="002545DE"/>
    <w:rsid w:val="00255698"/>
    <w:rsid w:val="0025627E"/>
    <w:rsid w:val="002568CD"/>
    <w:rsid w:val="00256BEB"/>
    <w:rsid w:val="00257A59"/>
    <w:rsid w:val="00257D34"/>
    <w:rsid w:val="00260249"/>
    <w:rsid w:val="00260372"/>
    <w:rsid w:val="0026046F"/>
    <w:rsid w:val="00260AF0"/>
    <w:rsid w:val="00261E92"/>
    <w:rsid w:val="00263078"/>
    <w:rsid w:val="00263369"/>
    <w:rsid w:val="0026454D"/>
    <w:rsid w:val="0026492A"/>
    <w:rsid w:val="00264DC6"/>
    <w:rsid w:val="00265885"/>
    <w:rsid w:val="00265FB8"/>
    <w:rsid w:val="0026635B"/>
    <w:rsid w:val="00266833"/>
    <w:rsid w:val="0026704A"/>
    <w:rsid w:val="00267BE2"/>
    <w:rsid w:val="00270A84"/>
    <w:rsid w:val="00270A8F"/>
    <w:rsid w:val="00271229"/>
    <w:rsid w:val="00271368"/>
    <w:rsid w:val="00271537"/>
    <w:rsid w:val="00272092"/>
    <w:rsid w:val="00272256"/>
    <w:rsid w:val="002728B7"/>
    <w:rsid w:val="002728CD"/>
    <w:rsid w:val="00274FC1"/>
    <w:rsid w:val="0027726C"/>
    <w:rsid w:val="00277437"/>
    <w:rsid w:val="00277643"/>
    <w:rsid w:val="00277FD0"/>
    <w:rsid w:val="0028066C"/>
    <w:rsid w:val="00281498"/>
    <w:rsid w:val="00281D5B"/>
    <w:rsid w:val="00282645"/>
    <w:rsid w:val="0028283F"/>
    <w:rsid w:val="002836D3"/>
    <w:rsid w:val="0028494A"/>
    <w:rsid w:val="00284A37"/>
    <w:rsid w:val="00284B90"/>
    <w:rsid w:val="002852AF"/>
    <w:rsid w:val="00285300"/>
    <w:rsid w:val="002856E7"/>
    <w:rsid w:val="002863BB"/>
    <w:rsid w:val="00286EB6"/>
    <w:rsid w:val="0029013C"/>
    <w:rsid w:val="002905D1"/>
    <w:rsid w:val="00290E95"/>
    <w:rsid w:val="00291A15"/>
    <w:rsid w:val="0029219F"/>
    <w:rsid w:val="002922B1"/>
    <w:rsid w:val="002929E8"/>
    <w:rsid w:val="00292BB7"/>
    <w:rsid w:val="002931CB"/>
    <w:rsid w:val="00293EF4"/>
    <w:rsid w:val="00293FBF"/>
    <w:rsid w:val="00294BF8"/>
    <w:rsid w:val="00294F5E"/>
    <w:rsid w:val="0029579D"/>
    <w:rsid w:val="00295808"/>
    <w:rsid w:val="00295F27"/>
    <w:rsid w:val="00296E42"/>
    <w:rsid w:val="00297063"/>
    <w:rsid w:val="00297443"/>
    <w:rsid w:val="00297445"/>
    <w:rsid w:val="00297693"/>
    <w:rsid w:val="00297A6A"/>
    <w:rsid w:val="002A079C"/>
    <w:rsid w:val="002A0882"/>
    <w:rsid w:val="002A0908"/>
    <w:rsid w:val="002A1B42"/>
    <w:rsid w:val="002A1C37"/>
    <w:rsid w:val="002A2485"/>
    <w:rsid w:val="002A3179"/>
    <w:rsid w:val="002A3478"/>
    <w:rsid w:val="002A3667"/>
    <w:rsid w:val="002A3DDE"/>
    <w:rsid w:val="002A3E7A"/>
    <w:rsid w:val="002A470B"/>
    <w:rsid w:val="002A4BFC"/>
    <w:rsid w:val="002A5F63"/>
    <w:rsid w:val="002A64AF"/>
    <w:rsid w:val="002A6C68"/>
    <w:rsid w:val="002A72C2"/>
    <w:rsid w:val="002A763F"/>
    <w:rsid w:val="002A770B"/>
    <w:rsid w:val="002A7CF8"/>
    <w:rsid w:val="002A7FB2"/>
    <w:rsid w:val="002B0196"/>
    <w:rsid w:val="002B06FB"/>
    <w:rsid w:val="002B0937"/>
    <w:rsid w:val="002B0989"/>
    <w:rsid w:val="002B159D"/>
    <w:rsid w:val="002B16A4"/>
    <w:rsid w:val="002B2EF1"/>
    <w:rsid w:val="002B412D"/>
    <w:rsid w:val="002B419C"/>
    <w:rsid w:val="002B41D1"/>
    <w:rsid w:val="002B49D5"/>
    <w:rsid w:val="002B58C0"/>
    <w:rsid w:val="002B69E0"/>
    <w:rsid w:val="002B6CEC"/>
    <w:rsid w:val="002B7AFD"/>
    <w:rsid w:val="002B7E97"/>
    <w:rsid w:val="002C1055"/>
    <w:rsid w:val="002C11D7"/>
    <w:rsid w:val="002C18E5"/>
    <w:rsid w:val="002C1A93"/>
    <w:rsid w:val="002C2311"/>
    <w:rsid w:val="002C26F4"/>
    <w:rsid w:val="002C2762"/>
    <w:rsid w:val="002C2786"/>
    <w:rsid w:val="002C345B"/>
    <w:rsid w:val="002C361B"/>
    <w:rsid w:val="002C3873"/>
    <w:rsid w:val="002C3B63"/>
    <w:rsid w:val="002C41ED"/>
    <w:rsid w:val="002C4264"/>
    <w:rsid w:val="002C4874"/>
    <w:rsid w:val="002C5082"/>
    <w:rsid w:val="002C517D"/>
    <w:rsid w:val="002C5530"/>
    <w:rsid w:val="002C5738"/>
    <w:rsid w:val="002C5FE2"/>
    <w:rsid w:val="002C640A"/>
    <w:rsid w:val="002C6BC7"/>
    <w:rsid w:val="002C6F6E"/>
    <w:rsid w:val="002D00DB"/>
    <w:rsid w:val="002D1742"/>
    <w:rsid w:val="002D187F"/>
    <w:rsid w:val="002D1EDD"/>
    <w:rsid w:val="002D21B4"/>
    <w:rsid w:val="002D2A09"/>
    <w:rsid w:val="002D3564"/>
    <w:rsid w:val="002D43B5"/>
    <w:rsid w:val="002D51D7"/>
    <w:rsid w:val="002D529E"/>
    <w:rsid w:val="002D6DEB"/>
    <w:rsid w:val="002D7943"/>
    <w:rsid w:val="002D7A38"/>
    <w:rsid w:val="002D7B6A"/>
    <w:rsid w:val="002E0223"/>
    <w:rsid w:val="002E07CA"/>
    <w:rsid w:val="002E0950"/>
    <w:rsid w:val="002E0CD5"/>
    <w:rsid w:val="002E13E4"/>
    <w:rsid w:val="002E13E9"/>
    <w:rsid w:val="002E1C76"/>
    <w:rsid w:val="002E2B61"/>
    <w:rsid w:val="002E2C16"/>
    <w:rsid w:val="002E335A"/>
    <w:rsid w:val="002E3AC7"/>
    <w:rsid w:val="002E461F"/>
    <w:rsid w:val="002E50BC"/>
    <w:rsid w:val="002E573D"/>
    <w:rsid w:val="002E5E8D"/>
    <w:rsid w:val="002E5FD3"/>
    <w:rsid w:val="002E65C4"/>
    <w:rsid w:val="002E6C92"/>
    <w:rsid w:val="002E6D16"/>
    <w:rsid w:val="002E7086"/>
    <w:rsid w:val="002E72C9"/>
    <w:rsid w:val="002E7C34"/>
    <w:rsid w:val="002F0580"/>
    <w:rsid w:val="002F0802"/>
    <w:rsid w:val="002F22B5"/>
    <w:rsid w:val="002F2DB8"/>
    <w:rsid w:val="002F2DF9"/>
    <w:rsid w:val="002F2EEB"/>
    <w:rsid w:val="002F3125"/>
    <w:rsid w:val="002F334A"/>
    <w:rsid w:val="002F3A56"/>
    <w:rsid w:val="002F5EC2"/>
    <w:rsid w:val="002F6575"/>
    <w:rsid w:val="002F66A8"/>
    <w:rsid w:val="002F6B73"/>
    <w:rsid w:val="002F741D"/>
    <w:rsid w:val="002F78D7"/>
    <w:rsid w:val="002F7BB6"/>
    <w:rsid w:val="002F7BF5"/>
    <w:rsid w:val="00300946"/>
    <w:rsid w:val="00300D2B"/>
    <w:rsid w:val="0030103B"/>
    <w:rsid w:val="003020B2"/>
    <w:rsid w:val="00302704"/>
    <w:rsid w:val="003041D2"/>
    <w:rsid w:val="00304CD3"/>
    <w:rsid w:val="003050BE"/>
    <w:rsid w:val="0030562D"/>
    <w:rsid w:val="00305BFE"/>
    <w:rsid w:val="00305C42"/>
    <w:rsid w:val="0030607F"/>
    <w:rsid w:val="00306339"/>
    <w:rsid w:val="00306663"/>
    <w:rsid w:val="0030737B"/>
    <w:rsid w:val="003073E9"/>
    <w:rsid w:val="0030797B"/>
    <w:rsid w:val="003107F2"/>
    <w:rsid w:val="00310845"/>
    <w:rsid w:val="00310A68"/>
    <w:rsid w:val="00310AC5"/>
    <w:rsid w:val="00314965"/>
    <w:rsid w:val="00315D9F"/>
    <w:rsid w:val="00315E38"/>
    <w:rsid w:val="0031717C"/>
    <w:rsid w:val="003178B5"/>
    <w:rsid w:val="00317ADF"/>
    <w:rsid w:val="00317BEE"/>
    <w:rsid w:val="003208C8"/>
    <w:rsid w:val="00320E10"/>
    <w:rsid w:val="00321C95"/>
    <w:rsid w:val="0032218E"/>
    <w:rsid w:val="00322213"/>
    <w:rsid w:val="0032269A"/>
    <w:rsid w:val="00323464"/>
    <w:rsid w:val="00324394"/>
    <w:rsid w:val="00325B0A"/>
    <w:rsid w:val="00325F9E"/>
    <w:rsid w:val="0032622A"/>
    <w:rsid w:val="003267DD"/>
    <w:rsid w:val="00326987"/>
    <w:rsid w:val="003275D9"/>
    <w:rsid w:val="003279D3"/>
    <w:rsid w:val="003301C5"/>
    <w:rsid w:val="00330728"/>
    <w:rsid w:val="00330A13"/>
    <w:rsid w:val="00330F88"/>
    <w:rsid w:val="003310C7"/>
    <w:rsid w:val="00331348"/>
    <w:rsid w:val="00331565"/>
    <w:rsid w:val="003315C7"/>
    <w:rsid w:val="00331918"/>
    <w:rsid w:val="00331D48"/>
    <w:rsid w:val="00333479"/>
    <w:rsid w:val="003335FF"/>
    <w:rsid w:val="00333B2B"/>
    <w:rsid w:val="00333F46"/>
    <w:rsid w:val="00334C5A"/>
    <w:rsid w:val="00334D7B"/>
    <w:rsid w:val="00334DFE"/>
    <w:rsid w:val="003354DD"/>
    <w:rsid w:val="0033571D"/>
    <w:rsid w:val="00335DAF"/>
    <w:rsid w:val="00335F59"/>
    <w:rsid w:val="00336D80"/>
    <w:rsid w:val="00336FAC"/>
    <w:rsid w:val="003372E7"/>
    <w:rsid w:val="003373B8"/>
    <w:rsid w:val="003373BA"/>
    <w:rsid w:val="003375A7"/>
    <w:rsid w:val="00342102"/>
    <w:rsid w:val="00342121"/>
    <w:rsid w:val="00342570"/>
    <w:rsid w:val="00342A08"/>
    <w:rsid w:val="003435B6"/>
    <w:rsid w:val="0034364E"/>
    <w:rsid w:val="00344328"/>
    <w:rsid w:val="0034500D"/>
    <w:rsid w:val="0034533F"/>
    <w:rsid w:val="00347DE3"/>
    <w:rsid w:val="00350439"/>
    <w:rsid w:val="00351538"/>
    <w:rsid w:val="00351AFC"/>
    <w:rsid w:val="00351B78"/>
    <w:rsid w:val="00351D1D"/>
    <w:rsid w:val="00351D35"/>
    <w:rsid w:val="00351F77"/>
    <w:rsid w:val="00352612"/>
    <w:rsid w:val="0035273B"/>
    <w:rsid w:val="00352AA0"/>
    <w:rsid w:val="00352D51"/>
    <w:rsid w:val="00353275"/>
    <w:rsid w:val="00353957"/>
    <w:rsid w:val="0035408D"/>
    <w:rsid w:val="00354896"/>
    <w:rsid w:val="00355AE9"/>
    <w:rsid w:val="00356426"/>
    <w:rsid w:val="00356B85"/>
    <w:rsid w:val="00357F5E"/>
    <w:rsid w:val="00357F77"/>
    <w:rsid w:val="0036001F"/>
    <w:rsid w:val="0036178E"/>
    <w:rsid w:val="003618BE"/>
    <w:rsid w:val="00361958"/>
    <w:rsid w:val="0036293E"/>
    <w:rsid w:val="003629E5"/>
    <w:rsid w:val="003632D3"/>
    <w:rsid w:val="00363C83"/>
    <w:rsid w:val="00363FDA"/>
    <w:rsid w:val="00364855"/>
    <w:rsid w:val="00365771"/>
    <w:rsid w:val="00365AF8"/>
    <w:rsid w:val="003662B4"/>
    <w:rsid w:val="003663C1"/>
    <w:rsid w:val="0036643A"/>
    <w:rsid w:val="0036663E"/>
    <w:rsid w:val="00366E46"/>
    <w:rsid w:val="00366F60"/>
    <w:rsid w:val="003670DC"/>
    <w:rsid w:val="003678A6"/>
    <w:rsid w:val="00370EC1"/>
    <w:rsid w:val="003710B8"/>
    <w:rsid w:val="00372306"/>
    <w:rsid w:val="0037274D"/>
    <w:rsid w:val="0037327D"/>
    <w:rsid w:val="003734C0"/>
    <w:rsid w:val="003749EF"/>
    <w:rsid w:val="00374A03"/>
    <w:rsid w:val="003756DE"/>
    <w:rsid w:val="00376644"/>
    <w:rsid w:val="003766C2"/>
    <w:rsid w:val="003766EC"/>
    <w:rsid w:val="0037773B"/>
    <w:rsid w:val="003779C2"/>
    <w:rsid w:val="00380655"/>
    <w:rsid w:val="0038068D"/>
    <w:rsid w:val="00380700"/>
    <w:rsid w:val="00380B07"/>
    <w:rsid w:val="00381FD5"/>
    <w:rsid w:val="003822C5"/>
    <w:rsid w:val="003826D5"/>
    <w:rsid w:val="003829BB"/>
    <w:rsid w:val="00382D5A"/>
    <w:rsid w:val="00383C88"/>
    <w:rsid w:val="0038426F"/>
    <w:rsid w:val="00384B82"/>
    <w:rsid w:val="00384E9C"/>
    <w:rsid w:val="00384F5B"/>
    <w:rsid w:val="00385693"/>
    <w:rsid w:val="0038605F"/>
    <w:rsid w:val="003869B0"/>
    <w:rsid w:val="003875BC"/>
    <w:rsid w:val="00387C55"/>
    <w:rsid w:val="00390FB7"/>
    <w:rsid w:val="00391435"/>
    <w:rsid w:val="003918B1"/>
    <w:rsid w:val="00391C8B"/>
    <w:rsid w:val="00391F5D"/>
    <w:rsid w:val="003939F1"/>
    <w:rsid w:val="003950BD"/>
    <w:rsid w:val="00395DD5"/>
    <w:rsid w:val="0039604E"/>
    <w:rsid w:val="003960B6"/>
    <w:rsid w:val="00396D41"/>
    <w:rsid w:val="003970C1"/>
    <w:rsid w:val="003972AF"/>
    <w:rsid w:val="003976D9"/>
    <w:rsid w:val="0039794A"/>
    <w:rsid w:val="003979CE"/>
    <w:rsid w:val="00397AF0"/>
    <w:rsid w:val="003A03C1"/>
    <w:rsid w:val="003A14B1"/>
    <w:rsid w:val="003A1CEB"/>
    <w:rsid w:val="003A2229"/>
    <w:rsid w:val="003A275E"/>
    <w:rsid w:val="003A39C2"/>
    <w:rsid w:val="003A5027"/>
    <w:rsid w:val="003A52C1"/>
    <w:rsid w:val="003A56D5"/>
    <w:rsid w:val="003A61E9"/>
    <w:rsid w:val="003A6256"/>
    <w:rsid w:val="003A6CA3"/>
    <w:rsid w:val="003A721C"/>
    <w:rsid w:val="003A7A7E"/>
    <w:rsid w:val="003A7B0F"/>
    <w:rsid w:val="003B1880"/>
    <w:rsid w:val="003B2031"/>
    <w:rsid w:val="003B2BA1"/>
    <w:rsid w:val="003B2C47"/>
    <w:rsid w:val="003B2E4F"/>
    <w:rsid w:val="003B3D5A"/>
    <w:rsid w:val="003B3DBC"/>
    <w:rsid w:val="003B43BE"/>
    <w:rsid w:val="003B46EC"/>
    <w:rsid w:val="003B497B"/>
    <w:rsid w:val="003B6099"/>
    <w:rsid w:val="003B6837"/>
    <w:rsid w:val="003B68B2"/>
    <w:rsid w:val="003B6935"/>
    <w:rsid w:val="003B6C77"/>
    <w:rsid w:val="003B79A3"/>
    <w:rsid w:val="003C0176"/>
    <w:rsid w:val="003C1206"/>
    <w:rsid w:val="003C21FF"/>
    <w:rsid w:val="003C2FF1"/>
    <w:rsid w:val="003C373A"/>
    <w:rsid w:val="003C485C"/>
    <w:rsid w:val="003C48B1"/>
    <w:rsid w:val="003C4B66"/>
    <w:rsid w:val="003C4C40"/>
    <w:rsid w:val="003C50A0"/>
    <w:rsid w:val="003C53D0"/>
    <w:rsid w:val="003C5839"/>
    <w:rsid w:val="003C5D22"/>
    <w:rsid w:val="003C6065"/>
    <w:rsid w:val="003C715E"/>
    <w:rsid w:val="003C71E7"/>
    <w:rsid w:val="003C7CC3"/>
    <w:rsid w:val="003D0258"/>
    <w:rsid w:val="003D03C1"/>
    <w:rsid w:val="003D07CB"/>
    <w:rsid w:val="003D0982"/>
    <w:rsid w:val="003D0C56"/>
    <w:rsid w:val="003D0E9F"/>
    <w:rsid w:val="003D2296"/>
    <w:rsid w:val="003D3256"/>
    <w:rsid w:val="003D4183"/>
    <w:rsid w:val="003D42DC"/>
    <w:rsid w:val="003D4ABE"/>
    <w:rsid w:val="003D4F8D"/>
    <w:rsid w:val="003D53AB"/>
    <w:rsid w:val="003D68AB"/>
    <w:rsid w:val="003D6DD5"/>
    <w:rsid w:val="003D71AF"/>
    <w:rsid w:val="003D7889"/>
    <w:rsid w:val="003D7DD8"/>
    <w:rsid w:val="003E029C"/>
    <w:rsid w:val="003E03D9"/>
    <w:rsid w:val="003E0B84"/>
    <w:rsid w:val="003E1AB8"/>
    <w:rsid w:val="003E1DB4"/>
    <w:rsid w:val="003E1EB1"/>
    <w:rsid w:val="003E1FD7"/>
    <w:rsid w:val="003E258F"/>
    <w:rsid w:val="003E3FA0"/>
    <w:rsid w:val="003E4029"/>
    <w:rsid w:val="003E476F"/>
    <w:rsid w:val="003E60A6"/>
    <w:rsid w:val="003E6888"/>
    <w:rsid w:val="003E68F4"/>
    <w:rsid w:val="003E694C"/>
    <w:rsid w:val="003E7D6F"/>
    <w:rsid w:val="003E7FD1"/>
    <w:rsid w:val="003F095A"/>
    <w:rsid w:val="003F09C2"/>
    <w:rsid w:val="003F0D41"/>
    <w:rsid w:val="003F12A2"/>
    <w:rsid w:val="003F151C"/>
    <w:rsid w:val="003F1566"/>
    <w:rsid w:val="003F1A71"/>
    <w:rsid w:val="003F1B26"/>
    <w:rsid w:val="003F1E4A"/>
    <w:rsid w:val="003F2911"/>
    <w:rsid w:val="003F2971"/>
    <w:rsid w:val="003F297D"/>
    <w:rsid w:val="003F2C4F"/>
    <w:rsid w:val="003F36CB"/>
    <w:rsid w:val="003F38F4"/>
    <w:rsid w:val="003F3D83"/>
    <w:rsid w:val="003F401F"/>
    <w:rsid w:val="003F46B1"/>
    <w:rsid w:val="003F4991"/>
    <w:rsid w:val="003F4F1F"/>
    <w:rsid w:val="003F5309"/>
    <w:rsid w:val="003F5CE7"/>
    <w:rsid w:val="003F60FB"/>
    <w:rsid w:val="003F6315"/>
    <w:rsid w:val="003F693F"/>
    <w:rsid w:val="003F6990"/>
    <w:rsid w:val="003F6DA2"/>
    <w:rsid w:val="003F712A"/>
    <w:rsid w:val="003F7472"/>
    <w:rsid w:val="0040044E"/>
    <w:rsid w:val="004017D6"/>
    <w:rsid w:val="00401C6F"/>
    <w:rsid w:val="00402A34"/>
    <w:rsid w:val="00403B8A"/>
    <w:rsid w:val="00403BF0"/>
    <w:rsid w:val="004041D6"/>
    <w:rsid w:val="0040439E"/>
    <w:rsid w:val="00404531"/>
    <w:rsid w:val="00404B50"/>
    <w:rsid w:val="004078A6"/>
    <w:rsid w:val="004106A6"/>
    <w:rsid w:val="0041110F"/>
    <w:rsid w:val="00412ACC"/>
    <w:rsid w:val="00413B45"/>
    <w:rsid w:val="00413D42"/>
    <w:rsid w:val="0041405B"/>
    <w:rsid w:val="00414429"/>
    <w:rsid w:val="00414500"/>
    <w:rsid w:val="0041495B"/>
    <w:rsid w:val="00414A2C"/>
    <w:rsid w:val="00414B58"/>
    <w:rsid w:val="00414FB6"/>
    <w:rsid w:val="00417B60"/>
    <w:rsid w:val="00420186"/>
    <w:rsid w:val="00420794"/>
    <w:rsid w:val="0042087D"/>
    <w:rsid w:val="004219DA"/>
    <w:rsid w:val="00421C84"/>
    <w:rsid w:val="00422D9B"/>
    <w:rsid w:val="0042321B"/>
    <w:rsid w:val="0042370F"/>
    <w:rsid w:val="00423D7D"/>
    <w:rsid w:val="00424860"/>
    <w:rsid w:val="004248CD"/>
    <w:rsid w:val="00424924"/>
    <w:rsid w:val="00424C4C"/>
    <w:rsid w:val="00424F5B"/>
    <w:rsid w:val="00425B36"/>
    <w:rsid w:val="00426771"/>
    <w:rsid w:val="004274A9"/>
    <w:rsid w:val="004277A7"/>
    <w:rsid w:val="00427A4E"/>
    <w:rsid w:val="00427BDE"/>
    <w:rsid w:val="00427FB8"/>
    <w:rsid w:val="0043023C"/>
    <w:rsid w:val="00430F93"/>
    <w:rsid w:val="004312BF"/>
    <w:rsid w:val="00431A1A"/>
    <w:rsid w:val="0043283C"/>
    <w:rsid w:val="00432FCD"/>
    <w:rsid w:val="00433FCB"/>
    <w:rsid w:val="00434121"/>
    <w:rsid w:val="00434579"/>
    <w:rsid w:val="0043476F"/>
    <w:rsid w:val="00435C7B"/>
    <w:rsid w:val="00436C17"/>
    <w:rsid w:val="00436EE9"/>
    <w:rsid w:val="00436F71"/>
    <w:rsid w:val="004372E6"/>
    <w:rsid w:val="0044009A"/>
    <w:rsid w:val="00440E52"/>
    <w:rsid w:val="00441441"/>
    <w:rsid w:val="004416FD"/>
    <w:rsid w:val="00441DB7"/>
    <w:rsid w:val="0044224B"/>
    <w:rsid w:val="00442531"/>
    <w:rsid w:val="0044264D"/>
    <w:rsid w:val="00442D7F"/>
    <w:rsid w:val="00444B8D"/>
    <w:rsid w:val="0044562D"/>
    <w:rsid w:val="00445B34"/>
    <w:rsid w:val="0044614D"/>
    <w:rsid w:val="004464BB"/>
    <w:rsid w:val="00446FFC"/>
    <w:rsid w:val="004472AB"/>
    <w:rsid w:val="0044763A"/>
    <w:rsid w:val="00451366"/>
    <w:rsid w:val="0045189D"/>
    <w:rsid w:val="00451D2F"/>
    <w:rsid w:val="00451F5A"/>
    <w:rsid w:val="00452550"/>
    <w:rsid w:val="00452A89"/>
    <w:rsid w:val="00452CD4"/>
    <w:rsid w:val="00452F44"/>
    <w:rsid w:val="00452FD9"/>
    <w:rsid w:val="00452FDB"/>
    <w:rsid w:val="00453196"/>
    <w:rsid w:val="00453873"/>
    <w:rsid w:val="00454216"/>
    <w:rsid w:val="0045568E"/>
    <w:rsid w:val="00456A87"/>
    <w:rsid w:val="00456E64"/>
    <w:rsid w:val="00457236"/>
    <w:rsid w:val="00457254"/>
    <w:rsid w:val="00457660"/>
    <w:rsid w:val="00457870"/>
    <w:rsid w:val="0046001C"/>
    <w:rsid w:val="0046040E"/>
    <w:rsid w:val="00460DAB"/>
    <w:rsid w:val="00460EFD"/>
    <w:rsid w:val="0046112D"/>
    <w:rsid w:val="004614F0"/>
    <w:rsid w:val="00461738"/>
    <w:rsid w:val="004619F2"/>
    <w:rsid w:val="00461DEF"/>
    <w:rsid w:val="00462B40"/>
    <w:rsid w:val="00462B71"/>
    <w:rsid w:val="00462D71"/>
    <w:rsid w:val="0046330B"/>
    <w:rsid w:val="00463675"/>
    <w:rsid w:val="00463712"/>
    <w:rsid w:val="00463B46"/>
    <w:rsid w:val="004644A1"/>
    <w:rsid w:val="004644C4"/>
    <w:rsid w:val="00464754"/>
    <w:rsid w:val="004648D1"/>
    <w:rsid w:val="00464EAA"/>
    <w:rsid w:val="00464F7B"/>
    <w:rsid w:val="004662F8"/>
    <w:rsid w:val="00466676"/>
    <w:rsid w:val="00466977"/>
    <w:rsid w:val="004669D1"/>
    <w:rsid w:val="004674FA"/>
    <w:rsid w:val="00467643"/>
    <w:rsid w:val="00467859"/>
    <w:rsid w:val="004678EF"/>
    <w:rsid w:val="00470BC2"/>
    <w:rsid w:val="00471C9C"/>
    <w:rsid w:val="00471EEF"/>
    <w:rsid w:val="0047208C"/>
    <w:rsid w:val="00472373"/>
    <w:rsid w:val="0047281E"/>
    <w:rsid w:val="00472A52"/>
    <w:rsid w:val="0047360C"/>
    <w:rsid w:val="0047418E"/>
    <w:rsid w:val="00475D84"/>
    <w:rsid w:val="00476A3A"/>
    <w:rsid w:val="00477FA2"/>
    <w:rsid w:val="00480B3E"/>
    <w:rsid w:val="00482B98"/>
    <w:rsid w:val="00483184"/>
    <w:rsid w:val="0048349A"/>
    <w:rsid w:val="004837BE"/>
    <w:rsid w:val="0048405F"/>
    <w:rsid w:val="004844F0"/>
    <w:rsid w:val="00484A86"/>
    <w:rsid w:val="004851FE"/>
    <w:rsid w:val="0048520A"/>
    <w:rsid w:val="00485E95"/>
    <w:rsid w:val="00485F91"/>
    <w:rsid w:val="00486DEA"/>
    <w:rsid w:val="00487474"/>
    <w:rsid w:val="00490A3A"/>
    <w:rsid w:val="00490A7A"/>
    <w:rsid w:val="0049109D"/>
    <w:rsid w:val="00491481"/>
    <w:rsid w:val="004917AB"/>
    <w:rsid w:val="00491844"/>
    <w:rsid w:val="0049242E"/>
    <w:rsid w:val="00492999"/>
    <w:rsid w:val="00492DDA"/>
    <w:rsid w:val="0049317E"/>
    <w:rsid w:val="004943DD"/>
    <w:rsid w:val="004945DF"/>
    <w:rsid w:val="004947F7"/>
    <w:rsid w:val="00494A2B"/>
    <w:rsid w:val="004958C1"/>
    <w:rsid w:val="004961F5"/>
    <w:rsid w:val="004964D3"/>
    <w:rsid w:val="00496792"/>
    <w:rsid w:val="004976B7"/>
    <w:rsid w:val="004A0894"/>
    <w:rsid w:val="004A09D8"/>
    <w:rsid w:val="004A0B9F"/>
    <w:rsid w:val="004A100F"/>
    <w:rsid w:val="004A166A"/>
    <w:rsid w:val="004A1E96"/>
    <w:rsid w:val="004A28AC"/>
    <w:rsid w:val="004A28F5"/>
    <w:rsid w:val="004A2B2F"/>
    <w:rsid w:val="004A3192"/>
    <w:rsid w:val="004A358F"/>
    <w:rsid w:val="004A3747"/>
    <w:rsid w:val="004A3AEE"/>
    <w:rsid w:val="004A4658"/>
    <w:rsid w:val="004A4952"/>
    <w:rsid w:val="004A4B7F"/>
    <w:rsid w:val="004A4E86"/>
    <w:rsid w:val="004A554D"/>
    <w:rsid w:val="004A5B58"/>
    <w:rsid w:val="004A6136"/>
    <w:rsid w:val="004A7804"/>
    <w:rsid w:val="004A7BD9"/>
    <w:rsid w:val="004B0413"/>
    <w:rsid w:val="004B0DF5"/>
    <w:rsid w:val="004B1763"/>
    <w:rsid w:val="004B1AFE"/>
    <w:rsid w:val="004B1DE9"/>
    <w:rsid w:val="004B2009"/>
    <w:rsid w:val="004B21FF"/>
    <w:rsid w:val="004B222E"/>
    <w:rsid w:val="004B3805"/>
    <w:rsid w:val="004B3A64"/>
    <w:rsid w:val="004B3DEC"/>
    <w:rsid w:val="004B3FE2"/>
    <w:rsid w:val="004B4476"/>
    <w:rsid w:val="004B4DB3"/>
    <w:rsid w:val="004B4E9D"/>
    <w:rsid w:val="004B5659"/>
    <w:rsid w:val="004B5A7D"/>
    <w:rsid w:val="004B5C9E"/>
    <w:rsid w:val="004B60F5"/>
    <w:rsid w:val="004B6112"/>
    <w:rsid w:val="004B6229"/>
    <w:rsid w:val="004B6379"/>
    <w:rsid w:val="004B658D"/>
    <w:rsid w:val="004B66C3"/>
    <w:rsid w:val="004B6943"/>
    <w:rsid w:val="004B6C33"/>
    <w:rsid w:val="004B7165"/>
    <w:rsid w:val="004B763F"/>
    <w:rsid w:val="004B79AE"/>
    <w:rsid w:val="004B79D8"/>
    <w:rsid w:val="004C0FCD"/>
    <w:rsid w:val="004C13FF"/>
    <w:rsid w:val="004C14EE"/>
    <w:rsid w:val="004C173B"/>
    <w:rsid w:val="004C186C"/>
    <w:rsid w:val="004C271E"/>
    <w:rsid w:val="004C3404"/>
    <w:rsid w:val="004C39CA"/>
    <w:rsid w:val="004C4198"/>
    <w:rsid w:val="004C41CA"/>
    <w:rsid w:val="004C4417"/>
    <w:rsid w:val="004C6215"/>
    <w:rsid w:val="004C6D16"/>
    <w:rsid w:val="004C6DF9"/>
    <w:rsid w:val="004C7CB1"/>
    <w:rsid w:val="004D008C"/>
    <w:rsid w:val="004D029A"/>
    <w:rsid w:val="004D1E0E"/>
    <w:rsid w:val="004D38EC"/>
    <w:rsid w:val="004D3F23"/>
    <w:rsid w:val="004D43FE"/>
    <w:rsid w:val="004D5083"/>
    <w:rsid w:val="004D53FE"/>
    <w:rsid w:val="004D575F"/>
    <w:rsid w:val="004D5A06"/>
    <w:rsid w:val="004D6101"/>
    <w:rsid w:val="004D61E8"/>
    <w:rsid w:val="004D63DF"/>
    <w:rsid w:val="004D7508"/>
    <w:rsid w:val="004D75DB"/>
    <w:rsid w:val="004D76F7"/>
    <w:rsid w:val="004D7B86"/>
    <w:rsid w:val="004D7C42"/>
    <w:rsid w:val="004D7C8D"/>
    <w:rsid w:val="004E00A4"/>
    <w:rsid w:val="004E08CF"/>
    <w:rsid w:val="004E0A5B"/>
    <w:rsid w:val="004E2303"/>
    <w:rsid w:val="004E25AD"/>
    <w:rsid w:val="004E296A"/>
    <w:rsid w:val="004E2DAA"/>
    <w:rsid w:val="004E3595"/>
    <w:rsid w:val="004E3963"/>
    <w:rsid w:val="004E4514"/>
    <w:rsid w:val="004E4525"/>
    <w:rsid w:val="004E4C85"/>
    <w:rsid w:val="004E4E26"/>
    <w:rsid w:val="004E51A1"/>
    <w:rsid w:val="004E556E"/>
    <w:rsid w:val="004E57B2"/>
    <w:rsid w:val="004E5937"/>
    <w:rsid w:val="004E61F2"/>
    <w:rsid w:val="004E63E5"/>
    <w:rsid w:val="004E689A"/>
    <w:rsid w:val="004E7659"/>
    <w:rsid w:val="004F03C0"/>
    <w:rsid w:val="004F0639"/>
    <w:rsid w:val="004F081F"/>
    <w:rsid w:val="004F1923"/>
    <w:rsid w:val="004F1D6E"/>
    <w:rsid w:val="004F22A1"/>
    <w:rsid w:val="004F2A6C"/>
    <w:rsid w:val="004F3C3F"/>
    <w:rsid w:val="004F3CCC"/>
    <w:rsid w:val="004F3EF9"/>
    <w:rsid w:val="004F498F"/>
    <w:rsid w:val="004F4C8E"/>
    <w:rsid w:val="004F5707"/>
    <w:rsid w:val="004F5FD1"/>
    <w:rsid w:val="004F65F6"/>
    <w:rsid w:val="004F67EE"/>
    <w:rsid w:val="004F6BB0"/>
    <w:rsid w:val="004F6CEB"/>
    <w:rsid w:val="004F7728"/>
    <w:rsid w:val="00500415"/>
    <w:rsid w:val="00500C8F"/>
    <w:rsid w:val="005010D5"/>
    <w:rsid w:val="00501685"/>
    <w:rsid w:val="00502498"/>
    <w:rsid w:val="005024DB"/>
    <w:rsid w:val="005025DA"/>
    <w:rsid w:val="00502A6A"/>
    <w:rsid w:val="00502B60"/>
    <w:rsid w:val="00504C64"/>
    <w:rsid w:val="00505BA6"/>
    <w:rsid w:val="00510198"/>
    <w:rsid w:val="00510311"/>
    <w:rsid w:val="00510BFD"/>
    <w:rsid w:val="00510EDE"/>
    <w:rsid w:val="00511590"/>
    <w:rsid w:val="005116B4"/>
    <w:rsid w:val="00511D09"/>
    <w:rsid w:val="0051222F"/>
    <w:rsid w:val="0051235F"/>
    <w:rsid w:val="00512ACF"/>
    <w:rsid w:val="00513EA6"/>
    <w:rsid w:val="005140F6"/>
    <w:rsid w:val="0051426A"/>
    <w:rsid w:val="0051449E"/>
    <w:rsid w:val="005154E4"/>
    <w:rsid w:val="005155FB"/>
    <w:rsid w:val="00515D13"/>
    <w:rsid w:val="00515E2C"/>
    <w:rsid w:val="00515FF5"/>
    <w:rsid w:val="00516582"/>
    <w:rsid w:val="00516737"/>
    <w:rsid w:val="00516914"/>
    <w:rsid w:val="00516C89"/>
    <w:rsid w:val="00521405"/>
    <w:rsid w:val="0052147A"/>
    <w:rsid w:val="00521CF3"/>
    <w:rsid w:val="00523BE1"/>
    <w:rsid w:val="0052454F"/>
    <w:rsid w:val="00524650"/>
    <w:rsid w:val="00524D7C"/>
    <w:rsid w:val="00524DCC"/>
    <w:rsid w:val="00525091"/>
    <w:rsid w:val="005262D8"/>
    <w:rsid w:val="005266DA"/>
    <w:rsid w:val="00526B3B"/>
    <w:rsid w:val="00526EFE"/>
    <w:rsid w:val="00527790"/>
    <w:rsid w:val="00527C92"/>
    <w:rsid w:val="00530A7D"/>
    <w:rsid w:val="0053354D"/>
    <w:rsid w:val="005337B0"/>
    <w:rsid w:val="00533B79"/>
    <w:rsid w:val="00534881"/>
    <w:rsid w:val="00534FBF"/>
    <w:rsid w:val="00535097"/>
    <w:rsid w:val="00535A50"/>
    <w:rsid w:val="005360F5"/>
    <w:rsid w:val="00536F22"/>
    <w:rsid w:val="00537A8C"/>
    <w:rsid w:val="00537B6E"/>
    <w:rsid w:val="00540B0A"/>
    <w:rsid w:val="005413C4"/>
    <w:rsid w:val="0054180F"/>
    <w:rsid w:val="00542679"/>
    <w:rsid w:val="005429AE"/>
    <w:rsid w:val="00542ABB"/>
    <w:rsid w:val="00542B24"/>
    <w:rsid w:val="00543F6E"/>
    <w:rsid w:val="00544380"/>
    <w:rsid w:val="00545637"/>
    <w:rsid w:val="00545CF3"/>
    <w:rsid w:val="005464F0"/>
    <w:rsid w:val="00546F56"/>
    <w:rsid w:val="00547084"/>
    <w:rsid w:val="005475E1"/>
    <w:rsid w:val="005501F4"/>
    <w:rsid w:val="005517EC"/>
    <w:rsid w:val="00551967"/>
    <w:rsid w:val="00552B89"/>
    <w:rsid w:val="0055369A"/>
    <w:rsid w:val="00553B2D"/>
    <w:rsid w:val="0055468A"/>
    <w:rsid w:val="0055531C"/>
    <w:rsid w:val="005566CC"/>
    <w:rsid w:val="0055706E"/>
    <w:rsid w:val="005579B9"/>
    <w:rsid w:val="005607A0"/>
    <w:rsid w:val="00560E33"/>
    <w:rsid w:val="00560F9A"/>
    <w:rsid w:val="0056198B"/>
    <w:rsid w:val="00562761"/>
    <w:rsid w:val="0056298A"/>
    <w:rsid w:val="005632B2"/>
    <w:rsid w:val="00563684"/>
    <w:rsid w:val="005657EB"/>
    <w:rsid w:val="005659BF"/>
    <w:rsid w:val="00566E65"/>
    <w:rsid w:val="005670F6"/>
    <w:rsid w:val="005676AA"/>
    <w:rsid w:val="00567C69"/>
    <w:rsid w:val="00567E72"/>
    <w:rsid w:val="0057190E"/>
    <w:rsid w:val="00572977"/>
    <w:rsid w:val="00573F83"/>
    <w:rsid w:val="00574604"/>
    <w:rsid w:val="005747F5"/>
    <w:rsid w:val="00574D2E"/>
    <w:rsid w:val="00575EE7"/>
    <w:rsid w:val="00576F9C"/>
    <w:rsid w:val="00577E01"/>
    <w:rsid w:val="00577F39"/>
    <w:rsid w:val="0058027E"/>
    <w:rsid w:val="005803D1"/>
    <w:rsid w:val="005804B9"/>
    <w:rsid w:val="005807D8"/>
    <w:rsid w:val="0058103F"/>
    <w:rsid w:val="005811B1"/>
    <w:rsid w:val="00581910"/>
    <w:rsid w:val="00581BF1"/>
    <w:rsid w:val="00582990"/>
    <w:rsid w:val="005838F5"/>
    <w:rsid w:val="00584032"/>
    <w:rsid w:val="005842AE"/>
    <w:rsid w:val="0058436B"/>
    <w:rsid w:val="00584599"/>
    <w:rsid w:val="00584B53"/>
    <w:rsid w:val="00584D5E"/>
    <w:rsid w:val="00584FD3"/>
    <w:rsid w:val="0058556A"/>
    <w:rsid w:val="005856DA"/>
    <w:rsid w:val="0058641C"/>
    <w:rsid w:val="00586458"/>
    <w:rsid w:val="00587FC4"/>
    <w:rsid w:val="00587FDF"/>
    <w:rsid w:val="005900C9"/>
    <w:rsid w:val="005900D5"/>
    <w:rsid w:val="00590174"/>
    <w:rsid w:val="00590348"/>
    <w:rsid w:val="00590350"/>
    <w:rsid w:val="005910C4"/>
    <w:rsid w:val="005915BA"/>
    <w:rsid w:val="00591EA5"/>
    <w:rsid w:val="005924A4"/>
    <w:rsid w:val="00593156"/>
    <w:rsid w:val="00593BF8"/>
    <w:rsid w:val="005945C6"/>
    <w:rsid w:val="005952EE"/>
    <w:rsid w:val="00595395"/>
    <w:rsid w:val="00595952"/>
    <w:rsid w:val="00596F28"/>
    <w:rsid w:val="00597B8E"/>
    <w:rsid w:val="005A0404"/>
    <w:rsid w:val="005A0D35"/>
    <w:rsid w:val="005A0FBB"/>
    <w:rsid w:val="005A1A08"/>
    <w:rsid w:val="005A1A8D"/>
    <w:rsid w:val="005A2B53"/>
    <w:rsid w:val="005A2C41"/>
    <w:rsid w:val="005A3276"/>
    <w:rsid w:val="005A515D"/>
    <w:rsid w:val="005A5629"/>
    <w:rsid w:val="005A5C5A"/>
    <w:rsid w:val="005A7441"/>
    <w:rsid w:val="005A78C7"/>
    <w:rsid w:val="005A7958"/>
    <w:rsid w:val="005B0228"/>
    <w:rsid w:val="005B0BC7"/>
    <w:rsid w:val="005B0D21"/>
    <w:rsid w:val="005B12DC"/>
    <w:rsid w:val="005B15C9"/>
    <w:rsid w:val="005B18DF"/>
    <w:rsid w:val="005B1D29"/>
    <w:rsid w:val="005B265D"/>
    <w:rsid w:val="005B27BB"/>
    <w:rsid w:val="005B2B88"/>
    <w:rsid w:val="005B3779"/>
    <w:rsid w:val="005B4D11"/>
    <w:rsid w:val="005B4DCA"/>
    <w:rsid w:val="005B578E"/>
    <w:rsid w:val="005B58BA"/>
    <w:rsid w:val="005B6A0C"/>
    <w:rsid w:val="005B6A98"/>
    <w:rsid w:val="005B747C"/>
    <w:rsid w:val="005C0520"/>
    <w:rsid w:val="005C0E79"/>
    <w:rsid w:val="005C2128"/>
    <w:rsid w:val="005C2CE3"/>
    <w:rsid w:val="005C31F2"/>
    <w:rsid w:val="005C3572"/>
    <w:rsid w:val="005C4D5A"/>
    <w:rsid w:val="005C4D79"/>
    <w:rsid w:val="005C4F57"/>
    <w:rsid w:val="005C51FF"/>
    <w:rsid w:val="005C5833"/>
    <w:rsid w:val="005C77A5"/>
    <w:rsid w:val="005D07E3"/>
    <w:rsid w:val="005D1847"/>
    <w:rsid w:val="005D2450"/>
    <w:rsid w:val="005D2945"/>
    <w:rsid w:val="005D2AB3"/>
    <w:rsid w:val="005D3090"/>
    <w:rsid w:val="005D35ED"/>
    <w:rsid w:val="005D4259"/>
    <w:rsid w:val="005D44B6"/>
    <w:rsid w:val="005D4A42"/>
    <w:rsid w:val="005D54A9"/>
    <w:rsid w:val="005D585A"/>
    <w:rsid w:val="005D628D"/>
    <w:rsid w:val="005D6342"/>
    <w:rsid w:val="005D64A2"/>
    <w:rsid w:val="005D731A"/>
    <w:rsid w:val="005E0660"/>
    <w:rsid w:val="005E11A7"/>
    <w:rsid w:val="005E1803"/>
    <w:rsid w:val="005E1980"/>
    <w:rsid w:val="005E19C3"/>
    <w:rsid w:val="005E21B9"/>
    <w:rsid w:val="005E3186"/>
    <w:rsid w:val="005E39C1"/>
    <w:rsid w:val="005E3F3F"/>
    <w:rsid w:val="005E3F4D"/>
    <w:rsid w:val="005E5171"/>
    <w:rsid w:val="005E6064"/>
    <w:rsid w:val="005E62F2"/>
    <w:rsid w:val="005E7679"/>
    <w:rsid w:val="005F046D"/>
    <w:rsid w:val="005F0B6B"/>
    <w:rsid w:val="005F0B6E"/>
    <w:rsid w:val="005F127F"/>
    <w:rsid w:val="005F1890"/>
    <w:rsid w:val="005F2B5F"/>
    <w:rsid w:val="005F529E"/>
    <w:rsid w:val="005F5CFC"/>
    <w:rsid w:val="005F6139"/>
    <w:rsid w:val="005F6D42"/>
    <w:rsid w:val="005F6F67"/>
    <w:rsid w:val="006005AE"/>
    <w:rsid w:val="00601663"/>
    <w:rsid w:val="006025D6"/>
    <w:rsid w:val="006037E7"/>
    <w:rsid w:val="006039F4"/>
    <w:rsid w:val="00605884"/>
    <w:rsid w:val="00605C3A"/>
    <w:rsid w:val="00606B48"/>
    <w:rsid w:val="00606E82"/>
    <w:rsid w:val="00607743"/>
    <w:rsid w:val="006105AB"/>
    <w:rsid w:val="00610E98"/>
    <w:rsid w:val="006111CF"/>
    <w:rsid w:val="00611317"/>
    <w:rsid w:val="00611664"/>
    <w:rsid w:val="006116EE"/>
    <w:rsid w:val="0061209D"/>
    <w:rsid w:val="00612C44"/>
    <w:rsid w:val="00613D24"/>
    <w:rsid w:val="0061420F"/>
    <w:rsid w:val="00615DD7"/>
    <w:rsid w:val="0061605C"/>
    <w:rsid w:val="00616191"/>
    <w:rsid w:val="00616235"/>
    <w:rsid w:val="00616533"/>
    <w:rsid w:val="00620585"/>
    <w:rsid w:val="006205FA"/>
    <w:rsid w:val="006207EE"/>
    <w:rsid w:val="00620C26"/>
    <w:rsid w:val="00620FB9"/>
    <w:rsid w:val="00621584"/>
    <w:rsid w:val="0062168D"/>
    <w:rsid w:val="00621F26"/>
    <w:rsid w:val="00622C83"/>
    <w:rsid w:val="00622CC8"/>
    <w:rsid w:val="00622D1A"/>
    <w:rsid w:val="0062371E"/>
    <w:rsid w:val="00623B7B"/>
    <w:rsid w:val="00624414"/>
    <w:rsid w:val="00624F05"/>
    <w:rsid w:val="006250FA"/>
    <w:rsid w:val="00625B29"/>
    <w:rsid w:val="00625B36"/>
    <w:rsid w:val="0062604C"/>
    <w:rsid w:val="00626403"/>
    <w:rsid w:val="00626460"/>
    <w:rsid w:val="0062657E"/>
    <w:rsid w:val="006270DA"/>
    <w:rsid w:val="00627630"/>
    <w:rsid w:val="00627C2C"/>
    <w:rsid w:val="00630C16"/>
    <w:rsid w:val="00630FD8"/>
    <w:rsid w:val="00631054"/>
    <w:rsid w:val="0063128B"/>
    <w:rsid w:val="00632397"/>
    <w:rsid w:val="006324FF"/>
    <w:rsid w:val="0063256A"/>
    <w:rsid w:val="00632628"/>
    <w:rsid w:val="00632AAB"/>
    <w:rsid w:val="00633450"/>
    <w:rsid w:val="00633607"/>
    <w:rsid w:val="006338DE"/>
    <w:rsid w:val="00633FA3"/>
    <w:rsid w:val="00634150"/>
    <w:rsid w:val="0063419D"/>
    <w:rsid w:val="0063489C"/>
    <w:rsid w:val="00634B9C"/>
    <w:rsid w:val="00635EFE"/>
    <w:rsid w:val="006361C6"/>
    <w:rsid w:val="006363F0"/>
    <w:rsid w:val="0063657F"/>
    <w:rsid w:val="00636B38"/>
    <w:rsid w:val="00637403"/>
    <w:rsid w:val="00637708"/>
    <w:rsid w:val="0063788F"/>
    <w:rsid w:val="00641129"/>
    <w:rsid w:val="00641E51"/>
    <w:rsid w:val="006420A7"/>
    <w:rsid w:val="00642C50"/>
    <w:rsid w:val="00642E30"/>
    <w:rsid w:val="006437EE"/>
    <w:rsid w:val="00643D62"/>
    <w:rsid w:val="00644088"/>
    <w:rsid w:val="006441D1"/>
    <w:rsid w:val="00645FAF"/>
    <w:rsid w:val="0064732C"/>
    <w:rsid w:val="00647F47"/>
    <w:rsid w:val="006500E7"/>
    <w:rsid w:val="00650D6F"/>
    <w:rsid w:val="0065146C"/>
    <w:rsid w:val="006519D7"/>
    <w:rsid w:val="00651DBF"/>
    <w:rsid w:val="00651E3A"/>
    <w:rsid w:val="00651FDF"/>
    <w:rsid w:val="006522DB"/>
    <w:rsid w:val="006526D0"/>
    <w:rsid w:val="00652993"/>
    <w:rsid w:val="00653433"/>
    <w:rsid w:val="006536A7"/>
    <w:rsid w:val="00653A98"/>
    <w:rsid w:val="00653E4A"/>
    <w:rsid w:val="00653F28"/>
    <w:rsid w:val="00653F39"/>
    <w:rsid w:val="0065423F"/>
    <w:rsid w:val="006543C9"/>
    <w:rsid w:val="0065465A"/>
    <w:rsid w:val="00654EE7"/>
    <w:rsid w:val="00654EF7"/>
    <w:rsid w:val="0065550E"/>
    <w:rsid w:val="0065556D"/>
    <w:rsid w:val="00655654"/>
    <w:rsid w:val="006556F9"/>
    <w:rsid w:val="006557F2"/>
    <w:rsid w:val="00655CAF"/>
    <w:rsid w:val="00655FC8"/>
    <w:rsid w:val="006563F0"/>
    <w:rsid w:val="00657788"/>
    <w:rsid w:val="006601D2"/>
    <w:rsid w:val="006607C8"/>
    <w:rsid w:val="00660E60"/>
    <w:rsid w:val="00660F1F"/>
    <w:rsid w:val="006632E9"/>
    <w:rsid w:val="006639A5"/>
    <w:rsid w:val="00663CC1"/>
    <w:rsid w:val="00663FF4"/>
    <w:rsid w:val="00664049"/>
    <w:rsid w:val="0066442C"/>
    <w:rsid w:val="00665B80"/>
    <w:rsid w:val="00665D66"/>
    <w:rsid w:val="00665E4D"/>
    <w:rsid w:val="00666C5D"/>
    <w:rsid w:val="006670C8"/>
    <w:rsid w:val="006673FB"/>
    <w:rsid w:val="00667CD3"/>
    <w:rsid w:val="00667EF4"/>
    <w:rsid w:val="00670F85"/>
    <w:rsid w:val="00672F19"/>
    <w:rsid w:val="0067418F"/>
    <w:rsid w:val="00674EDF"/>
    <w:rsid w:val="006751F4"/>
    <w:rsid w:val="006753D1"/>
    <w:rsid w:val="00675C1A"/>
    <w:rsid w:val="00675C96"/>
    <w:rsid w:val="00675D9E"/>
    <w:rsid w:val="00676545"/>
    <w:rsid w:val="00676E57"/>
    <w:rsid w:val="00676F48"/>
    <w:rsid w:val="00677608"/>
    <w:rsid w:val="00677690"/>
    <w:rsid w:val="00680067"/>
    <w:rsid w:val="00680713"/>
    <w:rsid w:val="00680A07"/>
    <w:rsid w:val="006814A2"/>
    <w:rsid w:val="00681C98"/>
    <w:rsid w:val="006827F4"/>
    <w:rsid w:val="00682EDE"/>
    <w:rsid w:val="006834F4"/>
    <w:rsid w:val="006838B4"/>
    <w:rsid w:val="00683CCB"/>
    <w:rsid w:val="00683E74"/>
    <w:rsid w:val="00684191"/>
    <w:rsid w:val="00684547"/>
    <w:rsid w:val="006849D4"/>
    <w:rsid w:val="00684A79"/>
    <w:rsid w:val="0069093B"/>
    <w:rsid w:val="00690F53"/>
    <w:rsid w:val="006914CE"/>
    <w:rsid w:val="00691E4D"/>
    <w:rsid w:val="0069215F"/>
    <w:rsid w:val="006925B6"/>
    <w:rsid w:val="00694453"/>
    <w:rsid w:val="00694610"/>
    <w:rsid w:val="00694926"/>
    <w:rsid w:val="00694CD5"/>
    <w:rsid w:val="006950A9"/>
    <w:rsid w:val="006954E2"/>
    <w:rsid w:val="00695E47"/>
    <w:rsid w:val="006961DE"/>
    <w:rsid w:val="006965E5"/>
    <w:rsid w:val="006976F2"/>
    <w:rsid w:val="0069786D"/>
    <w:rsid w:val="00697A7A"/>
    <w:rsid w:val="006A0B41"/>
    <w:rsid w:val="006A144E"/>
    <w:rsid w:val="006A1DAF"/>
    <w:rsid w:val="006A1FA4"/>
    <w:rsid w:val="006A28D7"/>
    <w:rsid w:val="006A2AE7"/>
    <w:rsid w:val="006A2B71"/>
    <w:rsid w:val="006A2C0C"/>
    <w:rsid w:val="006A42A4"/>
    <w:rsid w:val="006A4B68"/>
    <w:rsid w:val="006A55AB"/>
    <w:rsid w:val="006A5690"/>
    <w:rsid w:val="006A5A35"/>
    <w:rsid w:val="006A60E3"/>
    <w:rsid w:val="006A60EC"/>
    <w:rsid w:val="006A6780"/>
    <w:rsid w:val="006A6EFC"/>
    <w:rsid w:val="006A7E9D"/>
    <w:rsid w:val="006B0074"/>
    <w:rsid w:val="006B042F"/>
    <w:rsid w:val="006B1732"/>
    <w:rsid w:val="006B1943"/>
    <w:rsid w:val="006B3549"/>
    <w:rsid w:val="006B4047"/>
    <w:rsid w:val="006B45E2"/>
    <w:rsid w:val="006B46AF"/>
    <w:rsid w:val="006B49C7"/>
    <w:rsid w:val="006B539C"/>
    <w:rsid w:val="006B5531"/>
    <w:rsid w:val="006B58A7"/>
    <w:rsid w:val="006B5E10"/>
    <w:rsid w:val="006B60AA"/>
    <w:rsid w:val="006B6440"/>
    <w:rsid w:val="006B6919"/>
    <w:rsid w:val="006B6965"/>
    <w:rsid w:val="006B6A08"/>
    <w:rsid w:val="006B6AF5"/>
    <w:rsid w:val="006B6C04"/>
    <w:rsid w:val="006B70B1"/>
    <w:rsid w:val="006B7413"/>
    <w:rsid w:val="006B7670"/>
    <w:rsid w:val="006B7A54"/>
    <w:rsid w:val="006B7D17"/>
    <w:rsid w:val="006B7E32"/>
    <w:rsid w:val="006C06CE"/>
    <w:rsid w:val="006C0790"/>
    <w:rsid w:val="006C1334"/>
    <w:rsid w:val="006C1F73"/>
    <w:rsid w:val="006C2078"/>
    <w:rsid w:val="006C2BE7"/>
    <w:rsid w:val="006C2E1D"/>
    <w:rsid w:val="006C3093"/>
    <w:rsid w:val="006C311F"/>
    <w:rsid w:val="006C3BCF"/>
    <w:rsid w:val="006C5392"/>
    <w:rsid w:val="006C5674"/>
    <w:rsid w:val="006C5F0C"/>
    <w:rsid w:val="006C6CA1"/>
    <w:rsid w:val="006D216C"/>
    <w:rsid w:val="006D40CD"/>
    <w:rsid w:val="006D59D5"/>
    <w:rsid w:val="006D624C"/>
    <w:rsid w:val="006D6409"/>
    <w:rsid w:val="006D65CF"/>
    <w:rsid w:val="006D676D"/>
    <w:rsid w:val="006D6A61"/>
    <w:rsid w:val="006D6C99"/>
    <w:rsid w:val="006D6DEA"/>
    <w:rsid w:val="006D7318"/>
    <w:rsid w:val="006D7AEA"/>
    <w:rsid w:val="006D7CC0"/>
    <w:rsid w:val="006E0E24"/>
    <w:rsid w:val="006E38DC"/>
    <w:rsid w:val="006E440E"/>
    <w:rsid w:val="006E4758"/>
    <w:rsid w:val="006E4A58"/>
    <w:rsid w:val="006E4A9C"/>
    <w:rsid w:val="006E635D"/>
    <w:rsid w:val="006E68D9"/>
    <w:rsid w:val="006E7C61"/>
    <w:rsid w:val="006E7D58"/>
    <w:rsid w:val="006F030D"/>
    <w:rsid w:val="006F055B"/>
    <w:rsid w:val="006F06AC"/>
    <w:rsid w:val="006F0905"/>
    <w:rsid w:val="006F0927"/>
    <w:rsid w:val="006F0B67"/>
    <w:rsid w:val="006F148F"/>
    <w:rsid w:val="006F14B1"/>
    <w:rsid w:val="006F31AC"/>
    <w:rsid w:val="006F3E63"/>
    <w:rsid w:val="006F409C"/>
    <w:rsid w:val="006F58B6"/>
    <w:rsid w:val="006F62FB"/>
    <w:rsid w:val="006F66E5"/>
    <w:rsid w:val="006F6A62"/>
    <w:rsid w:val="006F7437"/>
    <w:rsid w:val="006F7B68"/>
    <w:rsid w:val="00700931"/>
    <w:rsid w:val="00700EC3"/>
    <w:rsid w:val="00701814"/>
    <w:rsid w:val="00701E4F"/>
    <w:rsid w:val="00701EC6"/>
    <w:rsid w:val="0070226C"/>
    <w:rsid w:val="007022DD"/>
    <w:rsid w:val="00702FDD"/>
    <w:rsid w:val="00703B86"/>
    <w:rsid w:val="00703FA4"/>
    <w:rsid w:val="0070473D"/>
    <w:rsid w:val="00704BD3"/>
    <w:rsid w:val="00704DBF"/>
    <w:rsid w:val="00705440"/>
    <w:rsid w:val="00706179"/>
    <w:rsid w:val="007064F3"/>
    <w:rsid w:val="007077FE"/>
    <w:rsid w:val="007078A7"/>
    <w:rsid w:val="00710498"/>
    <w:rsid w:val="00710B48"/>
    <w:rsid w:val="00712B02"/>
    <w:rsid w:val="00712E4C"/>
    <w:rsid w:val="00713304"/>
    <w:rsid w:val="00713649"/>
    <w:rsid w:val="007139EE"/>
    <w:rsid w:val="00713FA2"/>
    <w:rsid w:val="00714697"/>
    <w:rsid w:val="00714FBF"/>
    <w:rsid w:val="00715541"/>
    <w:rsid w:val="007155AB"/>
    <w:rsid w:val="00715A88"/>
    <w:rsid w:val="00715EC8"/>
    <w:rsid w:val="007170E6"/>
    <w:rsid w:val="00717A04"/>
    <w:rsid w:val="00717C19"/>
    <w:rsid w:val="00717E12"/>
    <w:rsid w:val="0072112C"/>
    <w:rsid w:val="0072131A"/>
    <w:rsid w:val="007223CC"/>
    <w:rsid w:val="007224B9"/>
    <w:rsid w:val="007224C0"/>
    <w:rsid w:val="00723256"/>
    <w:rsid w:val="00723A13"/>
    <w:rsid w:val="00723B10"/>
    <w:rsid w:val="00723B7D"/>
    <w:rsid w:val="00725703"/>
    <w:rsid w:val="00725E05"/>
    <w:rsid w:val="00725ECF"/>
    <w:rsid w:val="007265E6"/>
    <w:rsid w:val="007270F0"/>
    <w:rsid w:val="007276BB"/>
    <w:rsid w:val="00727766"/>
    <w:rsid w:val="007305D0"/>
    <w:rsid w:val="0073148F"/>
    <w:rsid w:val="00731505"/>
    <w:rsid w:val="007317CF"/>
    <w:rsid w:val="007319E0"/>
    <w:rsid w:val="00731DAC"/>
    <w:rsid w:val="00732C26"/>
    <w:rsid w:val="0073339F"/>
    <w:rsid w:val="007341FE"/>
    <w:rsid w:val="00734391"/>
    <w:rsid w:val="00734727"/>
    <w:rsid w:val="00734763"/>
    <w:rsid w:val="0073483B"/>
    <w:rsid w:val="00734F81"/>
    <w:rsid w:val="00734FC7"/>
    <w:rsid w:val="007350B7"/>
    <w:rsid w:val="0073665A"/>
    <w:rsid w:val="007369F0"/>
    <w:rsid w:val="00737B65"/>
    <w:rsid w:val="0074071F"/>
    <w:rsid w:val="00740749"/>
    <w:rsid w:val="007408E4"/>
    <w:rsid w:val="007408FA"/>
    <w:rsid w:val="00740D09"/>
    <w:rsid w:val="0074168D"/>
    <w:rsid w:val="007424CB"/>
    <w:rsid w:val="00742733"/>
    <w:rsid w:val="00742DFE"/>
    <w:rsid w:val="00742F1D"/>
    <w:rsid w:val="0074303F"/>
    <w:rsid w:val="00743161"/>
    <w:rsid w:val="00743280"/>
    <w:rsid w:val="007434F5"/>
    <w:rsid w:val="00743C25"/>
    <w:rsid w:val="00743E61"/>
    <w:rsid w:val="00745760"/>
    <w:rsid w:val="007465D5"/>
    <w:rsid w:val="0074676E"/>
    <w:rsid w:val="00746B81"/>
    <w:rsid w:val="0074728D"/>
    <w:rsid w:val="00747AC9"/>
    <w:rsid w:val="00747FB1"/>
    <w:rsid w:val="0075010D"/>
    <w:rsid w:val="0075012A"/>
    <w:rsid w:val="007502B9"/>
    <w:rsid w:val="00751AFA"/>
    <w:rsid w:val="00752318"/>
    <w:rsid w:val="00752C0D"/>
    <w:rsid w:val="00753430"/>
    <w:rsid w:val="00753E4D"/>
    <w:rsid w:val="00753F0D"/>
    <w:rsid w:val="007546D9"/>
    <w:rsid w:val="007549EC"/>
    <w:rsid w:val="00754B75"/>
    <w:rsid w:val="00754D7B"/>
    <w:rsid w:val="00755841"/>
    <w:rsid w:val="0075623F"/>
    <w:rsid w:val="00756FD3"/>
    <w:rsid w:val="00757A4C"/>
    <w:rsid w:val="00757BD6"/>
    <w:rsid w:val="00760E75"/>
    <w:rsid w:val="00760F81"/>
    <w:rsid w:val="0076124F"/>
    <w:rsid w:val="00761F6F"/>
    <w:rsid w:val="007623F1"/>
    <w:rsid w:val="0076269F"/>
    <w:rsid w:val="007628E6"/>
    <w:rsid w:val="00763545"/>
    <w:rsid w:val="0076376F"/>
    <w:rsid w:val="00763913"/>
    <w:rsid w:val="00763C1A"/>
    <w:rsid w:val="0076422D"/>
    <w:rsid w:val="007644AB"/>
    <w:rsid w:val="00764611"/>
    <w:rsid w:val="0076573E"/>
    <w:rsid w:val="00765EF4"/>
    <w:rsid w:val="007715C2"/>
    <w:rsid w:val="00771CA2"/>
    <w:rsid w:val="00771F31"/>
    <w:rsid w:val="007722F8"/>
    <w:rsid w:val="007724E6"/>
    <w:rsid w:val="00772AF1"/>
    <w:rsid w:val="00772AF4"/>
    <w:rsid w:val="00772EBE"/>
    <w:rsid w:val="00773553"/>
    <w:rsid w:val="00773E7E"/>
    <w:rsid w:val="00774432"/>
    <w:rsid w:val="00774F80"/>
    <w:rsid w:val="00774F89"/>
    <w:rsid w:val="00775078"/>
    <w:rsid w:val="007753CD"/>
    <w:rsid w:val="0077579C"/>
    <w:rsid w:val="00775901"/>
    <w:rsid w:val="00776E42"/>
    <w:rsid w:val="00776FC2"/>
    <w:rsid w:val="00777424"/>
    <w:rsid w:val="0077742C"/>
    <w:rsid w:val="00777520"/>
    <w:rsid w:val="00780C27"/>
    <w:rsid w:val="007816D1"/>
    <w:rsid w:val="007823AD"/>
    <w:rsid w:val="00782BE8"/>
    <w:rsid w:val="00782D3C"/>
    <w:rsid w:val="00782E40"/>
    <w:rsid w:val="00783504"/>
    <w:rsid w:val="007837DE"/>
    <w:rsid w:val="007838B3"/>
    <w:rsid w:val="007840DA"/>
    <w:rsid w:val="007847D2"/>
    <w:rsid w:val="0078485F"/>
    <w:rsid w:val="00784A7B"/>
    <w:rsid w:val="007853DA"/>
    <w:rsid w:val="007854E3"/>
    <w:rsid w:val="007862BD"/>
    <w:rsid w:val="007869F3"/>
    <w:rsid w:val="00786CBA"/>
    <w:rsid w:val="00786EFB"/>
    <w:rsid w:val="00787216"/>
    <w:rsid w:val="00787493"/>
    <w:rsid w:val="007907C0"/>
    <w:rsid w:val="0079126B"/>
    <w:rsid w:val="00791A03"/>
    <w:rsid w:val="00791E6B"/>
    <w:rsid w:val="007933ED"/>
    <w:rsid w:val="00793EB9"/>
    <w:rsid w:val="007943B4"/>
    <w:rsid w:val="007955B7"/>
    <w:rsid w:val="0079561B"/>
    <w:rsid w:val="007965B5"/>
    <w:rsid w:val="00796738"/>
    <w:rsid w:val="00796A77"/>
    <w:rsid w:val="007970B3"/>
    <w:rsid w:val="007977B7"/>
    <w:rsid w:val="007A0029"/>
    <w:rsid w:val="007A2C04"/>
    <w:rsid w:val="007A2F8A"/>
    <w:rsid w:val="007A3A4E"/>
    <w:rsid w:val="007A3BDF"/>
    <w:rsid w:val="007A3D31"/>
    <w:rsid w:val="007A4503"/>
    <w:rsid w:val="007A528E"/>
    <w:rsid w:val="007A565D"/>
    <w:rsid w:val="007A6960"/>
    <w:rsid w:val="007A6E5A"/>
    <w:rsid w:val="007A754B"/>
    <w:rsid w:val="007A7693"/>
    <w:rsid w:val="007B0338"/>
    <w:rsid w:val="007B0420"/>
    <w:rsid w:val="007B1132"/>
    <w:rsid w:val="007B1DE1"/>
    <w:rsid w:val="007B2511"/>
    <w:rsid w:val="007B3F02"/>
    <w:rsid w:val="007B4210"/>
    <w:rsid w:val="007B4343"/>
    <w:rsid w:val="007B61BC"/>
    <w:rsid w:val="007B6F90"/>
    <w:rsid w:val="007B7396"/>
    <w:rsid w:val="007B7593"/>
    <w:rsid w:val="007B7F42"/>
    <w:rsid w:val="007C0365"/>
    <w:rsid w:val="007C073F"/>
    <w:rsid w:val="007C0D9C"/>
    <w:rsid w:val="007C0DEB"/>
    <w:rsid w:val="007C1398"/>
    <w:rsid w:val="007C1DDC"/>
    <w:rsid w:val="007C30A5"/>
    <w:rsid w:val="007C3B57"/>
    <w:rsid w:val="007C502B"/>
    <w:rsid w:val="007C6067"/>
    <w:rsid w:val="007C75A9"/>
    <w:rsid w:val="007D04C5"/>
    <w:rsid w:val="007D13D8"/>
    <w:rsid w:val="007D147A"/>
    <w:rsid w:val="007D1B1A"/>
    <w:rsid w:val="007D2AF6"/>
    <w:rsid w:val="007D3583"/>
    <w:rsid w:val="007D3EAB"/>
    <w:rsid w:val="007D47DB"/>
    <w:rsid w:val="007D4F86"/>
    <w:rsid w:val="007D5E42"/>
    <w:rsid w:val="007D6F49"/>
    <w:rsid w:val="007D7B37"/>
    <w:rsid w:val="007E0452"/>
    <w:rsid w:val="007E068F"/>
    <w:rsid w:val="007E0856"/>
    <w:rsid w:val="007E09B5"/>
    <w:rsid w:val="007E17C2"/>
    <w:rsid w:val="007E19CE"/>
    <w:rsid w:val="007E2510"/>
    <w:rsid w:val="007E2C79"/>
    <w:rsid w:val="007E38A9"/>
    <w:rsid w:val="007E3E83"/>
    <w:rsid w:val="007E3E8C"/>
    <w:rsid w:val="007E41F8"/>
    <w:rsid w:val="007E442B"/>
    <w:rsid w:val="007E4777"/>
    <w:rsid w:val="007E4B69"/>
    <w:rsid w:val="007E4EFA"/>
    <w:rsid w:val="007E54DE"/>
    <w:rsid w:val="007E614C"/>
    <w:rsid w:val="007E61B9"/>
    <w:rsid w:val="007E6D6B"/>
    <w:rsid w:val="007E79CE"/>
    <w:rsid w:val="007F020B"/>
    <w:rsid w:val="007F030F"/>
    <w:rsid w:val="007F0AD6"/>
    <w:rsid w:val="007F0CA0"/>
    <w:rsid w:val="007F1985"/>
    <w:rsid w:val="007F19F2"/>
    <w:rsid w:val="007F1F23"/>
    <w:rsid w:val="007F26C9"/>
    <w:rsid w:val="007F2B31"/>
    <w:rsid w:val="007F2D30"/>
    <w:rsid w:val="007F59A5"/>
    <w:rsid w:val="007F631D"/>
    <w:rsid w:val="007F64D4"/>
    <w:rsid w:val="007F6705"/>
    <w:rsid w:val="007F6B15"/>
    <w:rsid w:val="007F7ABB"/>
    <w:rsid w:val="00800C5D"/>
    <w:rsid w:val="00800D81"/>
    <w:rsid w:val="008015DC"/>
    <w:rsid w:val="00801691"/>
    <w:rsid w:val="008018C4"/>
    <w:rsid w:val="00801DEF"/>
    <w:rsid w:val="008030CB"/>
    <w:rsid w:val="0080325C"/>
    <w:rsid w:val="00804663"/>
    <w:rsid w:val="00805BDE"/>
    <w:rsid w:val="00805DF0"/>
    <w:rsid w:val="00805FE0"/>
    <w:rsid w:val="0080665C"/>
    <w:rsid w:val="00807158"/>
    <w:rsid w:val="0080764B"/>
    <w:rsid w:val="00807B43"/>
    <w:rsid w:val="00810ED8"/>
    <w:rsid w:val="00811235"/>
    <w:rsid w:val="00811D3E"/>
    <w:rsid w:val="00811E6A"/>
    <w:rsid w:val="0081394B"/>
    <w:rsid w:val="00814647"/>
    <w:rsid w:val="00814781"/>
    <w:rsid w:val="00814AF3"/>
    <w:rsid w:val="008150E3"/>
    <w:rsid w:val="008157C7"/>
    <w:rsid w:val="00816AA1"/>
    <w:rsid w:val="00816B5A"/>
    <w:rsid w:val="00816D8C"/>
    <w:rsid w:val="00816E00"/>
    <w:rsid w:val="008171A9"/>
    <w:rsid w:val="0081731C"/>
    <w:rsid w:val="00820116"/>
    <w:rsid w:val="00820128"/>
    <w:rsid w:val="00820293"/>
    <w:rsid w:val="008202B5"/>
    <w:rsid w:val="00821355"/>
    <w:rsid w:val="0082139C"/>
    <w:rsid w:val="00821534"/>
    <w:rsid w:val="008222CD"/>
    <w:rsid w:val="00822784"/>
    <w:rsid w:val="00822B61"/>
    <w:rsid w:val="00822F1F"/>
    <w:rsid w:val="00822FD3"/>
    <w:rsid w:val="0082341E"/>
    <w:rsid w:val="00823696"/>
    <w:rsid w:val="00823816"/>
    <w:rsid w:val="00823A9A"/>
    <w:rsid w:val="00823DFA"/>
    <w:rsid w:val="008242E8"/>
    <w:rsid w:val="008262F1"/>
    <w:rsid w:val="00826AEA"/>
    <w:rsid w:val="00826F5A"/>
    <w:rsid w:val="00827F73"/>
    <w:rsid w:val="0083014A"/>
    <w:rsid w:val="008301AC"/>
    <w:rsid w:val="00830302"/>
    <w:rsid w:val="008309CD"/>
    <w:rsid w:val="00830E16"/>
    <w:rsid w:val="00830F4D"/>
    <w:rsid w:val="00831F86"/>
    <w:rsid w:val="00832534"/>
    <w:rsid w:val="00832DDC"/>
    <w:rsid w:val="0083371C"/>
    <w:rsid w:val="0083469B"/>
    <w:rsid w:val="00835C01"/>
    <w:rsid w:val="0083674F"/>
    <w:rsid w:val="00836853"/>
    <w:rsid w:val="00837056"/>
    <w:rsid w:val="00837A10"/>
    <w:rsid w:val="00837F57"/>
    <w:rsid w:val="008404EE"/>
    <w:rsid w:val="00840E49"/>
    <w:rsid w:val="00840EFC"/>
    <w:rsid w:val="0084123A"/>
    <w:rsid w:val="0084184F"/>
    <w:rsid w:val="00841C7A"/>
    <w:rsid w:val="008426E4"/>
    <w:rsid w:val="00842A5C"/>
    <w:rsid w:val="0084315B"/>
    <w:rsid w:val="00843C57"/>
    <w:rsid w:val="00843D67"/>
    <w:rsid w:val="00843FF2"/>
    <w:rsid w:val="0084456D"/>
    <w:rsid w:val="0084643D"/>
    <w:rsid w:val="00846467"/>
    <w:rsid w:val="00847255"/>
    <w:rsid w:val="00847371"/>
    <w:rsid w:val="008473F8"/>
    <w:rsid w:val="00850ACD"/>
    <w:rsid w:val="00850CC7"/>
    <w:rsid w:val="00852815"/>
    <w:rsid w:val="00853070"/>
    <w:rsid w:val="0085320C"/>
    <w:rsid w:val="0085347D"/>
    <w:rsid w:val="00853D58"/>
    <w:rsid w:val="00853EE0"/>
    <w:rsid w:val="008549FE"/>
    <w:rsid w:val="00854C53"/>
    <w:rsid w:val="00855729"/>
    <w:rsid w:val="00855FF7"/>
    <w:rsid w:val="0085667A"/>
    <w:rsid w:val="0085693E"/>
    <w:rsid w:val="00856CDC"/>
    <w:rsid w:val="008570E3"/>
    <w:rsid w:val="00857236"/>
    <w:rsid w:val="00857A34"/>
    <w:rsid w:val="00860072"/>
    <w:rsid w:val="00860113"/>
    <w:rsid w:val="008604F8"/>
    <w:rsid w:val="008607DD"/>
    <w:rsid w:val="00860E5B"/>
    <w:rsid w:val="008614B2"/>
    <w:rsid w:val="00861C42"/>
    <w:rsid w:val="00861C66"/>
    <w:rsid w:val="008627A3"/>
    <w:rsid w:val="008631E1"/>
    <w:rsid w:val="00863517"/>
    <w:rsid w:val="008637C4"/>
    <w:rsid w:val="008647F6"/>
    <w:rsid w:val="00864912"/>
    <w:rsid w:val="0086496E"/>
    <w:rsid w:val="00864A79"/>
    <w:rsid w:val="00864B52"/>
    <w:rsid w:val="00864C83"/>
    <w:rsid w:val="00867626"/>
    <w:rsid w:val="008708C0"/>
    <w:rsid w:val="00871064"/>
    <w:rsid w:val="0087117E"/>
    <w:rsid w:val="00871B1F"/>
    <w:rsid w:val="008720C2"/>
    <w:rsid w:val="0087413E"/>
    <w:rsid w:val="008744E2"/>
    <w:rsid w:val="008747DA"/>
    <w:rsid w:val="00874CB3"/>
    <w:rsid w:val="00875699"/>
    <w:rsid w:val="00875842"/>
    <w:rsid w:val="00875CFF"/>
    <w:rsid w:val="008762FA"/>
    <w:rsid w:val="0087633E"/>
    <w:rsid w:val="00876653"/>
    <w:rsid w:val="0087724F"/>
    <w:rsid w:val="00877E04"/>
    <w:rsid w:val="008804FB"/>
    <w:rsid w:val="00880D88"/>
    <w:rsid w:val="00881913"/>
    <w:rsid w:val="00882672"/>
    <w:rsid w:val="008829E3"/>
    <w:rsid w:val="008835F3"/>
    <w:rsid w:val="0088506D"/>
    <w:rsid w:val="008853CC"/>
    <w:rsid w:val="00885A4D"/>
    <w:rsid w:val="00885FCB"/>
    <w:rsid w:val="00886397"/>
    <w:rsid w:val="00887A87"/>
    <w:rsid w:val="00887BB6"/>
    <w:rsid w:val="00887F61"/>
    <w:rsid w:val="008904AD"/>
    <w:rsid w:val="00890833"/>
    <w:rsid w:val="00890B92"/>
    <w:rsid w:val="00892509"/>
    <w:rsid w:val="00892A88"/>
    <w:rsid w:val="00893F5B"/>
    <w:rsid w:val="0089446E"/>
    <w:rsid w:val="00894504"/>
    <w:rsid w:val="00894DC0"/>
    <w:rsid w:val="008961D4"/>
    <w:rsid w:val="008967CA"/>
    <w:rsid w:val="0089685D"/>
    <w:rsid w:val="00896A6E"/>
    <w:rsid w:val="00897266"/>
    <w:rsid w:val="008973ED"/>
    <w:rsid w:val="0089754C"/>
    <w:rsid w:val="00897586"/>
    <w:rsid w:val="008978D5"/>
    <w:rsid w:val="00897CF1"/>
    <w:rsid w:val="008A0043"/>
    <w:rsid w:val="008A222C"/>
    <w:rsid w:val="008A3961"/>
    <w:rsid w:val="008A4FA5"/>
    <w:rsid w:val="008A56EE"/>
    <w:rsid w:val="008A5AA9"/>
    <w:rsid w:val="008A5AC7"/>
    <w:rsid w:val="008A5E91"/>
    <w:rsid w:val="008A6E8C"/>
    <w:rsid w:val="008B02AA"/>
    <w:rsid w:val="008B0770"/>
    <w:rsid w:val="008B09F9"/>
    <w:rsid w:val="008B1188"/>
    <w:rsid w:val="008B2214"/>
    <w:rsid w:val="008B2280"/>
    <w:rsid w:val="008B2DB5"/>
    <w:rsid w:val="008B361E"/>
    <w:rsid w:val="008B3754"/>
    <w:rsid w:val="008B3849"/>
    <w:rsid w:val="008B38A0"/>
    <w:rsid w:val="008B39B6"/>
    <w:rsid w:val="008B3C16"/>
    <w:rsid w:val="008B3C69"/>
    <w:rsid w:val="008B41B5"/>
    <w:rsid w:val="008B4926"/>
    <w:rsid w:val="008B4B78"/>
    <w:rsid w:val="008B53B5"/>
    <w:rsid w:val="008B5E32"/>
    <w:rsid w:val="008B61E6"/>
    <w:rsid w:val="008B6A29"/>
    <w:rsid w:val="008B79F7"/>
    <w:rsid w:val="008C0018"/>
    <w:rsid w:val="008C00FD"/>
    <w:rsid w:val="008C02DD"/>
    <w:rsid w:val="008C1136"/>
    <w:rsid w:val="008C17E3"/>
    <w:rsid w:val="008C1C57"/>
    <w:rsid w:val="008C36E5"/>
    <w:rsid w:val="008C3C02"/>
    <w:rsid w:val="008C4CBF"/>
    <w:rsid w:val="008C53B4"/>
    <w:rsid w:val="008C6B33"/>
    <w:rsid w:val="008C7339"/>
    <w:rsid w:val="008D0340"/>
    <w:rsid w:val="008D09A1"/>
    <w:rsid w:val="008D170F"/>
    <w:rsid w:val="008D29B4"/>
    <w:rsid w:val="008D29B8"/>
    <w:rsid w:val="008D2F0E"/>
    <w:rsid w:val="008D30DF"/>
    <w:rsid w:val="008D312E"/>
    <w:rsid w:val="008D38B4"/>
    <w:rsid w:val="008D38DC"/>
    <w:rsid w:val="008D3A32"/>
    <w:rsid w:val="008D4707"/>
    <w:rsid w:val="008D4786"/>
    <w:rsid w:val="008D5039"/>
    <w:rsid w:val="008D5287"/>
    <w:rsid w:val="008D5B59"/>
    <w:rsid w:val="008D6907"/>
    <w:rsid w:val="008D7AD3"/>
    <w:rsid w:val="008D7C64"/>
    <w:rsid w:val="008E010B"/>
    <w:rsid w:val="008E0426"/>
    <w:rsid w:val="008E06C3"/>
    <w:rsid w:val="008E0923"/>
    <w:rsid w:val="008E0F6A"/>
    <w:rsid w:val="008E1706"/>
    <w:rsid w:val="008E1F90"/>
    <w:rsid w:val="008E1F96"/>
    <w:rsid w:val="008E3138"/>
    <w:rsid w:val="008E33A7"/>
    <w:rsid w:val="008E3623"/>
    <w:rsid w:val="008E3909"/>
    <w:rsid w:val="008E3DF0"/>
    <w:rsid w:val="008E4354"/>
    <w:rsid w:val="008E4ED0"/>
    <w:rsid w:val="008E5364"/>
    <w:rsid w:val="008E5FD8"/>
    <w:rsid w:val="008E669E"/>
    <w:rsid w:val="008E6CE6"/>
    <w:rsid w:val="008F0B47"/>
    <w:rsid w:val="008F2584"/>
    <w:rsid w:val="008F2E7B"/>
    <w:rsid w:val="008F35A5"/>
    <w:rsid w:val="008F40D8"/>
    <w:rsid w:val="008F4194"/>
    <w:rsid w:val="008F4454"/>
    <w:rsid w:val="008F489A"/>
    <w:rsid w:val="008F4D4A"/>
    <w:rsid w:val="008F57C4"/>
    <w:rsid w:val="008F587F"/>
    <w:rsid w:val="008F5E50"/>
    <w:rsid w:val="008F6216"/>
    <w:rsid w:val="008F6FBE"/>
    <w:rsid w:val="008F7013"/>
    <w:rsid w:val="008F71B7"/>
    <w:rsid w:val="008F72F7"/>
    <w:rsid w:val="008F7FD7"/>
    <w:rsid w:val="00900206"/>
    <w:rsid w:val="009006A0"/>
    <w:rsid w:val="00901C3E"/>
    <w:rsid w:val="00902F71"/>
    <w:rsid w:val="00902FA9"/>
    <w:rsid w:val="00903A77"/>
    <w:rsid w:val="00903DB1"/>
    <w:rsid w:val="0090441E"/>
    <w:rsid w:val="0090444B"/>
    <w:rsid w:val="00904CB6"/>
    <w:rsid w:val="00904DBB"/>
    <w:rsid w:val="00905E89"/>
    <w:rsid w:val="0090684D"/>
    <w:rsid w:val="00906A15"/>
    <w:rsid w:val="00906BAC"/>
    <w:rsid w:val="009070D9"/>
    <w:rsid w:val="009071CE"/>
    <w:rsid w:val="009071DF"/>
    <w:rsid w:val="00907A87"/>
    <w:rsid w:val="00907F5A"/>
    <w:rsid w:val="0091049E"/>
    <w:rsid w:val="0091064C"/>
    <w:rsid w:val="00910D43"/>
    <w:rsid w:val="00911324"/>
    <w:rsid w:val="009116A4"/>
    <w:rsid w:val="0091193A"/>
    <w:rsid w:val="009120CA"/>
    <w:rsid w:val="009120FC"/>
    <w:rsid w:val="009129FF"/>
    <w:rsid w:val="00912E55"/>
    <w:rsid w:val="009135AC"/>
    <w:rsid w:val="009135F0"/>
    <w:rsid w:val="009139F2"/>
    <w:rsid w:val="00913E07"/>
    <w:rsid w:val="00917080"/>
    <w:rsid w:val="00917DDA"/>
    <w:rsid w:val="00920039"/>
    <w:rsid w:val="009201E2"/>
    <w:rsid w:val="0092084F"/>
    <w:rsid w:val="00920A95"/>
    <w:rsid w:val="00921A98"/>
    <w:rsid w:val="0092338D"/>
    <w:rsid w:val="0092470C"/>
    <w:rsid w:val="00924FE1"/>
    <w:rsid w:val="009250EE"/>
    <w:rsid w:val="00925167"/>
    <w:rsid w:val="00925605"/>
    <w:rsid w:val="00925C54"/>
    <w:rsid w:val="00925F0B"/>
    <w:rsid w:val="00925F28"/>
    <w:rsid w:val="00926392"/>
    <w:rsid w:val="00927CDA"/>
    <w:rsid w:val="00930A0B"/>
    <w:rsid w:val="00930A21"/>
    <w:rsid w:val="00930B5C"/>
    <w:rsid w:val="00930BA1"/>
    <w:rsid w:val="00930C1E"/>
    <w:rsid w:val="00931071"/>
    <w:rsid w:val="00931EFD"/>
    <w:rsid w:val="0093261C"/>
    <w:rsid w:val="009329F8"/>
    <w:rsid w:val="00933015"/>
    <w:rsid w:val="00933325"/>
    <w:rsid w:val="00933CA3"/>
    <w:rsid w:val="00934063"/>
    <w:rsid w:val="0093434B"/>
    <w:rsid w:val="00934613"/>
    <w:rsid w:val="00934918"/>
    <w:rsid w:val="00935659"/>
    <w:rsid w:val="00936451"/>
    <w:rsid w:val="0094001A"/>
    <w:rsid w:val="009400BB"/>
    <w:rsid w:val="00942B6D"/>
    <w:rsid w:val="00943078"/>
    <w:rsid w:val="00943A9C"/>
    <w:rsid w:val="00944F83"/>
    <w:rsid w:val="0094513A"/>
    <w:rsid w:val="00945347"/>
    <w:rsid w:val="009453C1"/>
    <w:rsid w:val="00945932"/>
    <w:rsid w:val="009471FF"/>
    <w:rsid w:val="00947362"/>
    <w:rsid w:val="00947D09"/>
    <w:rsid w:val="00950067"/>
    <w:rsid w:val="009500AE"/>
    <w:rsid w:val="00950179"/>
    <w:rsid w:val="0095081C"/>
    <w:rsid w:val="00950F8B"/>
    <w:rsid w:val="009517E2"/>
    <w:rsid w:val="00952653"/>
    <w:rsid w:val="00953F5D"/>
    <w:rsid w:val="00954845"/>
    <w:rsid w:val="00954C79"/>
    <w:rsid w:val="009558FE"/>
    <w:rsid w:val="00955AB5"/>
    <w:rsid w:val="00955B8D"/>
    <w:rsid w:val="00955C67"/>
    <w:rsid w:val="009569BC"/>
    <w:rsid w:val="009572E3"/>
    <w:rsid w:val="00960047"/>
    <w:rsid w:val="00960F8C"/>
    <w:rsid w:val="00961035"/>
    <w:rsid w:val="009610B1"/>
    <w:rsid w:val="00961D3E"/>
    <w:rsid w:val="0096268C"/>
    <w:rsid w:val="0096276E"/>
    <w:rsid w:val="00962A3E"/>
    <w:rsid w:val="0096394E"/>
    <w:rsid w:val="009644D0"/>
    <w:rsid w:val="00964606"/>
    <w:rsid w:val="00964902"/>
    <w:rsid w:val="00964EF8"/>
    <w:rsid w:val="00965C03"/>
    <w:rsid w:val="009660B6"/>
    <w:rsid w:val="0096684D"/>
    <w:rsid w:val="00966F52"/>
    <w:rsid w:val="00967D2C"/>
    <w:rsid w:val="00967DD4"/>
    <w:rsid w:val="009701A5"/>
    <w:rsid w:val="0097075A"/>
    <w:rsid w:val="0097086B"/>
    <w:rsid w:val="009722E5"/>
    <w:rsid w:val="009726F8"/>
    <w:rsid w:val="00972705"/>
    <w:rsid w:val="00972C19"/>
    <w:rsid w:val="009732EA"/>
    <w:rsid w:val="009735AE"/>
    <w:rsid w:val="009735F8"/>
    <w:rsid w:val="00974B9C"/>
    <w:rsid w:val="00975645"/>
    <w:rsid w:val="0097585C"/>
    <w:rsid w:val="00976120"/>
    <w:rsid w:val="009761B7"/>
    <w:rsid w:val="009762A1"/>
    <w:rsid w:val="00977208"/>
    <w:rsid w:val="00977669"/>
    <w:rsid w:val="00980644"/>
    <w:rsid w:val="0098086A"/>
    <w:rsid w:val="009814F4"/>
    <w:rsid w:val="00981607"/>
    <w:rsid w:val="009818B6"/>
    <w:rsid w:val="00981E16"/>
    <w:rsid w:val="009823A3"/>
    <w:rsid w:val="00983354"/>
    <w:rsid w:val="009843C6"/>
    <w:rsid w:val="00984788"/>
    <w:rsid w:val="009848E7"/>
    <w:rsid w:val="009858E6"/>
    <w:rsid w:val="009866A1"/>
    <w:rsid w:val="00986B65"/>
    <w:rsid w:val="00986F92"/>
    <w:rsid w:val="0098731C"/>
    <w:rsid w:val="00987736"/>
    <w:rsid w:val="00987E2B"/>
    <w:rsid w:val="00990489"/>
    <w:rsid w:val="0099051D"/>
    <w:rsid w:val="0099067B"/>
    <w:rsid w:val="009908DC"/>
    <w:rsid w:val="00991DE8"/>
    <w:rsid w:val="00992B1B"/>
    <w:rsid w:val="00993DA7"/>
    <w:rsid w:val="009944B8"/>
    <w:rsid w:val="0099469C"/>
    <w:rsid w:val="00995543"/>
    <w:rsid w:val="00995A60"/>
    <w:rsid w:val="00995C22"/>
    <w:rsid w:val="00996713"/>
    <w:rsid w:val="00996954"/>
    <w:rsid w:val="00996A1C"/>
    <w:rsid w:val="00996DB0"/>
    <w:rsid w:val="009970A5"/>
    <w:rsid w:val="00997836"/>
    <w:rsid w:val="009979B9"/>
    <w:rsid w:val="009A0083"/>
    <w:rsid w:val="009A01F9"/>
    <w:rsid w:val="009A0937"/>
    <w:rsid w:val="009A17DA"/>
    <w:rsid w:val="009A2713"/>
    <w:rsid w:val="009A3E95"/>
    <w:rsid w:val="009A3F79"/>
    <w:rsid w:val="009A41A3"/>
    <w:rsid w:val="009A4589"/>
    <w:rsid w:val="009A4D88"/>
    <w:rsid w:val="009A64C5"/>
    <w:rsid w:val="009A7822"/>
    <w:rsid w:val="009B006E"/>
    <w:rsid w:val="009B0965"/>
    <w:rsid w:val="009B1BFF"/>
    <w:rsid w:val="009B1CF9"/>
    <w:rsid w:val="009B218B"/>
    <w:rsid w:val="009B29E5"/>
    <w:rsid w:val="009B34D8"/>
    <w:rsid w:val="009B4017"/>
    <w:rsid w:val="009B4311"/>
    <w:rsid w:val="009B4952"/>
    <w:rsid w:val="009B5126"/>
    <w:rsid w:val="009B52A6"/>
    <w:rsid w:val="009B5522"/>
    <w:rsid w:val="009B5C70"/>
    <w:rsid w:val="009B612F"/>
    <w:rsid w:val="009B61CD"/>
    <w:rsid w:val="009B6594"/>
    <w:rsid w:val="009B68BD"/>
    <w:rsid w:val="009B69CE"/>
    <w:rsid w:val="009B7777"/>
    <w:rsid w:val="009C02FF"/>
    <w:rsid w:val="009C078A"/>
    <w:rsid w:val="009C10B1"/>
    <w:rsid w:val="009C1508"/>
    <w:rsid w:val="009C20F9"/>
    <w:rsid w:val="009C2B0E"/>
    <w:rsid w:val="009C2CD5"/>
    <w:rsid w:val="009C37C1"/>
    <w:rsid w:val="009C444C"/>
    <w:rsid w:val="009C48B4"/>
    <w:rsid w:val="009C4CAA"/>
    <w:rsid w:val="009C4D67"/>
    <w:rsid w:val="009C557A"/>
    <w:rsid w:val="009C5B10"/>
    <w:rsid w:val="009C5DD4"/>
    <w:rsid w:val="009C6AD0"/>
    <w:rsid w:val="009C73B5"/>
    <w:rsid w:val="009C744B"/>
    <w:rsid w:val="009C7CC5"/>
    <w:rsid w:val="009C7FA5"/>
    <w:rsid w:val="009D13EE"/>
    <w:rsid w:val="009D18FF"/>
    <w:rsid w:val="009D23E8"/>
    <w:rsid w:val="009D24FA"/>
    <w:rsid w:val="009D2562"/>
    <w:rsid w:val="009D289F"/>
    <w:rsid w:val="009D291F"/>
    <w:rsid w:val="009D2A6F"/>
    <w:rsid w:val="009D2FEE"/>
    <w:rsid w:val="009D33E1"/>
    <w:rsid w:val="009D42A3"/>
    <w:rsid w:val="009D4527"/>
    <w:rsid w:val="009D5389"/>
    <w:rsid w:val="009D5516"/>
    <w:rsid w:val="009D5FF3"/>
    <w:rsid w:val="009D632F"/>
    <w:rsid w:val="009D6505"/>
    <w:rsid w:val="009D65F9"/>
    <w:rsid w:val="009D67B8"/>
    <w:rsid w:val="009D6EEA"/>
    <w:rsid w:val="009D785D"/>
    <w:rsid w:val="009D7896"/>
    <w:rsid w:val="009D7C39"/>
    <w:rsid w:val="009E0697"/>
    <w:rsid w:val="009E0DE8"/>
    <w:rsid w:val="009E0E33"/>
    <w:rsid w:val="009E111E"/>
    <w:rsid w:val="009E1172"/>
    <w:rsid w:val="009E1244"/>
    <w:rsid w:val="009E1AE0"/>
    <w:rsid w:val="009E2353"/>
    <w:rsid w:val="009E2960"/>
    <w:rsid w:val="009E3834"/>
    <w:rsid w:val="009E38B1"/>
    <w:rsid w:val="009E455F"/>
    <w:rsid w:val="009E4577"/>
    <w:rsid w:val="009E65C3"/>
    <w:rsid w:val="009E687F"/>
    <w:rsid w:val="009E74A7"/>
    <w:rsid w:val="009E7E57"/>
    <w:rsid w:val="009F0755"/>
    <w:rsid w:val="009F1450"/>
    <w:rsid w:val="009F1A62"/>
    <w:rsid w:val="009F2416"/>
    <w:rsid w:val="009F265E"/>
    <w:rsid w:val="009F26E6"/>
    <w:rsid w:val="009F33AE"/>
    <w:rsid w:val="009F360D"/>
    <w:rsid w:val="009F38D9"/>
    <w:rsid w:val="009F44F9"/>
    <w:rsid w:val="009F457C"/>
    <w:rsid w:val="009F4699"/>
    <w:rsid w:val="009F4996"/>
    <w:rsid w:val="009F4F3C"/>
    <w:rsid w:val="009F4FB2"/>
    <w:rsid w:val="009F5498"/>
    <w:rsid w:val="009F57B9"/>
    <w:rsid w:val="009F5DB6"/>
    <w:rsid w:val="009F61DB"/>
    <w:rsid w:val="009F632E"/>
    <w:rsid w:val="009F63AA"/>
    <w:rsid w:val="009F6A36"/>
    <w:rsid w:val="009F7293"/>
    <w:rsid w:val="009F7AA3"/>
    <w:rsid w:val="00A007B0"/>
    <w:rsid w:val="00A02A77"/>
    <w:rsid w:val="00A030DE"/>
    <w:rsid w:val="00A034F8"/>
    <w:rsid w:val="00A03D78"/>
    <w:rsid w:val="00A0414F"/>
    <w:rsid w:val="00A042E8"/>
    <w:rsid w:val="00A043F6"/>
    <w:rsid w:val="00A044D1"/>
    <w:rsid w:val="00A044D5"/>
    <w:rsid w:val="00A05BB6"/>
    <w:rsid w:val="00A061C3"/>
    <w:rsid w:val="00A06E54"/>
    <w:rsid w:val="00A0711C"/>
    <w:rsid w:val="00A07818"/>
    <w:rsid w:val="00A07F01"/>
    <w:rsid w:val="00A1016F"/>
    <w:rsid w:val="00A1187A"/>
    <w:rsid w:val="00A11AEE"/>
    <w:rsid w:val="00A12489"/>
    <w:rsid w:val="00A12D7F"/>
    <w:rsid w:val="00A13538"/>
    <w:rsid w:val="00A14107"/>
    <w:rsid w:val="00A14B49"/>
    <w:rsid w:val="00A14C27"/>
    <w:rsid w:val="00A15664"/>
    <w:rsid w:val="00A1587E"/>
    <w:rsid w:val="00A161FE"/>
    <w:rsid w:val="00A16364"/>
    <w:rsid w:val="00A16443"/>
    <w:rsid w:val="00A169B8"/>
    <w:rsid w:val="00A17600"/>
    <w:rsid w:val="00A177D3"/>
    <w:rsid w:val="00A179CA"/>
    <w:rsid w:val="00A17ACE"/>
    <w:rsid w:val="00A2066C"/>
    <w:rsid w:val="00A208DE"/>
    <w:rsid w:val="00A20F8C"/>
    <w:rsid w:val="00A21056"/>
    <w:rsid w:val="00A21CB6"/>
    <w:rsid w:val="00A22148"/>
    <w:rsid w:val="00A2241B"/>
    <w:rsid w:val="00A227B3"/>
    <w:rsid w:val="00A23148"/>
    <w:rsid w:val="00A2320A"/>
    <w:rsid w:val="00A23E34"/>
    <w:rsid w:val="00A243A9"/>
    <w:rsid w:val="00A24453"/>
    <w:rsid w:val="00A2471D"/>
    <w:rsid w:val="00A249D0"/>
    <w:rsid w:val="00A2528F"/>
    <w:rsid w:val="00A2662A"/>
    <w:rsid w:val="00A2697A"/>
    <w:rsid w:val="00A26A42"/>
    <w:rsid w:val="00A273F4"/>
    <w:rsid w:val="00A27667"/>
    <w:rsid w:val="00A3075A"/>
    <w:rsid w:val="00A30EA8"/>
    <w:rsid w:val="00A31C90"/>
    <w:rsid w:val="00A31FBB"/>
    <w:rsid w:val="00A32239"/>
    <w:rsid w:val="00A32500"/>
    <w:rsid w:val="00A329EE"/>
    <w:rsid w:val="00A32AB0"/>
    <w:rsid w:val="00A32DB5"/>
    <w:rsid w:val="00A33FDE"/>
    <w:rsid w:val="00A34341"/>
    <w:rsid w:val="00A344B4"/>
    <w:rsid w:val="00A358AC"/>
    <w:rsid w:val="00A3632C"/>
    <w:rsid w:val="00A36E09"/>
    <w:rsid w:val="00A37CF5"/>
    <w:rsid w:val="00A40C83"/>
    <w:rsid w:val="00A40DE2"/>
    <w:rsid w:val="00A41386"/>
    <w:rsid w:val="00A4190D"/>
    <w:rsid w:val="00A41F25"/>
    <w:rsid w:val="00A42DCC"/>
    <w:rsid w:val="00A42ED2"/>
    <w:rsid w:val="00A432DC"/>
    <w:rsid w:val="00A433B4"/>
    <w:rsid w:val="00A4441F"/>
    <w:rsid w:val="00A444F6"/>
    <w:rsid w:val="00A445DC"/>
    <w:rsid w:val="00A45975"/>
    <w:rsid w:val="00A46758"/>
    <w:rsid w:val="00A46A4E"/>
    <w:rsid w:val="00A506BC"/>
    <w:rsid w:val="00A518AC"/>
    <w:rsid w:val="00A52231"/>
    <w:rsid w:val="00A52352"/>
    <w:rsid w:val="00A523AB"/>
    <w:rsid w:val="00A52B2A"/>
    <w:rsid w:val="00A53CB7"/>
    <w:rsid w:val="00A53E4B"/>
    <w:rsid w:val="00A54A09"/>
    <w:rsid w:val="00A55488"/>
    <w:rsid w:val="00A55D2D"/>
    <w:rsid w:val="00A56153"/>
    <w:rsid w:val="00A563FB"/>
    <w:rsid w:val="00A57073"/>
    <w:rsid w:val="00A57D41"/>
    <w:rsid w:val="00A61BC3"/>
    <w:rsid w:val="00A622F5"/>
    <w:rsid w:val="00A6290D"/>
    <w:rsid w:val="00A63859"/>
    <w:rsid w:val="00A64442"/>
    <w:rsid w:val="00A649A8"/>
    <w:rsid w:val="00A64A03"/>
    <w:rsid w:val="00A64D3F"/>
    <w:rsid w:val="00A64E27"/>
    <w:rsid w:val="00A6505A"/>
    <w:rsid w:val="00A65AF9"/>
    <w:rsid w:val="00A66C45"/>
    <w:rsid w:val="00A67303"/>
    <w:rsid w:val="00A67750"/>
    <w:rsid w:val="00A677CD"/>
    <w:rsid w:val="00A703CD"/>
    <w:rsid w:val="00A70D67"/>
    <w:rsid w:val="00A729A9"/>
    <w:rsid w:val="00A72A9D"/>
    <w:rsid w:val="00A72E3E"/>
    <w:rsid w:val="00A73E1B"/>
    <w:rsid w:val="00A73F90"/>
    <w:rsid w:val="00A745E5"/>
    <w:rsid w:val="00A7462B"/>
    <w:rsid w:val="00A74F4A"/>
    <w:rsid w:val="00A761F0"/>
    <w:rsid w:val="00A76B3E"/>
    <w:rsid w:val="00A7704A"/>
    <w:rsid w:val="00A77610"/>
    <w:rsid w:val="00A77879"/>
    <w:rsid w:val="00A779CC"/>
    <w:rsid w:val="00A77F3C"/>
    <w:rsid w:val="00A80479"/>
    <w:rsid w:val="00A80FA6"/>
    <w:rsid w:val="00A81315"/>
    <w:rsid w:val="00A8184C"/>
    <w:rsid w:val="00A82684"/>
    <w:rsid w:val="00A82E7C"/>
    <w:rsid w:val="00A82EA2"/>
    <w:rsid w:val="00A833E2"/>
    <w:rsid w:val="00A837B0"/>
    <w:rsid w:val="00A85B2D"/>
    <w:rsid w:val="00A863A3"/>
    <w:rsid w:val="00A86B11"/>
    <w:rsid w:val="00A86F96"/>
    <w:rsid w:val="00A9041B"/>
    <w:rsid w:val="00A90F3F"/>
    <w:rsid w:val="00A92388"/>
    <w:rsid w:val="00A93654"/>
    <w:rsid w:val="00A939C7"/>
    <w:rsid w:val="00A94299"/>
    <w:rsid w:val="00A94592"/>
    <w:rsid w:val="00A96844"/>
    <w:rsid w:val="00A969CE"/>
    <w:rsid w:val="00A96ABD"/>
    <w:rsid w:val="00AA02C9"/>
    <w:rsid w:val="00AA03AF"/>
    <w:rsid w:val="00AA10DD"/>
    <w:rsid w:val="00AA112B"/>
    <w:rsid w:val="00AA134B"/>
    <w:rsid w:val="00AA20D6"/>
    <w:rsid w:val="00AA2445"/>
    <w:rsid w:val="00AA2902"/>
    <w:rsid w:val="00AA3ADD"/>
    <w:rsid w:val="00AA3B0C"/>
    <w:rsid w:val="00AA4EA5"/>
    <w:rsid w:val="00AA50B1"/>
    <w:rsid w:val="00AA54BD"/>
    <w:rsid w:val="00AA5C15"/>
    <w:rsid w:val="00AA7F2E"/>
    <w:rsid w:val="00AB01C8"/>
    <w:rsid w:val="00AB099C"/>
    <w:rsid w:val="00AB1C78"/>
    <w:rsid w:val="00AB2598"/>
    <w:rsid w:val="00AB279C"/>
    <w:rsid w:val="00AB3509"/>
    <w:rsid w:val="00AB3C8E"/>
    <w:rsid w:val="00AB4B36"/>
    <w:rsid w:val="00AB51F3"/>
    <w:rsid w:val="00AB5D0D"/>
    <w:rsid w:val="00AB67A9"/>
    <w:rsid w:val="00AB796D"/>
    <w:rsid w:val="00AB7C7A"/>
    <w:rsid w:val="00AC0346"/>
    <w:rsid w:val="00AC05D6"/>
    <w:rsid w:val="00AC0B51"/>
    <w:rsid w:val="00AC0F25"/>
    <w:rsid w:val="00AC10DA"/>
    <w:rsid w:val="00AC117B"/>
    <w:rsid w:val="00AC2153"/>
    <w:rsid w:val="00AC2488"/>
    <w:rsid w:val="00AC2546"/>
    <w:rsid w:val="00AC28AC"/>
    <w:rsid w:val="00AC29FB"/>
    <w:rsid w:val="00AC2ED5"/>
    <w:rsid w:val="00AC3C29"/>
    <w:rsid w:val="00AC494A"/>
    <w:rsid w:val="00AC505B"/>
    <w:rsid w:val="00AC7189"/>
    <w:rsid w:val="00AC71A8"/>
    <w:rsid w:val="00AC7C3C"/>
    <w:rsid w:val="00AC7E17"/>
    <w:rsid w:val="00AD0078"/>
    <w:rsid w:val="00AD0366"/>
    <w:rsid w:val="00AD0E3E"/>
    <w:rsid w:val="00AD1C5E"/>
    <w:rsid w:val="00AD1CB6"/>
    <w:rsid w:val="00AD28EB"/>
    <w:rsid w:val="00AD2F10"/>
    <w:rsid w:val="00AD4ACB"/>
    <w:rsid w:val="00AD57C2"/>
    <w:rsid w:val="00AD59BF"/>
    <w:rsid w:val="00AD5BEC"/>
    <w:rsid w:val="00AD6052"/>
    <w:rsid w:val="00AD6078"/>
    <w:rsid w:val="00AD658D"/>
    <w:rsid w:val="00AD6765"/>
    <w:rsid w:val="00AD6A69"/>
    <w:rsid w:val="00AE048E"/>
    <w:rsid w:val="00AE094C"/>
    <w:rsid w:val="00AE096A"/>
    <w:rsid w:val="00AE0A6F"/>
    <w:rsid w:val="00AE1A49"/>
    <w:rsid w:val="00AE1F72"/>
    <w:rsid w:val="00AE36E4"/>
    <w:rsid w:val="00AE430D"/>
    <w:rsid w:val="00AE44A6"/>
    <w:rsid w:val="00AE4EEC"/>
    <w:rsid w:val="00AE51B3"/>
    <w:rsid w:val="00AE58E3"/>
    <w:rsid w:val="00AE5933"/>
    <w:rsid w:val="00AE62F5"/>
    <w:rsid w:val="00AE680A"/>
    <w:rsid w:val="00AE6A7E"/>
    <w:rsid w:val="00AE77EA"/>
    <w:rsid w:val="00AE7CC3"/>
    <w:rsid w:val="00AF0081"/>
    <w:rsid w:val="00AF06E5"/>
    <w:rsid w:val="00AF0EDA"/>
    <w:rsid w:val="00AF1B31"/>
    <w:rsid w:val="00AF1B3A"/>
    <w:rsid w:val="00AF217D"/>
    <w:rsid w:val="00AF317B"/>
    <w:rsid w:val="00AF34B2"/>
    <w:rsid w:val="00AF4124"/>
    <w:rsid w:val="00AF48A1"/>
    <w:rsid w:val="00AF4D66"/>
    <w:rsid w:val="00AF5737"/>
    <w:rsid w:val="00AF606A"/>
    <w:rsid w:val="00AF6228"/>
    <w:rsid w:val="00AF6563"/>
    <w:rsid w:val="00AF6E11"/>
    <w:rsid w:val="00AF74C7"/>
    <w:rsid w:val="00AF7D37"/>
    <w:rsid w:val="00B0088E"/>
    <w:rsid w:val="00B00AC0"/>
    <w:rsid w:val="00B01427"/>
    <w:rsid w:val="00B01428"/>
    <w:rsid w:val="00B014A8"/>
    <w:rsid w:val="00B01A72"/>
    <w:rsid w:val="00B02453"/>
    <w:rsid w:val="00B02F8D"/>
    <w:rsid w:val="00B0416E"/>
    <w:rsid w:val="00B04357"/>
    <w:rsid w:val="00B0443B"/>
    <w:rsid w:val="00B04943"/>
    <w:rsid w:val="00B056B2"/>
    <w:rsid w:val="00B05FEA"/>
    <w:rsid w:val="00B065FE"/>
    <w:rsid w:val="00B078CC"/>
    <w:rsid w:val="00B10626"/>
    <w:rsid w:val="00B10CF2"/>
    <w:rsid w:val="00B11DCF"/>
    <w:rsid w:val="00B12740"/>
    <w:rsid w:val="00B130F3"/>
    <w:rsid w:val="00B13306"/>
    <w:rsid w:val="00B1354F"/>
    <w:rsid w:val="00B14587"/>
    <w:rsid w:val="00B148E7"/>
    <w:rsid w:val="00B149EB"/>
    <w:rsid w:val="00B14D49"/>
    <w:rsid w:val="00B158D5"/>
    <w:rsid w:val="00B16291"/>
    <w:rsid w:val="00B1657E"/>
    <w:rsid w:val="00B172F4"/>
    <w:rsid w:val="00B17944"/>
    <w:rsid w:val="00B17B41"/>
    <w:rsid w:val="00B202E5"/>
    <w:rsid w:val="00B20449"/>
    <w:rsid w:val="00B20F3F"/>
    <w:rsid w:val="00B21CEA"/>
    <w:rsid w:val="00B21D3C"/>
    <w:rsid w:val="00B225BA"/>
    <w:rsid w:val="00B226A0"/>
    <w:rsid w:val="00B22CF8"/>
    <w:rsid w:val="00B22E25"/>
    <w:rsid w:val="00B23083"/>
    <w:rsid w:val="00B23B54"/>
    <w:rsid w:val="00B23C91"/>
    <w:rsid w:val="00B261B4"/>
    <w:rsid w:val="00B26830"/>
    <w:rsid w:val="00B27260"/>
    <w:rsid w:val="00B27BFF"/>
    <w:rsid w:val="00B27F2C"/>
    <w:rsid w:val="00B30A2A"/>
    <w:rsid w:val="00B31224"/>
    <w:rsid w:val="00B32074"/>
    <w:rsid w:val="00B32571"/>
    <w:rsid w:val="00B32A97"/>
    <w:rsid w:val="00B32EEC"/>
    <w:rsid w:val="00B3324E"/>
    <w:rsid w:val="00B333F2"/>
    <w:rsid w:val="00B3365F"/>
    <w:rsid w:val="00B3369D"/>
    <w:rsid w:val="00B348EC"/>
    <w:rsid w:val="00B3531B"/>
    <w:rsid w:val="00B35ACA"/>
    <w:rsid w:val="00B3624D"/>
    <w:rsid w:val="00B36FF6"/>
    <w:rsid w:val="00B40074"/>
    <w:rsid w:val="00B403A9"/>
    <w:rsid w:val="00B42177"/>
    <w:rsid w:val="00B42837"/>
    <w:rsid w:val="00B438A3"/>
    <w:rsid w:val="00B43EDA"/>
    <w:rsid w:val="00B44242"/>
    <w:rsid w:val="00B4670D"/>
    <w:rsid w:val="00B46B26"/>
    <w:rsid w:val="00B46D16"/>
    <w:rsid w:val="00B5054D"/>
    <w:rsid w:val="00B5069A"/>
    <w:rsid w:val="00B50ADA"/>
    <w:rsid w:val="00B51058"/>
    <w:rsid w:val="00B5131A"/>
    <w:rsid w:val="00B52045"/>
    <w:rsid w:val="00B530EB"/>
    <w:rsid w:val="00B53B44"/>
    <w:rsid w:val="00B54445"/>
    <w:rsid w:val="00B55038"/>
    <w:rsid w:val="00B554D9"/>
    <w:rsid w:val="00B562BD"/>
    <w:rsid w:val="00B56A98"/>
    <w:rsid w:val="00B57B8C"/>
    <w:rsid w:val="00B611FB"/>
    <w:rsid w:val="00B61BC0"/>
    <w:rsid w:val="00B625CF"/>
    <w:rsid w:val="00B63211"/>
    <w:rsid w:val="00B638C2"/>
    <w:rsid w:val="00B63E8F"/>
    <w:rsid w:val="00B63EC4"/>
    <w:rsid w:val="00B64182"/>
    <w:rsid w:val="00B642CB"/>
    <w:rsid w:val="00B6452E"/>
    <w:rsid w:val="00B6477E"/>
    <w:rsid w:val="00B64BDE"/>
    <w:rsid w:val="00B64D03"/>
    <w:rsid w:val="00B659CB"/>
    <w:rsid w:val="00B65D41"/>
    <w:rsid w:val="00B65E98"/>
    <w:rsid w:val="00B660FD"/>
    <w:rsid w:val="00B66663"/>
    <w:rsid w:val="00B668F5"/>
    <w:rsid w:val="00B66C47"/>
    <w:rsid w:val="00B6777C"/>
    <w:rsid w:val="00B6787B"/>
    <w:rsid w:val="00B678B5"/>
    <w:rsid w:val="00B67A74"/>
    <w:rsid w:val="00B67BC2"/>
    <w:rsid w:val="00B70188"/>
    <w:rsid w:val="00B705C3"/>
    <w:rsid w:val="00B70CD6"/>
    <w:rsid w:val="00B71142"/>
    <w:rsid w:val="00B71F01"/>
    <w:rsid w:val="00B71F9F"/>
    <w:rsid w:val="00B722EA"/>
    <w:rsid w:val="00B72815"/>
    <w:rsid w:val="00B72D7A"/>
    <w:rsid w:val="00B72EDA"/>
    <w:rsid w:val="00B738CB"/>
    <w:rsid w:val="00B73AC9"/>
    <w:rsid w:val="00B7423A"/>
    <w:rsid w:val="00B74704"/>
    <w:rsid w:val="00B74990"/>
    <w:rsid w:val="00B75548"/>
    <w:rsid w:val="00B756DF"/>
    <w:rsid w:val="00B7630B"/>
    <w:rsid w:val="00B77686"/>
    <w:rsid w:val="00B77DFF"/>
    <w:rsid w:val="00B803C1"/>
    <w:rsid w:val="00B80424"/>
    <w:rsid w:val="00B80EE8"/>
    <w:rsid w:val="00B81374"/>
    <w:rsid w:val="00B825BC"/>
    <w:rsid w:val="00B828C4"/>
    <w:rsid w:val="00B83479"/>
    <w:rsid w:val="00B84003"/>
    <w:rsid w:val="00B8407D"/>
    <w:rsid w:val="00B84614"/>
    <w:rsid w:val="00B84E8F"/>
    <w:rsid w:val="00B86307"/>
    <w:rsid w:val="00B866DC"/>
    <w:rsid w:val="00B86A60"/>
    <w:rsid w:val="00B8727B"/>
    <w:rsid w:val="00B90300"/>
    <w:rsid w:val="00B9032C"/>
    <w:rsid w:val="00B907BB"/>
    <w:rsid w:val="00B90D5F"/>
    <w:rsid w:val="00B91622"/>
    <w:rsid w:val="00B91862"/>
    <w:rsid w:val="00B9190A"/>
    <w:rsid w:val="00B91ED7"/>
    <w:rsid w:val="00B9220A"/>
    <w:rsid w:val="00B9261C"/>
    <w:rsid w:val="00B92739"/>
    <w:rsid w:val="00B92CF4"/>
    <w:rsid w:val="00B92D4A"/>
    <w:rsid w:val="00B936E1"/>
    <w:rsid w:val="00B936E4"/>
    <w:rsid w:val="00B94CD1"/>
    <w:rsid w:val="00B95235"/>
    <w:rsid w:val="00B954C0"/>
    <w:rsid w:val="00B9580F"/>
    <w:rsid w:val="00B9606F"/>
    <w:rsid w:val="00B9638F"/>
    <w:rsid w:val="00B96785"/>
    <w:rsid w:val="00B97376"/>
    <w:rsid w:val="00B97722"/>
    <w:rsid w:val="00B97FF3"/>
    <w:rsid w:val="00BA0177"/>
    <w:rsid w:val="00BA043B"/>
    <w:rsid w:val="00BA069C"/>
    <w:rsid w:val="00BA1AF2"/>
    <w:rsid w:val="00BA20A7"/>
    <w:rsid w:val="00BA29F0"/>
    <w:rsid w:val="00BA2E41"/>
    <w:rsid w:val="00BA342E"/>
    <w:rsid w:val="00BA3529"/>
    <w:rsid w:val="00BA37B1"/>
    <w:rsid w:val="00BA3C5F"/>
    <w:rsid w:val="00BA3EB6"/>
    <w:rsid w:val="00BA4042"/>
    <w:rsid w:val="00BA41C0"/>
    <w:rsid w:val="00BA4A19"/>
    <w:rsid w:val="00BA5AE7"/>
    <w:rsid w:val="00BA5BCE"/>
    <w:rsid w:val="00BA73DA"/>
    <w:rsid w:val="00BA74C0"/>
    <w:rsid w:val="00BA75C8"/>
    <w:rsid w:val="00BA786E"/>
    <w:rsid w:val="00BB1718"/>
    <w:rsid w:val="00BB1824"/>
    <w:rsid w:val="00BB1930"/>
    <w:rsid w:val="00BB1B74"/>
    <w:rsid w:val="00BB1FF9"/>
    <w:rsid w:val="00BB257F"/>
    <w:rsid w:val="00BB39E3"/>
    <w:rsid w:val="00BB3A10"/>
    <w:rsid w:val="00BB3D90"/>
    <w:rsid w:val="00BB4243"/>
    <w:rsid w:val="00BB4B37"/>
    <w:rsid w:val="00BB4BCE"/>
    <w:rsid w:val="00BB5681"/>
    <w:rsid w:val="00BB5731"/>
    <w:rsid w:val="00BB62E3"/>
    <w:rsid w:val="00BB70DC"/>
    <w:rsid w:val="00BB7386"/>
    <w:rsid w:val="00BC0113"/>
    <w:rsid w:val="00BC07C7"/>
    <w:rsid w:val="00BC085E"/>
    <w:rsid w:val="00BC1089"/>
    <w:rsid w:val="00BC1B5D"/>
    <w:rsid w:val="00BC217B"/>
    <w:rsid w:val="00BC2560"/>
    <w:rsid w:val="00BC3A80"/>
    <w:rsid w:val="00BC4A1C"/>
    <w:rsid w:val="00BC6720"/>
    <w:rsid w:val="00BC68D2"/>
    <w:rsid w:val="00BC6EA3"/>
    <w:rsid w:val="00BD0095"/>
    <w:rsid w:val="00BD0178"/>
    <w:rsid w:val="00BD1372"/>
    <w:rsid w:val="00BD16B8"/>
    <w:rsid w:val="00BD1C3B"/>
    <w:rsid w:val="00BD2151"/>
    <w:rsid w:val="00BD2B88"/>
    <w:rsid w:val="00BD2D01"/>
    <w:rsid w:val="00BD5377"/>
    <w:rsid w:val="00BD6B94"/>
    <w:rsid w:val="00BD7DBE"/>
    <w:rsid w:val="00BE08D9"/>
    <w:rsid w:val="00BE0A7F"/>
    <w:rsid w:val="00BE0A94"/>
    <w:rsid w:val="00BE11B9"/>
    <w:rsid w:val="00BE1C77"/>
    <w:rsid w:val="00BE1F30"/>
    <w:rsid w:val="00BE2134"/>
    <w:rsid w:val="00BE2E62"/>
    <w:rsid w:val="00BE34DA"/>
    <w:rsid w:val="00BE358E"/>
    <w:rsid w:val="00BE423F"/>
    <w:rsid w:val="00BE4862"/>
    <w:rsid w:val="00BE4A3C"/>
    <w:rsid w:val="00BE4D37"/>
    <w:rsid w:val="00BE4FAF"/>
    <w:rsid w:val="00BE577A"/>
    <w:rsid w:val="00BE5E33"/>
    <w:rsid w:val="00BE6DBF"/>
    <w:rsid w:val="00BE724A"/>
    <w:rsid w:val="00BF05A6"/>
    <w:rsid w:val="00BF0943"/>
    <w:rsid w:val="00BF218A"/>
    <w:rsid w:val="00BF22F1"/>
    <w:rsid w:val="00BF2A1D"/>
    <w:rsid w:val="00BF34BD"/>
    <w:rsid w:val="00BF36B6"/>
    <w:rsid w:val="00BF37B5"/>
    <w:rsid w:val="00BF39A1"/>
    <w:rsid w:val="00BF3F4F"/>
    <w:rsid w:val="00BF40A5"/>
    <w:rsid w:val="00BF50D3"/>
    <w:rsid w:val="00BF54B8"/>
    <w:rsid w:val="00BF6795"/>
    <w:rsid w:val="00BF6C62"/>
    <w:rsid w:val="00BF706D"/>
    <w:rsid w:val="00BF7D41"/>
    <w:rsid w:val="00BF7F1C"/>
    <w:rsid w:val="00C00F28"/>
    <w:rsid w:val="00C010A5"/>
    <w:rsid w:val="00C0154D"/>
    <w:rsid w:val="00C01707"/>
    <w:rsid w:val="00C02122"/>
    <w:rsid w:val="00C04640"/>
    <w:rsid w:val="00C05B20"/>
    <w:rsid w:val="00C06598"/>
    <w:rsid w:val="00C074C4"/>
    <w:rsid w:val="00C07863"/>
    <w:rsid w:val="00C07A1B"/>
    <w:rsid w:val="00C10668"/>
    <w:rsid w:val="00C10E87"/>
    <w:rsid w:val="00C11BD9"/>
    <w:rsid w:val="00C121BC"/>
    <w:rsid w:val="00C12381"/>
    <w:rsid w:val="00C126B5"/>
    <w:rsid w:val="00C128C9"/>
    <w:rsid w:val="00C12D17"/>
    <w:rsid w:val="00C142D9"/>
    <w:rsid w:val="00C143AB"/>
    <w:rsid w:val="00C14F19"/>
    <w:rsid w:val="00C15331"/>
    <w:rsid w:val="00C1558F"/>
    <w:rsid w:val="00C15FAE"/>
    <w:rsid w:val="00C16719"/>
    <w:rsid w:val="00C1741D"/>
    <w:rsid w:val="00C17EF4"/>
    <w:rsid w:val="00C20143"/>
    <w:rsid w:val="00C21481"/>
    <w:rsid w:val="00C2177C"/>
    <w:rsid w:val="00C21CC8"/>
    <w:rsid w:val="00C22658"/>
    <w:rsid w:val="00C22D1F"/>
    <w:rsid w:val="00C235C1"/>
    <w:rsid w:val="00C237CF"/>
    <w:rsid w:val="00C23D4D"/>
    <w:rsid w:val="00C2443B"/>
    <w:rsid w:val="00C24650"/>
    <w:rsid w:val="00C24D0B"/>
    <w:rsid w:val="00C2510E"/>
    <w:rsid w:val="00C259FB"/>
    <w:rsid w:val="00C25C37"/>
    <w:rsid w:val="00C26367"/>
    <w:rsid w:val="00C26668"/>
    <w:rsid w:val="00C2668B"/>
    <w:rsid w:val="00C3012B"/>
    <w:rsid w:val="00C30D7D"/>
    <w:rsid w:val="00C3170C"/>
    <w:rsid w:val="00C31A9A"/>
    <w:rsid w:val="00C31D34"/>
    <w:rsid w:val="00C3243F"/>
    <w:rsid w:val="00C3276F"/>
    <w:rsid w:val="00C3277D"/>
    <w:rsid w:val="00C32F9D"/>
    <w:rsid w:val="00C33B5F"/>
    <w:rsid w:val="00C34157"/>
    <w:rsid w:val="00C34745"/>
    <w:rsid w:val="00C34843"/>
    <w:rsid w:val="00C34D70"/>
    <w:rsid w:val="00C35481"/>
    <w:rsid w:val="00C35973"/>
    <w:rsid w:val="00C35DD5"/>
    <w:rsid w:val="00C36D48"/>
    <w:rsid w:val="00C374D7"/>
    <w:rsid w:val="00C3790C"/>
    <w:rsid w:val="00C41708"/>
    <w:rsid w:val="00C4170E"/>
    <w:rsid w:val="00C41F2C"/>
    <w:rsid w:val="00C427E8"/>
    <w:rsid w:val="00C4305D"/>
    <w:rsid w:val="00C4348E"/>
    <w:rsid w:val="00C4412E"/>
    <w:rsid w:val="00C4584B"/>
    <w:rsid w:val="00C45C59"/>
    <w:rsid w:val="00C45E7B"/>
    <w:rsid w:val="00C46869"/>
    <w:rsid w:val="00C47811"/>
    <w:rsid w:val="00C47CBA"/>
    <w:rsid w:val="00C47F20"/>
    <w:rsid w:val="00C5031B"/>
    <w:rsid w:val="00C50F5A"/>
    <w:rsid w:val="00C51AD2"/>
    <w:rsid w:val="00C51EAA"/>
    <w:rsid w:val="00C51F2B"/>
    <w:rsid w:val="00C534CA"/>
    <w:rsid w:val="00C53B29"/>
    <w:rsid w:val="00C53BEA"/>
    <w:rsid w:val="00C53DAF"/>
    <w:rsid w:val="00C54689"/>
    <w:rsid w:val="00C5481C"/>
    <w:rsid w:val="00C553D0"/>
    <w:rsid w:val="00C55AEB"/>
    <w:rsid w:val="00C55AEC"/>
    <w:rsid w:val="00C5667D"/>
    <w:rsid w:val="00C56A7D"/>
    <w:rsid w:val="00C56F63"/>
    <w:rsid w:val="00C57875"/>
    <w:rsid w:val="00C57AF3"/>
    <w:rsid w:val="00C60052"/>
    <w:rsid w:val="00C60211"/>
    <w:rsid w:val="00C60BCF"/>
    <w:rsid w:val="00C612AF"/>
    <w:rsid w:val="00C613D4"/>
    <w:rsid w:val="00C61B49"/>
    <w:rsid w:val="00C61C93"/>
    <w:rsid w:val="00C6272A"/>
    <w:rsid w:val="00C62D14"/>
    <w:rsid w:val="00C63088"/>
    <w:rsid w:val="00C6393F"/>
    <w:rsid w:val="00C64CC3"/>
    <w:rsid w:val="00C64D1C"/>
    <w:rsid w:val="00C65957"/>
    <w:rsid w:val="00C65CB8"/>
    <w:rsid w:val="00C66252"/>
    <w:rsid w:val="00C66726"/>
    <w:rsid w:val="00C67291"/>
    <w:rsid w:val="00C67BFF"/>
    <w:rsid w:val="00C67E35"/>
    <w:rsid w:val="00C67FE8"/>
    <w:rsid w:val="00C70007"/>
    <w:rsid w:val="00C71035"/>
    <w:rsid w:val="00C714E8"/>
    <w:rsid w:val="00C71769"/>
    <w:rsid w:val="00C717CD"/>
    <w:rsid w:val="00C71B0A"/>
    <w:rsid w:val="00C71C1F"/>
    <w:rsid w:val="00C72438"/>
    <w:rsid w:val="00C73807"/>
    <w:rsid w:val="00C73EA1"/>
    <w:rsid w:val="00C7411A"/>
    <w:rsid w:val="00C74A69"/>
    <w:rsid w:val="00C7501C"/>
    <w:rsid w:val="00C754C4"/>
    <w:rsid w:val="00C762AA"/>
    <w:rsid w:val="00C772BF"/>
    <w:rsid w:val="00C77C74"/>
    <w:rsid w:val="00C77DFE"/>
    <w:rsid w:val="00C80066"/>
    <w:rsid w:val="00C81248"/>
    <w:rsid w:val="00C8179E"/>
    <w:rsid w:val="00C824F9"/>
    <w:rsid w:val="00C827B2"/>
    <w:rsid w:val="00C8339C"/>
    <w:rsid w:val="00C839C3"/>
    <w:rsid w:val="00C841CE"/>
    <w:rsid w:val="00C85065"/>
    <w:rsid w:val="00C85A5E"/>
    <w:rsid w:val="00C85B83"/>
    <w:rsid w:val="00C860CD"/>
    <w:rsid w:val="00C86C50"/>
    <w:rsid w:val="00C87CAD"/>
    <w:rsid w:val="00C90068"/>
    <w:rsid w:val="00C9062D"/>
    <w:rsid w:val="00C909D8"/>
    <w:rsid w:val="00C90EAD"/>
    <w:rsid w:val="00C91DED"/>
    <w:rsid w:val="00C92F42"/>
    <w:rsid w:val="00C93008"/>
    <w:rsid w:val="00C9377A"/>
    <w:rsid w:val="00C94513"/>
    <w:rsid w:val="00C94F57"/>
    <w:rsid w:val="00C95A35"/>
    <w:rsid w:val="00C96BFC"/>
    <w:rsid w:val="00C96DB9"/>
    <w:rsid w:val="00C973AB"/>
    <w:rsid w:val="00C97FCA"/>
    <w:rsid w:val="00CA000D"/>
    <w:rsid w:val="00CA0977"/>
    <w:rsid w:val="00CA1392"/>
    <w:rsid w:val="00CA19E9"/>
    <w:rsid w:val="00CA209C"/>
    <w:rsid w:val="00CA304D"/>
    <w:rsid w:val="00CA33C8"/>
    <w:rsid w:val="00CA36E9"/>
    <w:rsid w:val="00CA43DC"/>
    <w:rsid w:val="00CA44D9"/>
    <w:rsid w:val="00CA4B80"/>
    <w:rsid w:val="00CA4DBF"/>
    <w:rsid w:val="00CA4E32"/>
    <w:rsid w:val="00CA5687"/>
    <w:rsid w:val="00CA59B6"/>
    <w:rsid w:val="00CA5AD4"/>
    <w:rsid w:val="00CA6665"/>
    <w:rsid w:val="00CA68F9"/>
    <w:rsid w:val="00CA6BF6"/>
    <w:rsid w:val="00CA7297"/>
    <w:rsid w:val="00CA7402"/>
    <w:rsid w:val="00CB01A8"/>
    <w:rsid w:val="00CB02B5"/>
    <w:rsid w:val="00CB05F1"/>
    <w:rsid w:val="00CB09FD"/>
    <w:rsid w:val="00CB1039"/>
    <w:rsid w:val="00CB11DE"/>
    <w:rsid w:val="00CB124E"/>
    <w:rsid w:val="00CB25F9"/>
    <w:rsid w:val="00CB4876"/>
    <w:rsid w:val="00CB4E79"/>
    <w:rsid w:val="00CB5EAA"/>
    <w:rsid w:val="00CB6013"/>
    <w:rsid w:val="00CB6335"/>
    <w:rsid w:val="00CB6592"/>
    <w:rsid w:val="00CB6808"/>
    <w:rsid w:val="00CB6A57"/>
    <w:rsid w:val="00CC0169"/>
    <w:rsid w:val="00CC0594"/>
    <w:rsid w:val="00CC1752"/>
    <w:rsid w:val="00CC279F"/>
    <w:rsid w:val="00CC2B5C"/>
    <w:rsid w:val="00CC2C04"/>
    <w:rsid w:val="00CC307B"/>
    <w:rsid w:val="00CC39D1"/>
    <w:rsid w:val="00CC4090"/>
    <w:rsid w:val="00CC4309"/>
    <w:rsid w:val="00CC4736"/>
    <w:rsid w:val="00CC498C"/>
    <w:rsid w:val="00CC4D90"/>
    <w:rsid w:val="00CC4FB8"/>
    <w:rsid w:val="00CC5468"/>
    <w:rsid w:val="00CC60E5"/>
    <w:rsid w:val="00CC6C2E"/>
    <w:rsid w:val="00CC6D31"/>
    <w:rsid w:val="00CC702A"/>
    <w:rsid w:val="00CC705D"/>
    <w:rsid w:val="00CD19BC"/>
    <w:rsid w:val="00CD249E"/>
    <w:rsid w:val="00CD3219"/>
    <w:rsid w:val="00CD39DD"/>
    <w:rsid w:val="00CD3D99"/>
    <w:rsid w:val="00CD43E8"/>
    <w:rsid w:val="00CD4CA1"/>
    <w:rsid w:val="00CD52BE"/>
    <w:rsid w:val="00CD6CFA"/>
    <w:rsid w:val="00CD7E68"/>
    <w:rsid w:val="00CE02D0"/>
    <w:rsid w:val="00CE0838"/>
    <w:rsid w:val="00CE0BF0"/>
    <w:rsid w:val="00CE0D69"/>
    <w:rsid w:val="00CE0FAC"/>
    <w:rsid w:val="00CE13CA"/>
    <w:rsid w:val="00CE2552"/>
    <w:rsid w:val="00CE29C7"/>
    <w:rsid w:val="00CE39AF"/>
    <w:rsid w:val="00CE4BE5"/>
    <w:rsid w:val="00CE56CF"/>
    <w:rsid w:val="00CE5977"/>
    <w:rsid w:val="00CE5AD4"/>
    <w:rsid w:val="00CE66CB"/>
    <w:rsid w:val="00CE75A2"/>
    <w:rsid w:val="00CF01F3"/>
    <w:rsid w:val="00CF0B7F"/>
    <w:rsid w:val="00CF189B"/>
    <w:rsid w:val="00CF27CF"/>
    <w:rsid w:val="00CF28F0"/>
    <w:rsid w:val="00CF3006"/>
    <w:rsid w:val="00CF4019"/>
    <w:rsid w:val="00CF45C7"/>
    <w:rsid w:val="00CF5EB3"/>
    <w:rsid w:val="00CF61D2"/>
    <w:rsid w:val="00CF65A2"/>
    <w:rsid w:val="00CF6887"/>
    <w:rsid w:val="00CF6DB0"/>
    <w:rsid w:val="00CF71CD"/>
    <w:rsid w:val="00CF7649"/>
    <w:rsid w:val="00D0045E"/>
    <w:rsid w:val="00D00503"/>
    <w:rsid w:val="00D012CC"/>
    <w:rsid w:val="00D02696"/>
    <w:rsid w:val="00D0274E"/>
    <w:rsid w:val="00D029B9"/>
    <w:rsid w:val="00D0311E"/>
    <w:rsid w:val="00D03A3B"/>
    <w:rsid w:val="00D03DEC"/>
    <w:rsid w:val="00D03EB6"/>
    <w:rsid w:val="00D04122"/>
    <w:rsid w:val="00D04816"/>
    <w:rsid w:val="00D04821"/>
    <w:rsid w:val="00D049A2"/>
    <w:rsid w:val="00D04E13"/>
    <w:rsid w:val="00D05496"/>
    <w:rsid w:val="00D055E3"/>
    <w:rsid w:val="00D0583C"/>
    <w:rsid w:val="00D05A4A"/>
    <w:rsid w:val="00D06131"/>
    <w:rsid w:val="00D06A57"/>
    <w:rsid w:val="00D06C64"/>
    <w:rsid w:val="00D10599"/>
    <w:rsid w:val="00D11147"/>
    <w:rsid w:val="00D11345"/>
    <w:rsid w:val="00D11558"/>
    <w:rsid w:val="00D11564"/>
    <w:rsid w:val="00D11B8B"/>
    <w:rsid w:val="00D11C51"/>
    <w:rsid w:val="00D11F12"/>
    <w:rsid w:val="00D12376"/>
    <w:rsid w:val="00D12499"/>
    <w:rsid w:val="00D1309E"/>
    <w:rsid w:val="00D137AF"/>
    <w:rsid w:val="00D13D9D"/>
    <w:rsid w:val="00D13F00"/>
    <w:rsid w:val="00D141A6"/>
    <w:rsid w:val="00D14B86"/>
    <w:rsid w:val="00D14F4A"/>
    <w:rsid w:val="00D154E9"/>
    <w:rsid w:val="00D15A72"/>
    <w:rsid w:val="00D15A94"/>
    <w:rsid w:val="00D15AA2"/>
    <w:rsid w:val="00D15BFA"/>
    <w:rsid w:val="00D15DE7"/>
    <w:rsid w:val="00D160C5"/>
    <w:rsid w:val="00D1645B"/>
    <w:rsid w:val="00D16591"/>
    <w:rsid w:val="00D16601"/>
    <w:rsid w:val="00D16D82"/>
    <w:rsid w:val="00D17287"/>
    <w:rsid w:val="00D172CB"/>
    <w:rsid w:val="00D17F86"/>
    <w:rsid w:val="00D21113"/>
    <w:rsid w:val="00D22359"/>
    <w:rsid w:val="00D22462"/>
    <w:rsid w:val="00D22797"/>
    <w:rsid w:val="00D22EA2"/>
    <w:rsid w:val="00D232E5"/>
    <w:rsid w:val="00D23626"/>
    <w:rsid w:val="00D24691"/>
    <w:rsid w:val="00D24852"/>
    <w:rsid w:val="00D24AC5"/>
    <w:rsid w:val="00D24C8A"/>
    <w:rsid w:val="00D252B3"/>
    <w:rsid w:val="00D25D05"/>
    <w:rsid w:val="00D26048"/>
    <w:rsid w:val="00D26101"/>
    <w:rsid w:val="00D26AAC"/>
    <w:rsid w:val="00D30675"/>
    <w:rsid w:val="00D3184E"/>
    <w:rsid w:val="00D32CA9"/>
    <w:rsid w:val="00D32ECE"/>
    <w:rsid w:val="00D342A8"/>
    <w:rsid w:val="00D343DD"/>
    <w:rsid w:val="00D345E2"/>
    <w:rsid w:val="00D34A3F"/>
    <w:rsid w:val="00D35654"/>
    <w:rsid w:val="00D36242"/>
    <w:rsid w:val="00D36842"/>
    <w:rsid w:val="00D3768C"/>
    <w:rsid w:val="00D4003D"/>
    <w:rsid w:val="00D40045"/>
    <w:rsid w:val="00D4071C"/>
    <w:rsid w:val="00D409F9"/>
    <w:rsid w:val="00D40A0E"/>
    <w:rsid w:val="00D42100"/>
    <w:rsid w:val="00D424CE"/>
    <w:rsid w:val="00D42989"/>
    <w:rsid w:val="00D42C00"/>
    <w:rsid w:val="00D42CE3"/>
    <w:rsid w:val="00D449C6"/>
    <w:rsid w:val="00D44F09"/>
    <w:rsid w:val="00D458B1"/>
    <w:rsid w:val="00D470B8"/>
    <w:rsid w:val="00D473CC"/>
    <w:rsid w:val="00D47EE0"/>
    <w:rsid w:val="00D506EF"/>
    <w:rsid w:val="00D52845"/>
    <w:rsid w:val="00D52A27"/>
    <w:rsid w:val="00D530AE"/>
    <w:rsid w:val="00D53B26"/>
    <w:rsid w:val="00D53BE1"/>
    <w:rsid w:val="00D54124"/>
    <w:rsid w:val="00D55577"/>
    <w:rsid w:val="00D56582"/>
    <w:rsid w:val="00D566A8"/>
    <w:rsid w:val="00D56840"/>
    <w:rsid w:val="00D56EF9"/>
    <w:rsid w:val="00D56F56"/>
    <w:rsid w:val="00D57400"/>
    <w:rsid w:val="00D5749E"/>
    <w:rsid w:val="00D574AF"/>
    <w:rsid w:val="00D574D1"/>
    <w:rsid w:val="00D57D58"/>
    <w:rsid w:val="00D600E2"/>
    <w:rsid w:val="00D60374"/>
    <w:rsid w:val="00D607E7"/>
    <w:rsid w:val="00D607EA"/>
    <w:rsid w:val="00D60C2A"/>
    <w:rsid w:val="00D60FF1"/>
    <w:rsid w:val="00D62A68"/>
    <w:rsid w:val="00D62F49"/>
    <w:rsid w:val="00D637B1"/>
    <w:rsid w:val="00D646C2"/>
    <w:rsid w:val="00D655A4"/>
    <w:rsid w:val="00D65602"/>
    <w:rsid w:val="00D65DA8"/>
    <w:rsid w:val="00D66581"/>
    <w:rsid w:val="00D66881"/>
    <w:rsid w:val="00D66B6D"/>
    <w:rsid w:val="00D67D2B"/>
    <w:rsid w:val="00D702F6"/>
    <w:rsid w:val="00D70747"/>
    <w:rsid w:val="00D70A4E"/>
    <w:rsid w:val="00D7219B"/>
    <w:rsid w:val="00D7261B"/>
    <w:rsid w:val="00D72DA3"/>
    <w:rsid w:val="00D733CA"/>
    <w:rsid w:val="00D7396E"/>
    <w:rsid w:val="00D739D2"/>
    <w:rsid w:val="00D73A3A"/>
    <w:rsid w:val="00D743BA"/>
    <w:rsid w:val="00D7488B"/>
    <w:rsid w:val="00D74AA8"/>
    <w:rsid w:val="00D74DAF"/>
    <w:rsid w:val="00D74F8E"/>
    <w:rsid w:val="00D7556C"/>
    <w:rsid w:val="00D76D1C"/>
    <w:rsid w:val="00D76DB3"/>
    <w:rsid w:val="00D770DD"/>
    <w:rsid w:val="00D77FFC"/>
    <w:rsid w:val="00D80644"/>
    <w:rsid w:val="00D80832"/>
    <w:rsid w:val="00D80C36"/>
    <w:rsid w:val="00D80D13"/>
    <w:rsid w:val="00D80D6F"/>
    <w:rsid w:val="00D8152D"/>
    <w:rsid w:val="00D82320"/>
    <w:rsid w:val="00D82978"/>
    <w:rsid w:val="00D82C32"/>
    <w:rsid w:val="00D82DD4"/>
    <w:rsid w:val="00D83397"/>
    <w:rsid w:val="00D848D0"/>
    <w:rsid w:val="00D85764"/>
    <w:rsid w:val="00D858C4"/>
    <w:rsid w:val="00D85EBA"/>
    <w:rsid w:val="00D862A0"/>
    <w:rsid w:val="00D86AA6"/>
    <w:rsid w:val="00D86ABF"/>
    <w:rsid w:val="00D87772"/>
    <w:rsid w:val="00D87904"/>
    <w:rsid w:val="00D90864"/>
    <w:rsid w:val="00D909FF"/>
    <w:rsid w:val="00D90E42"/>
    <w:rsid w:val="00D9147E"/>
    <w:rsid w:val="00D9165B"/>
    <w:rsid w:val="00D916E0"/>
    <w:rsid w:val="00D919CD"/>
    <w:rsid w:val="00D92902"/>
    <w:rsid w:val="00D9293F"/>
    <w:rsid w:val="00D92AAA"/>
    <w:rsid w:val="00D93EA0"/>
    <w:rsid w:val="00D942ED"/>
    <w:rsid w:val="00D95362"/>
    <w:rsid w:val="00D9748E"/>
    <w:rsid w:val="00D9784F"/>
    <w:rsid w:val="00D97BBB"/>
    <w:rsid w:val="00DA089A"/>
    <w:rsid w:val="00DA0B3A"/>
    <w:rsid w:val="00DA0C4F"/>
    <w:rsid w:val="00DA12D4"/>
    <w:rsid w:val="00DA1EA4"/>
    <w:rsid w:val="00DA2E7B"/>
    <w:rsid w:val="00DA4B4B"/>
    <w:rsid w:val="00DA52C5"/>
    <w:rsid w:val="00DA59E3"/>
    <w:rsid w:val="00DA5A46"/>
    <w:rsid w:val="00DA60A8"/>
    <w:rsid w:val="00DA728F"/>
    <w:rsid w:val="00DA7C07"/>
    <w:rsid w:val="00DA7CC5"/>
    <w:rsid w:val="00DB0D62"/>
    <w:rsid w:val="00DB1328"/>
    <w:rsid w:val="00DB1F4B"/>
    <w:rsid w:val="00DB296E"/>
    <w:rsid w:val="00DB2C57"/>
    <w:rsid w:val="00DB329C"/>
    <w:rsid w:val="00DB3980"/>
    <w:rsid w:val="00DB40FB"/>
    <w:rsid w:val="00DB4818"/>
    <w:rsid w:val="00DB4C61"/>
    <w:rsid w:val="00DB4D87"/>
    <w:rsid w:val="00DB5222"/>
    <w:rsid w:val="00DB5CB3"/>
    <w:rsid w:val="00DB607E"/>
    <w:rsid w:val="00DB6222"/>
    <w:rsid w:val="00DB67A8"/>
    <w:rsid w:val="00DB6979"/>
    <w:rsid w:val="00DB74F4"/>
    <w:rsid w:val="00DB78A2"/>
    <w:rsid w:val="00DB7AB9"/>
    <w:rsid w:val="00DC0F3E"/>
    <w:rsid w:val="00DC11A4"/>
    <w:rsid w:val="00DC1AE1"/>
    <w:rsid w:val="00DC1B6C"/>
    <w:rsid w:val="00DC2B72"/>
    <w:rsid w:val="00DC2F17"/>
    <w:rsid w:val="00DC38CD"/>
    <w:rsid w:val="00DC430A"/>
    <w:rsid w:val="00DC4D33"/>
    <w:rsid w:val="00DC56EC"/>
    <w:rsid w:val="00DC5A34"/>
    <w:rsid w:val="00DC6673"/>
    <w:rsid w:val="00DC78A1"/>
    <w:rsid w:val="00DC79EF"/>
    <w:rsid w:val="00DD0BE0"/>
    <w:rsid w:val="00DD0E39"/>
    <w:rsid w:val="00DD0E94"/>
    <w:rsid w:val="00DD218F"/>
    <w:rsid w:val="00DD34CE"/>
    <w:rsid w:val="00DD3BB6"/>
    <w:rsid w:val="00DD3C63"/>
    <w:rsid w:val="00DD433B"/>
    <w:rsid w:val="00DD54F3"/>
    <w:rsid w:val="00DD57BA"/>
    <w:rsid w:val="00DD59FA"/>
    <w:rsid w:val="00DD5C89"/>
    <w:rsid w:val="00DD63B4"/>
    <w:rsid w:val="00DD6BA1"/>
    <w:rsid w:val="00DD7AA4"/>
    <w:rsid w:val="00DD7B94"/>
    <w:rsid w:val="00DD7C29"/>
    <w:rsid w:val="00DE0AAC"/>
    <w:rsid w:val="00DE0B74"/>
    <w:rsid w:val="00DE0CFC"/>
    <w:rsid w:val="00DE1552"/>
    <w:rsid w:val="00DE1972"/>
    <w:rsid w:val="00DE1A11"/>
    <w:rsid w:val="00DE1FB3"/>
    <w:rsid w:val="00DE3798"/>
    <w:rsid w:val="00DE4B68"/>
    <w:rsid w:val="00DE4BB5"/>
    <w:rsid w:val="00DE5282"/>
    <w:rsid w:val="00DE58B9"/>
    <w:rsid w:val="00DE5A59"/>
    <w:rsid w:val="00DE5BC6"/>
    <w:rsid w:val="00DE6024"/>
    <w:rsid w:val="00DE6159"/>
    <w:rsid w:val="00DE655F"/>
    <w:rsid w:val="00DE6D23"/>
    <w:rsid w:val="00DE6D47"/>
    <w:rsid w:val="00DE77EF"/>
    <w:rsid w:val="00DE7A1C"/>
    <w:rsid w:val="00DE7DF1"/>
    <w:rsid w:val="00DF02FF"/>
    <w:rsid w:val="00DF07E4"/>
    <w:rsid w:val="00DF16ED"/>
    <w:rsid w:val="00DF1C0B"/>
    <w:rsid w:val="00DF31CE"/>
    <w:rsid w:val="00DF3787"/>
    <w:rsid w:val="00DF446E"/>
    <w:rsid w:val="00DF57BE"/>
    <w:rsid w:val="00DF75CD"/>
    <w:rsid w:val="00DF763A"/>
    <w:rsid w:val="00E00B89"/>
    <w:rsid w:val="00E0147C"/>
    <w:rsid w:val="00E02245"/>
    <w:rsid w:val="00E02FA0"/>
    <w:rsid w:val="00E02FD7"/>
    <w:rsid w:val="00E0340C"/>
    <w:rsid w:val="00E037C5"/>
    <w:rsid w:val="00E03DBF"/>
    <w:rsid w:val="00E04040"/>
    <w:rsid w:val="00E048FD"/>
    <w:rsid w:val="00E049F6"/>
    <w:rsid w:val="00E04F6B"/>
    <w:rsid w:val="00E05740"/>
    <w:rsid w:val="00E0574E"/>
    <w:rsid w:val="00E05B6D"/>
    <w:rsid w:val="00E068C6"/>
    <w:rsid w:val="00E0690D"/>
    <w:rsid w:val="00E06981"/>
    <w:rsid w:val="00E06AD4"/>
    <w:rsid w:val="00E06D68"/>
    <w:rsid w:val="00E0702B"/>
    <w:rsid w:val="00E0717D"/>
    <w:rsid w:val="00E074D1"/>
    <w:rsid w:val="00E0769B"/>
    <w:rsid w:val="00E1048A"/>
    <w:rsid w:val="00E106FF"/>
    <w:rsid w:val="00E10FBF"/>
    <w:rsid w:val="00E11360"/>
    <w:rsid w:val="00E11E14"/>
    <w:rsid w:val="00E13B3D"/>
    <w:rsid w:val="00E13D4C"/>
    <w:rsid w:val="00E13DF8"/>
    <w:rsid w:val="00E1429A"/>
    <w:rsid w:val="00E15AB7"/>
    <w:rsid w:val="00E161BA"/>
    <w:rsid w:val="00E162A3"/>
    <w:rsid w:val="00E16B8D"/>
    <w:rsid w:val="00E16D78"/>
    <w:rsid w:val="00E16DDE"/>
    <w:rsid w:val="00E203EF"/>
    <w:rsid w:val="00E211F9"/>
    <w:rsid w:val="00E21B66"/>
    <w:rsid w:val="00E21E41"/>
    <w:rsid w:val="00E21FB4"/>
    <w:rsid w:val="00E22D09"/>
    <w:rsid w:val="00E23F93"/>
    <w:rsid w:val="00E24414"/>
    <w:rsid w:val="00E2491D"/>
    <w:rsid w:val="00E24FBF"/>
    <w:rsid w:val="00E25680"/>
    <w:rsid w:val="00E25698"/>
    <w:rsid w:val="00E26427"/>
    <w:rsid w:val="00E264A9"/>
    <w:rsid w:val="00E264AA"/>
    <w:rsid w:val="00E267CB"/>
    <w:rsid w:val="00E26D20"/>
    <w:rsid w:val="00E27104"/>
    <w:rsid w:val="00E27C8A"/>
    <w:rsid w:val="00E302AD"/>
    <w:rsid w:val="00E316CA"/>
    <w:rsid w:val="00E324A8"/>
    <w:rsid w:val="00E324DC"/>
    <w:rsid w:val="00E32E9E"/>
    <w:rsid w:val="00E338F1"/>
    <w:rsid w:val="00E34537"/>
    <w:rsid w:val="00E3456E"/>
    <w:rsid w:val="00E3489B"/>
    <w:rsid w:val="00E35D2B"/>
    <w:rsid w:val="00E3608B"/>
    <w:rsid w:val="00E360F9"/>
    <w:rsid w:val="00E361AA"/>
    <w:rsid w:val="00E36205"/>
    <w:rsid w:val="00E3659F"/>
    <w:rsid w:val="00E372A0"/>
    <w:rsid w:val="00E402AB"/>
    <w:rsid w:val="00E40C6B"/>
    <w:rsid w:val="00E42937"/>
    <w:rsid w:val="00E42E78"/>
    <w:rsid w:val="00E437CE"/>
    <w:rsid w:val="00E43D42"/>
    <w:rsid w:val="00E44D8A"/>
    <w:rsid w:val="00E45452"/>
    <w:rsid w:val="00E46DC7"/>
    <w:rsid w:val="00E46E78"/>
    <w:rsid w:val="00E5010F"/>
    <w:rsid w:val="00E5095D"/>
    <w:rsid w:val="00E50AED"/>
    <w:rsid w:val="00E50B35"/>
    <w:rsid w:val="00E50F8B"/>
    <w:rsid w:val="00E5281F"/>
    <w:rsid w:val="00E5414A"/>
    <w:rsid w:val="00E544B3"/>
    <w:rsid w:val="00E54C1B"/>
    <w:rsid w:val="00E56A13"/>
    <w:rsid w:val="00E56F5A"/>
    <w:rsid w:val="00E56F77"/>
    <w:rsid w:val="00E57576"/>
    <w:rsid w:val="00E57681"/>
    <w:rsid w:val="00E57C83"/>
    <w:rsid w:val="00E57CFD"/>
    <w:rsid w:val="00E6129C"/>
    <w:rsid w:val="00E61624"/>
    <w:rsid w:val="00E6191A"/>
    <w:rsid w:val="00E61B10"/>
    <w:rsid w:val="00E61E30"/>
    <w:rsid w:val="00E6268B"/>
    <w:rsid w:val="00E62BAA"/>
    <w:rsid w:val="00E62D49"/>
    <w:rsid w:val="00E62F74"/>
    <w:rsid w:val="00E64201"/>
    <w:rsid w:val="00E64371"/>
    <w:rsid w:val="00E64620"/>
    <w:rsid w:val="00E65132"/>
    <w:rsid w:val="00E656B2"/>
    <w:rsid w:val="00E66BE0"/>
    <w:rsid w:val="00E7084F"/>
    <w:rsid w:val="00E7117B"/>
    <w:rsid w:val="00E71E8A"/>
    <w:rsid w:val="00E72A78"/>
    <w:rsid w:val="00E72B11"/>
    <w:rsid w:val="00E73A48"/>
    <w:rsid w:val="00E73AE1"/>
    <w:rsid w:val="00E754D4"/>
    <w:rsid w:val="00E7577F"/>
    <w:rsid w:val="00E76F87"/>
    <w:rsid w:val="00E80D2D"/>
    <w:rsid w:val="00E81447"/>
    <w:rsid w:val="00E817FE"/>
    <w:rsid w:val="00E8224C"/>
    <w:rsid w:val="00E8224F"/>
    <w:rsid w:val="00E828F2"/>
    <w:rsid w:val="00E82B81"/>
    <w:rsid w:val="00E82D2E"/>
    <w:rsid w:val="00E83189"/>
    <w:rsid w:val="00E83A25"/>
    <w:rsid w:val="00E83E32"/>
    <w:rsid w:val="00E84170"/>
    <w:rsid w:val="00E84735"/>
    <w:rsid w:val="00E84B45"/>
    <w:rsid w:val="00E84B73"/>
    <w:rsid w:val="00E8583A"/>
    <w:rsid w:val="00E877B7"/>
    <w:rsid w:val="00E905D0"/>
    <w:rsid w:val="00E90979"/>
    <w:rsid w:val="00E91493"/>
    <w:rsid w:val="00E918FB"/>
    <w:rsid w:val="00E91C3B"/>
    <w:rsid w:val="00E91E74"/>
    <w:rsid w:val="00E92652"/>
    <w:rsid w:val="00E92C99"/>
    <w:rsid w:val="00E93E38"/>
    <w:rsid w:val="00E95028"/>
    <w:rsid w:val="00E952CF"/>
    <w:rsid w:val="00E95DD0"/>
    <w:rsid w:val="00E95FB3"/>
    <w:rsid w:val="00E96853"/>
    <w:rsid w:val="00E96F4A"/>
    <w:rsid w:val="00E97100"/>
    <w:rsid w:val="00E97D83"/>
    <w:rsid w:val="00EA0BE8"/>
    <w:rsid w:val="00EA149C"/>
    <w:rsid w:val="00EA1CA0"/>
    <w:rsid w:val="00EA1F29"/>
    <w:rsid w:val="00EA2C14"/>
    <w:rsid w:val="00EA2CB1"/>
    <w:rsid w:val="00EA2E4D"/>
    <w:rsid w:val="00EA3EF3"/>
    <w:rsid w:val="00EA4A33"/>
    <w:rsid w:val="00EA4A37"/>
    <w:rsid w:val="00EA4BE0"/>
    <w:rsid w:val="00EA551C"/>
    <w:rsid w:val="00EA5DC4"/>
    <w:rsid w:val="00EA61A0"/>
    <w:rsid w:val="00EA6336"/>
    <w:rsid w:val="00EA662C"/>
    <w:rsid w:val="00EA734E"/>
    <w:rsid w:val="00EA754D"/>
    <w:rsid w:val="00EA793C"/>
    <w:rsid w:val="00EB0151"/>
    <w:rsid w:val="00EB09E6"/>
    <w:rsid w:val="00EB1691"/>
    <w:rsid w:val="00EB2BBE"/>
    <w:rsid w:val="00EB321D"/>
    <w:rsid w:val="00EB328C"/>
    <w:rsid w:val="00EB33E4"/>
    <w:rsid w:val="00EB36B6"/>
    <w:rsid w:val="00EB44CC"/>
    <w:rsid w:val="00EB4586"/>
    <w:rsid w:val="00EB5FC2"/>
    <w:rsid w:val="00EB6805"/>
    <w:rsid w:val="00EB6ADF"/>
    <w:rsid w:val="00EB6B69"/>
    <w:rsid w:val="00EB6CA1"/>
    <w:rsid w:val="00EB6CF1"/>
    <w:rsid w:val="00EB71E0"/>
    <w:rsid w:val="00EB72EB"/>
    <w:rsid w:val="00EB740A"/>
    <w:rsid w:val="00EC0075"/>
    <w:rsid w:val="00EC0805"/>
    <w:rsid w:val="00EC1181"/>
    <w:rsid w:val="00EC1423"/>
    <w:rsid w:val="00EC176F"/>
    <w:rsid w:val="00EC18C5"/>
    <w:rsid w:val="00EC29CD"/>
    <w:rsid w:val="00EC2CE4"/>
    <w:rsid w:val="00EC320B"/>
    <w:rsid w:val="00EC3C48"/>
    <w:rsid w:val="00EC4352"/>
    <w:rsid w:val="00EC4462"/>
    <w:rsid w:val="00EC532E"/>
    <w:rsid w:val="00EC5A9F"/>
    <w:rsid w:val="00EC5AF3"/>
    <w:rsid w:val="00EC5E2F"/>
    <w:rsid w:val="00EC670B"/>
    <w:rsid w:val="00EC6B1B"/>
    <w:rsid w:val="00EC6E5F"/>
    <w:rsid w:val="00EC727F"/>
    <w:rsid w:val="00EC7582"/>
    <w:rsid w:val="00EC7EFB"/>
    <w:rsid w:val="00ED0CA2"/>
    <w:rsid w:val="00ED0FC5"/>
    <w:rsid w:val="00ED13B5"/>
    <w:rsid w:val="00ED14E3"/>
    <w:rsid w:val="00ED1903"/>
    <w:rsid w:val="00ED1D4B"/>
    <w:rsid w:val="00ED1F7F"/>
    <w:rsid w:val="00ED2081"/>
    <w:rsid w:val="00ED2C7C"/>
    <w:rsid w:val="00ED3381"/>
    <w:rsid w:val="00ED363B"/>
    <w:rsid w:val="00ED3818"/>
    <w:rsid w:val="00ED3D3F"/>
    <w:rsid w:val="00ED410C"/>
    <w:rsid w:val="00ED4187"/>
    <w:rsid w:val="00ED43B6"/>
    <w:rsid w:val="00ED47DD"/>
    <w:rsid w:val="00ED5968"/>
    <w:rsid w:val="00ED5AEA"/>
    <w:rsid w:val="00ED640C"/>
    <w:rsid w:val="00ED6E2C"/>
    <w:rsid w:val="00EE0056"/>
    <w:rsid w:val="00EE0C27"/>
    <w:rsid w:val="00EE22AE"/>
    <w:rsid w:val="00EE24E8"/>
    <w:rsid w:val="00EE3838"/>
    <w:rsid w:val="00EE3B6E"/>
    <w:rsid w:val="00EE4DDC"/>
    <w:rsid w:val="00EE51FA"/>
    <w:rsid w:val="00EE5A76"/>
    <w:rsid w:val="00EE5E65"/>
    <w:rsid w:val="00EE60D1"/>
    <w:rsid w:val="00EE66F3"/>
    <w:rsid w:val="00EE706E"/>
    <w:rsid w:val="00EE7948"/>
    <w:rsid w:val="00EF071C"/>
    <w:rsid w:val="00EF09F0"/>
    <w:rsid w:val="00EF0A9C"/>
    <w:rsid w:val="00EF0CC3"/>
    <w:rsid w:val="00EF2A4F"/>
    <w:rsid w:val="00EF2F21"/>
    <w:rsid w:val="00EF3865"/>
    <w:rsid w:val="00EF458D"/>
    <w:rsid w:val="00EF4753"/>
    <w:rsid w:val="00EF4DCA"/>
    <w:rsid w:val="00EF4F29"/>
    <w:rsid w:val="00EF5840"/>
    <w:rsid w:val="00EF5EC9"/>
    <w:rsid w:val="00EF600B"/>
    <w:rsid w:val="00EF6600"/>
    <w:rsid w:val="00EF671A"/>
    <w:rsid w:val="00EF6A09"/>
    <w:rsid w:val="00F00097"/>
    <w:rsid w:val="00F0094C"/>
    <w:rsid w:val="00F00E51"/>
    <w:rsid w:val="00F00EB6"/>
    <w:rsid w:val="00F0181E"/>
    <w:rsid w:val="00F01A82"/>
    <w:rsid w:val="00F0206D"/>
    <w:rsid w:val="00F022B3"/>
    <w:rsid w:val="00F028DC"/>
    <w:rsid w:val="00F037AD"/>
    <w:rsid w:val="00F03D5B"/>
    <w:rsid w:val="00F046F0"/>
    <w:rsid w:val="00F0522D"/>
    <w:rsid w:val="00F0554F"/>
    <w:rsid w:val="00F06917"/>
    <w:rsid w:val="00F0732F"/>
    <w:rsid w:val="00F078B0"/>
    <w:rsid w:val="00F07A67"/>
    <w:rsid w:val="00F07B0E"/>
    <w:rsid w:val="00F1035C"/>
    <w:rsid w:val="00F10874"/>
    <w:rsid w:val="00F109E6"/>
    <w:rsid w:val="00F110DE"/>
    <w:rsid w:val="00F11617"/>
    <w:rsid w:val="00F11BB3"/>
    <w:rsid w:val="00F11D78"/>
    <w:rsid w:val="00F1337C"/>
    <w:rsid w:val="00F13395"/>
    <w:rsid w:val="00F1420E"/>
    <w:rsid w:val="00F142E3"/>
    <w:rsid w:val="00F14A37"/>
    <w:rsid w:val="00F14B94"/>
    <w:rsid w:val="00F151DA"/>
    <w:rsid w:val="00F15A1E"/>
    <w:rsid w:val="00F16A1C"/>
    <w:rsid w:val="00F16C98"/>
    <w:rsid w:val="00F16DFD"/>
    <w:rsid w:val="00F16FF9"/>
    <w:rsid w:val="00F17210"/>
    <w:rsid w:val="00F1784A"/>
    <w:rsid w:val="00F20719"/>
    <w:rsid w:val="00F20C79"/>
    <w:rsid w:val="00F219CD"/>
    <w:rsid w:val="00F21FDE"/>
    <w:rsid w:val="00F227C9"/>
    <w:rsid w:val="00F23BB4"/>
    <w:rsid w:val="00F246A1"/>
    <w:rsid w:val="00F25800"/>
    <w:rsid w:val="00F25826"/>
    <w:rsid w:val="00F260C0"/>
    <w:rsid w:val="00F26269"/>
    <w:rsid w:val="00F2664E"/>
    <w:rsid w:val="00F279A0"/>
    <w:rsid w:val="00F30B67"/>
    <w:rsid w:val="00F31B1C"/>
    <w:rsid w:val="00F31CCD"/>
    <w:rsid w:val="00F333AE"/>
    <w:rsid w:val="00F33CBB"/>
    <w:rsid w:val="00F33DB4"/>
    <w:rsid w:val="00F34041"/>
    <w:rsid w:val="00F34862"/>
    <w:rsid w:val="00F35254"/>
    <w:rsid w:val="00F359B6"/>
    <w:rsid w:val="00F36604"/>
    <w:rsid w:val="00F36780"/>
    <w:rsid w:val="00F3704E"/>
    <w:rsid w:val="00F370C2"/>
    <w:rsid w:val="00F37660"/>
    <w:rsid w:val="00F4053C"/>
    <w:rsid w:val="00F41898"/>
    <w:rsid w:val="00F41E53"/>
    <w:rsid w:val="00F424C8"/>
    <w:rsid w:val="00F43251"/>
    <w:rsid w:val="00F4438F"/>
    <w:rsid w:val="00F444EA"/>
    <w:rsid w:val="00F4454A"/>
    <w:rsid w:val="00F446DF"/>
    <w:rsid w:val="00F449DE"/>
    <w:rsid w:val="00F44B39"/>
    <w:rsid w:val="00F44C66"/>
    <w:rsid w:val="00F44D0F"/>
    <w:rsid w:val="00F44E60"/>
    <w:rsid w:val="00F45491"/>
    <w:rsid w:val="00F459D7"/>
    <w:rsid w:val="00F45BBD"/>
    <w:rsid w:val="00F45C04"/>
    <w:rsid w:val="00F471DC"/>
    <w:rsid w:val="00F4729C"/>
    <w:rsid w:val="00F4782C"/>
    <w:rsid w:val="00F47B3C"/>
    <w:rsid w:val="00F50138"/>
    <w:rsid w:val="00F50605"/>
    <w:rsid w:val="00F50ACB"/>
    <w:rsid w:val="00F50C0F"/>
    <w:rsid w:val="00F51163"/>
    <w:rsid w:val="00F5173E"/>
    <w:rsid w:val="00F521B1"/>
    <w:rsid w:val="00F5260F"/>
    <w:rsid w:val="00F52E94"/>
    <w:rsid w:val="00F53071"/>
    <w:rsid w:val="00F5385F"/>
    <w:rsid w:val="00F54F27"/>
    <w:rsid w:val="00F5607A"/>
    <w:rsid w:val="00F5661C"/>
    <w:rsid w:val="00F56A5B"/>
    <w:rsid w:val="00F572C1"/>
    <w:rsid w:val="00F6028D"/>
    <w:rsid w:val="00F60727"/>
    <w:rsid w:val="00F60860"/>
    <w:rsid w:val="00F60B74"/>
    <w:rsid w:val="00F611F4"/>
    <w:rsid w:val="00F6209F"/>
    <w:rsid w:val="00F631E0"/>
    <w:rsid w:val="00F644A8"/>
    <w:rsid w:val="00F64D73"/>
    <w:rsid w:val="00F64EFD"/>
    <w:rsid w:val="00F66808"/>
    <w:rsid w:val="00F6698E"/>
    <w:rsid w:val="00F66B6B"/>
    <w:rsid w:val="00F66B72"/>
    <w:rsid w:val="00F66B75"/>
    <w:rsid w:val="00F67042"/>
    <w:rsid w:val="00F673B8"/>
    <w:rsid w:val="00F67757"/>
    <w:rsid w:val="00F67763"/>
    <w:rsid w:val="00F70535"/>
    <w:rsid w:val="00F70683"/>
    <w:rsid w:val="00F71531"/>
    <w:rsid w:val="00F7211E"/>
    <w:rsid w:val="00F72989"/>
    <w:rsid w:val="00F72C8A"/>
    <w:rsid w:val="00F73716"/>
    <w:rsid w:val="00F7398A"/>
    <w:rsid w:val="00F73DA8"/>
    <w:rsid w:val="00F73DF7"/>
    <w:rsid w:val="00F73E36"/>
    <w:rsid w:val="00F73F69"/>
    <w:rsid w:val="00F7404C"/>
    <w:rsid w:val="00F74242"/>
    <w:rsid w:val="00F757FB"/>
    <w:rsid w:val="00F75885"/>
    <w:rsid w:val="00F765EE"/>
    <w:rsid w:val="00F767E5"/>
    <w:rsid w:val="00F76D7E"/>
    <w:rsid w:val="00F774DE"/>
    <w:rsid w:val="00F77570"/>
    <w:rsid w:val="00F82578"/>
    <w:rsid w:val="00F82C6F"/>
    <w:rsid w:val="00F8398A"/>
    <w:rsid w:val="00F839DB"/>
    <w:rsid w:val="00F83A41"/>
    <w:rsid w:val="00F83A9A"/>
    <w:rsid w:val="00F83E7B"/>
    <w:rsid w:val="00F8416F"/>
    <w:rsid w:val="00F8419F"/>
    <w:rsid w:val="00F8431D"/>
    <w:rsid w:val="00F8490E"/>
    <w:rsid w:val="00F8505D"/>
    <w:rsid w:val="00F8626E"/>
    <w:rsid w:val="00F86AAA"/>
    <w:rsid w:val="00F86AFE"/>
    <w:rsid w:val="00F86B04"/>
    <w:rsid w:val="00F87787"/>
    <w:rsid w:val="00F900D1"/>
    <w:rsid w:val="00F905FA"/>
    <w:rsid w:val="00F90E08"/>
    <w:rsid w:val="00F910C9"/>
    <w:rsid w:val="00F91153"/>
    <w:rsid w:val="00F91AF3"/>
    <w:rsid w:val="00F928AE"/>
    <w:rsid w:val="00F92E46"/>
    <w:rsid w:val="00F9306F"/>
    <w:rsid w:val="00F95127"/>
    <w:rsid w:val="00F95287"/>
    <w:rsid w:val="00F9579D"/>
    <w:rsid w:val="00F958DA"/>
    <w:rsid w:val="00F9652E"/>
    <w:rsid w:val="00F967A2"/>
    <w:rsid w:val="00FA00D9"/>
    <w:rsid w:val="00FA0960"/>
    <w:rsid w:val="00FA11D0"/>
    <w:rsid w:val="00FA1FAF"/>
    <w:rsid w:val="00FA2140"/>
    <w:rsid w:val="00FA418C"/>
    <w:rsid w:val="00FA44F9"/>
    <w:rsid w:val="00FA460B"/>
    <w:rsid w:val="00FA4FA1"/>
    <w:rsid w:val="00FA641D"/>
    <w:rsid w:val="00FA6481"/>
    <w:rsid w:val="00FA67D5"/>
    <w:rsid w:val="00FA6904"/>
    <w:rsid w:val="00FA6A16"/>
    <w:rsid w:val="00FA7009"/>
    <w:rsid w:val="00FA7115"/>
    <w:rsid w:val="00FA79EC"/>
    <w:rsid w:val="00FB01FF"/>
    <w:rsid w:val="00FB04A8"/>
    <w:rsid w:val="00FB09FC"/>
    <w:rsid w:val="00FB0E75"/>
    <w:rsid w:val="00FB1A34"/>
    <w:rsid w:val="00FB1F32"/>
    <w:rsid w:val="00FB2440"/>
    <w:rsid w:val="00FB26AD"/>
    <w:rsid w:val="00FB2FE8"/>
    <w:rsid w:val="00FB32C9"/>
    <w:rsid w:val="00FB3403"/>
    <w:rsid w:val="00FB36F6"/>
    <w:rsid w:val="00FB38B8"/>
    <w:rsid w:val="00FB38CE"/>
    <w:rsid w:val="00FB4231"/>
    <w:rsid w:val="00FB4A32"/>
    <w:rsid w:val="00FB5082"/>
    <w:rsid w:val="00FB51CF"/>
    <w:rsid w:val="00FB58DB"/>
    <w:rsid w:val="00FB5EF3"/>
    <w:rsid w:val="00FB6E2F"/>
    <w:rsid w:val="00FB7179"/>
    <w:rsid w:val="00FB7811"/>
    <w:rsid w:val="00FB787B"/>
    <w:rsid w:val="00FC08D8"/>
    <w:rsid w:val="00FC0EE4"/>
    <w:rsid w:val="00FC1DCE"/>
    <w:rsid w:val="00FC29A0"/>
    <w:rsid w:val="00FC29BF"/>
    <w:rsid w:val="00FC2A26"/>
    <w:rsid w:val="00FC37E3"/>
    <w:rsid w:val="00FC38EC"/>
    <w:rsid w:val="00FC3F2B"/>
    <w:rsid w:val="00FC4589"/>
    <w:rsid w:val="00FC477F"/>
    <w:rsid w:val="00FC4B4F"/>
    <w:rsid w:val="00FC5BEE"/>
    <w:rsid w:val="00FC6A8E"/>
    <w:rsid w:val="00FC779F"/>
    <w:rsid w:val="00FD097F"/>
    <w:rsid w:val="00FD0A15"/>
    <w:rsid w:val="00FD1119"/>
    <w:rsid w:val="00FD12D3"/>
    <w:rsid w:val="00FD1B91"/>
    <w:rsid w:val="00FD21B9"/>
    <w:rsid w:val="00FD264A"/>
    <w:rsid w:val="00FD2A52"/>
    <w:rsid w:val="00FD369E"/>
    <w:rsid w:val="00FD3DDF"/>
    <w:rsid w:val="00FD4710"/>
    <w:rsid w:val="00FD5180"/>
    <w:rsid w:val="00FD55CE"/>
    <w:rsid w:val="00FD5A7F"/>
    <w:rsid w:val="00FD6550"/>
    <w:rsid w:val="00FD75FA"/>
    <w:rsid w:val="00FE0C6C"/>
    <w:rsid w:val="00FE0E75"/>
    <w:rsid w:val="00FE2478"/>
    <w:rsid w:val="00FE2776"/>
    <w:rsid w:val="00FE2AD8"/>
    <w:rsid w:val="00FE32F0"/>
    <w:rsid w:val="00FE3A20"/>
    <w:rsid w:val="00FE3FE6"/>
    <w:rsid w:val="00FE409C"/>
    <w:rsid w:val="00FE471F"/>
    <w:rsid w:val="00FE47A7"/>
    <w:rsid w:val="00FE509D"/>
    <w:rsid w:val="00FE7F54"/>
    <w:rsid w:val="00FF0519"/>
    <w:rsid w:val="00FF173B"/>
    <w:rsid w:val="00FF2B5C"/>
    <w:rsid w:val="00FF2C87"/>
    <w:rsid w:val="00FF2F4E"/>
    <w:rsid w:val="00FF3D08"/>
    <w:rsid w:val="00FF5662"/>
    <w:rsid w:val="00FF56DE"/>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FC6D3D"/>
  <w15:docId w15:val="{1F37F9F0-2328-4070-80CD-55E60E10D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en-US" w:bidi="ar-SA"/>
      </w:rPr>
    </w:rPrDefault>
    <w:pPrDefault>
      <w:pPr>
        <w:spacing w:line="480" w:lineRule="auto"/>
        <w:ind w:left="562" w:hanging="562"/>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7AF0"/>
    <w:rPr>
      <w:rFonts w:ascii="Times New Roman" w:hAnsi="Times New Roman"/>
      <w:sz w:val="24"/>
    </w:rPr>
  </w:style>
  <w:style w:type="paragraph" w:styleId="Heading1">
    <w:name w:val="heading 1"/>
    <w:basedOn w:val="Normal"/>
    <w:next w:val="Normal"/>
    <w:link w:val="Heading1Char"/>
    <w:autoRedefine/>
    <w:uiPriority w:val="9"/>
    <w:qFormat/>
    <w:rsid w:val="00B91622"/>
    <w:pPr>
      <w:keepNext/>
      <w:keepLines/>
      <w:spacing w:afterLines="200" w:after="480"/>
      <w:jc w:val="center"/>
      <w:outlineLvl w:val="0"/>
    </w:pPr>
    <w:rPr>
      <w:rFonts w:eastAsiaTheme="majorEastAsia" w:cstheme="majorBidi"/>
      <w:b/>
      <w:caps/>
      <w:szCs w:val="32"/>
      <w:lang w:val="en-GB"/>
    </w:rPr>
  </w:style>
  <w:style w:type="paragraph" w:styleId="Heading2">
    <w:name w:val="heading 2"/>
    <w:basedOn w:val="Normal"/>
    <w:next w:val="Normal"/>
    <w:link w:val="Heading2Char"/>
    <w:autoRedefine/>
    <w:uiPriority w:val="9"/>
    <w:qFormat/>
    <w:rsid w:val="00920A95"/>
    <w:pPr>
      <w:keepNext/>
      <w:keepLines/>
      <w:numPr>
        <w:ilvl w:val="1"/>
        <w:numId w:val="29"/>
      </w:numPr>
      <w:spacing w:before="360" w:after="360" w:line="360" w:lineRule="auto"/>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qFormat/>
    <w:rsid w:val="00B1354F"/>
    <w:pPr>
      <w:keepNext/>
      <w:keepLines/>
      <w:numPr>
        <w:ilvl w:val="2"/>
        <w:numId w:val="1"/>
      </w:numPr>
      <w:spacing w:after="360"/>
      <w:contextualSpacing/>
      <w:outlineLvl w:val="2"/>
    </w:pPr>
    <w:rPr>
      <w:rFonts w:eastAsiaTheme="majorEastAsia" w:cstheme="majorBidi"/>
      <w:b/>
      <w:szCs w:val="24"/>
      <w:lang w:val="en-US"/>
    </w:rPr>
  </w:style>
  <w:style w:type="paragraph" w:styleId="Heading4">
    <w:name w:val="heading 4"/>
    <w:basedOn w:val="Normal"/>
    <w:next w:val="Normal"/>
    <w:link w:val="Heading4Char"/>
    <w:autoRedefine/>
    <w:uiPriority w:val="9"/>
    <w:qFormat/>
    <w:rsid w:val="00FB4A32"/>
    <w:pPr>
      <w:keepNext/>
      <w:keepLines/>
      <w:numPr>
        <w:ilvl w:val="3"/>
        <w:numId w:val="1"/>
      </w:numPr>
      <w:spacing w:after="360"/>
      <w:jc w:val="both"/>
      <w:outlineLvl w:val="3"/>
    </w:pPr>
    <w:rPr>
      <w:rFonts w:eastAsiaTheme="majorEastAsia" w:cstheme="majorBidi"/>
      <w:b/>
      <w:iCs/>
      <w:lang w:val="en-US"/>
    </w:rPr>
  </w:style>
  <w:style w:type="paragraph" w:styleId="Heading5">
    <w:name w:val="heading 5"/>
    <w:basedOn w:val="Normal"/>
    <w:next w:val="Normal"/>
    <w:link w:val="Heading5Char"/>
    <w:autoRedefine/>
    <w:uiPriority w:val="9"/>
    <w:qFormat/>
    <w:rsid w:val="007350B7"/>
    <w:pPr>
      <w:keepNext/>
      <w:keepLines/>
      <w:numPr>
        <w:numId w:val="3"/>
      </w:numPr>
      <w:spacing w:after="360"/>
      <w:ind w:left="1800" w:right="720"/>
      <w:contextualSpacing/>
      <w:jc w:val="both"/>
      <w:outlineLvl w:val="4"/>
    </w:pPr>
    <w:rPr>
      <w:rFonts w:eastAsiaTheme="majorEastAsia" w:cstheme="majorBidi"/>
      <w:lang w:val="en-US"/>
    </w:rPr>
  </w:style>
  <w:style w:type="paragraph" w:styleId="Heading6">
    <w:name w:val="heading 6"/>
    <w:basedOn w:val="Normal"/>
    <w:next w:val="Normal"/>
    <w:link w:val="Heading6Char"/>
    <w:autoRedefine/>
    <w:uiPriority w:val="9"/>
    <w:qFormat/>
    <w:rsid w:val="007350B7"/>
    <w:pPr>
      <w:keepNext/>
      <w:keepLines/>
      <w:numPr>
        <w:numId w:val="4"/>
      </w:numPr>
      <w:contextualSpacing/>
      <w:outlineLvl w:val="5"/>
    </w:pPr>
    <w:rPr>
      <w:rFonts w:eastAsiaTheme="majorEastAsia" w:cstheme="majorBidi"/>
      <w:lang w:val="en-US"/>
    </w:rPr>
  </w:style>
  <w:style w:type="paragraph" w:styleId="Heading7">
    <w:name w:val="heading 7"/>
    <w:aliases w:val="Sentence with number"/>
    <w:basedOn w:val="Normal"/>
    <w:next w:val="Normal"/>
    <w:link w:val="Heading7Char"/>
    <w:autoRedefine/>
    <w:uiPriority w:val="9"/>
    <w:qFormat/>
    <w:rsid w:val="001D2C0D"/>
    <w:pPr>
      <w:keepNext/>
      <w:keepLines/>
      <w:numPr>
        <w:numId w:val="2"/>
      </w:numPr>
      <w:spacing w:beforeLines="100" w:before="100" w:afterLines="100" w:after="100"/>
      <w:contextualSpacing/>
      <w:outlineLvl w:val="6"/>
    </w:pPr>
    <w:rPr>
      <w:rFonts w:eastAsiaTheme="majorEastAsia" w:cstheme="majorBidi"/>
      <w:iCs/>
      <w:lang w:val="en-US"/>
    </w:rPr>
  </w:style>
  <w:style w:type="paragraph" w:styleId="Heading8">
    <w:name w:val="heading 8"/>
    <w:basedOn w:val="Normal"/>
    <w:next w:val="Normal"/>
    <w:link w:val="Heading8Char"/>
    <w:uiPriority w:val="9"/>
    <w:qFormat/>
    <w:rsid w:val="001A7A8E"/>
    <w:pPr>
      <w:keepNext/>
      <w:keepLines/>
      <w:numPr>
        <w:ilvl w:val="7"/>
        <w:numId w:val="2"/>
      </w:numPr>
      <w:spacing w:afterLines="250" w:after="250"/>
      <w:ind w:left="720" w:hanging="720"/>
      <w:outlineLvl w:val="7"/>
    </w:pPr>
    <w:rPr>
      <w:rFonts w:eastAsiaTheme="majorEastAsia" w:cstheme="majorBidi"/>
      <w:color w:val="272727" w:themeColor="text1" w:themeTint="D8"/>
      <w:szCs w:val="21"/>
      <w:lang w:val="en-US"/>
    </w:rPr>
  </w:style>
  <w:style w:type="paragraph" w:styleId="Heading9">
    <w:name w:val="heading 9"/>
    <w:basedOn w:val="Normal"/>
    <w:next w:val="Normal"/>
    <w:link w:val="Heading9Char"/>
    <w:uiPriority w:val="9"/>
    <w:qFormat/>
    <w:rsid w:val="001A7A8E"/>
    <w:pPr>
      <w:keepNext/>
      <w:keepLines/>
      <w:numPr>
        <w:ilvl w:val="8"/>
        <w:numId w:val="2"/>
      </w:numPr>
      <w:spacing w:afterLines="200" w:after="200"/>
      <w:ind w:left="1440" w:hanging="720"/>
      <w:outlineLvl w:val="8"/>
    </w:pPr>
    <w:rPr>
      <w:rFonts w:eastAsiaTheme="majorEastAsia" w:cstheme="majorBidi"/>
      <w:iCs/>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622"/>
    <w:rPr>
      <w:rFonts w:ascii="Times New Roman" w:eastAsiaTheme="majorEastAsia" w:hAnsi="Times New Roman" w:cstheme="majorBidi"/>
      <w:b/>
      <w:caps/>
      <w:sz w:val="24"/>
      <w:szCs w:val="32"/>
      <w:lang w:val="en-GB"/>
    </w:rPr>
  </w:style>
  <w:style w:type="character" w:customStyle="1" w:styleId="Heading2Char">
    <w:name w:val="Heading 2 Char"/>
    <w:basedOn w:val="DefaultParagraphFont"/>
    <w:link w:val="Heading2"/>
    <w:uiPriority w:val="9"/>
    <w:rsid w:val="00920A9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1354F"/>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FB4A32"/>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rsid w:val="007350B7"/>
    <w:rPr>
      <w:rFonts w:ascii="Times New Roman" w:eastAsiaTheme="majorEastAsia" w:hAnsi="Times New Roman" w:cstheme="majorBidi"/>
      <w:sz w:val="24"/>
      <w:lang w:val="en-US"/>
    </w:rPr>
  </w:style>
  <w:style w:type="character" w:customStyle="1" w:styleId="Heading6Char">
    <w:name w:val="Heading 6 Char"/>
    <w:basedOn w:val="DefaultParagraphFont"/>
    <w:link w:val="Heading6"/>
    <w:uiPriority w:val="9"/>
    <w:rsid w:val="007350B7"/>
    <w:rPr>
      <w:rFonts w:ascii="Times New Roman" w:eastAsiaTheme="majorEastAsia" w:hAnsi="Times New Roman" w:cstheme="majorBidi"/>
      <w:sz w:val="24"/>
      <w:lang w:val="en-US"/>
    </w:rPr>
  </w:style>
  <w:style w:type="character" w:customStyle="1" w:styleId="Heading7Char">
    <w:name w:val="Heading 7 Char"/>
    <w:aliases w:val="Sentence with number Char"/>
    <w:basedOn w:val="DefaultParagraphFont"/>
    <w:link w:val="Heading7"/>
    <w:uiPriority w:val="9"/>
    <w:rsid w:val="001D2C0D"/>
    <w:rPr>
      <w:rFonts w:ascii="Times New Roman" w:eastAsiaTheme="majorEastAsia" w:hAnsi="Times New Roman" w:cstheme="majorBidi"/>
      <w:iCs/>
      <w:sz w:val="24"/>
      <w:lang w:val="en-US"/>
    </w:rPr>
  </w:style>
  <w:style w:type="character" w:customStyle="1" w:styleId="Heading8Char">
    <w:name w:val="Heading 8 Char"/>
    <w:basedOn w:val="DefaultParagraphFont"/>
    <w:link w:val="Heading8"/>
    <w:uiPriority w:val="9"/>
    <w:rsid w:val="001A7A8E"/>
    <w:rPr>
      <w:rFonts w:ascii="Times New Roman" w:eastAsiaTheme="majorEastAsia" w:hAnsi="Times New Roman" w:cstheme="majorBidi"/>
      <w:color w:val="272727" w:themeColor="text1" w:themeTint="D8"/>
      <w:sz w:val="24"/>
      <w:szCs w:val="21"/>
      <w:lang w:val="en-US"/>
    </w:rPr>
  </w:style>
  <w:style w:type="character" w:customStyle="1" w:styleId="Heading9Char">
    <w:name w:val="Heading 9 Char"/>
    <w:basedOn w:val="DefaultParagraphFont"/>
    <w:link w:val="Heading9"/>
    <w:uiPriority w:val="9"/>
    <w:rsid w:val="001A7A8E"/>
    <w:rPr>
      <w:rFonts w:ascii="Times New Roman" w:eastAsiaTheme="majorEastAsia" w:hAnsi="Times New Roman" w:cstheme="majorBidi"/>
      <w:iCs/>
      <w:sz w:val="24"/>
      <w:szCs w:val="21"/>
      <w:lang w:val="en-US"/>
    </w:rPr>
  </w:style>
  <w:style w:type="paragraph" w:customStyle="1" w:styleId="ParagraphText">
    <w:name w:val="Paragraph Text"/>
    <w:basedOn w:val="Normal"/>
    <w:link w:val="ParagraphTextChar"/>
    <w:autoRedefine/>
    <w:uiPriority w:val="9"/>
    <w:qFormat/>
    <w:rsid w:val="00144321"/>
    <w:pPr>
      <w:tabs>
        <w:tab w:val="left" w:pos="142"/>
      </w:tabs>
      <w:spacing w:afterLines="200" w:after="480"/>
      <w:ind w:left="0" w:firstLine="709"/>
      <w:jc w:val="both"/>
    </w:pPr>
    <w:rPr>
      <w:rFonts w:cs="Times New Roman"/>
      <w:lang w:val="en-GB"/>
    </w:rPr>
  </w:style>
  <w:style w:type="character" w:customStyle="1" w:styleId="ParagraphTextChar">
    <w:name w:val="Paragraph Text Char"/>
    <w:basedOn w:val="DefaultParagraphFont"/>
    <w:link w:val="ParagraphText"/>
    <w:uiPriority w:val="9"/>
    <w:rsid w:val="00144321"/>
    <w:rPr>
      <w:rFonts w:ascii="Times New Roman" w:hAnsi="Times New Roman" w:cs="Times New Roman"/>
      <w:sz w:val="24"/>
      <w:lang w:val="en-GB"/>
    </w:rPr>
  </w:style>
  <w:style w:type="paragraph" w:styleId="TOC1">
    <w:name w:val="toc 1"/>
    <w:aliases w:val="CHAPTER UTeM"/>
    <w:basedOn w:val="Normal"/>
    <w:next w:val="Normal"/>
    <w:autoRedefine/>
    <w:uiPriority w:val="39"/>
    <w:unhideWhenUsed/>
    <w:qFormat/>
    <w:rsid w:val="00DE0CFC"/>
    <w:pPr>
      <w:tabs>
        <w:tab w:val="right" w:pos="8647"/>
      </w:tabs>
      <w:spacing w:line="240" w:lineRule="auto"/>
      <w:ind w:left="0" w:firstLine="0"/>
    </w:pPr>
    <w:rPr>
      <w:b/>
      <w:bCs/>
      <w:noProof/>
    </w:rPr>
  </w:style>
  <w:style w:type="paragraph" w:styleId="TOC2">
    <w:name w:val="toc 2"/>
    <w:aliases w:val="TOC 2  (1.1)"/>
    <w:basedOn w:val="Normal"/>
    <w:next w:val="Normal"/>
    <w:autoRedefine/>
    <w:uiPriority w:val="39"/>
    <w:unhideWhenUsed/>
    <w:rsid w:val="000F3C91"/>
    <w:pPr>
      <w:tabs>
        <w:tab w:val="left" w:pos="1260"/>
        <w:tab w:val="right" w:pos="8647"/>
      </w:tabs>
      <w:spacing w:line="240" w:lineRule="auto"/>
      <w:ind w:left="1264" w:hanging="544"/>
    </w:pPr>
    <w:rPr>
      <w:rFonts w:cstheme="minorHAnsi"/>
      <w:bCs/>
      <w:szCs w:val="20"/>
    </w:rPr>
  </w:style>
  <w:style w:type="paragraph" w:customStyle="1" w:styleId="QuotationUTeM">
    <w:name w:val="Quotation UTeM"/>
    <w:basedOn w:val="ParagraphText"/>
    <w:next w:val="Normal"/>
    <w:autoRedefine/>
    <w:uiPriority w:val="10"/>
    <w:qFormat/>
    <w:rsid w:val="007955B7"/>
    <w:pPr>
      <w:spacing w:after="100"/>
      <w:ind w:left="1440" w:right="1440"/>
    </w:pPr>
    <w:rPr>
      <w:i/>
    </w:rPr>
  </w:style>
  <w:style w:type="paragraph" w:styleId="TableofFigures">
    <w:name w:val="table of figures"/>
    <w:aliases w:val="APPENDIX LIST"/>
    <w:basedOn w:val="Normal"/>
    <w:next w:val="Normal"/>
    <w:autoRedefine/>
    <w:uiPriority w:val="99"/>
    <w:unhideWhenUsed/>
    <w:qFormat/>
    <w:rsid w:val="00CC705D"/>
    <w:pPr>
      <w:tabs>
        <w:tab w:val="left" w:pos="1440"/>
        <w:tab w:val="left" w:pos="1710"/>
        <w:tab w:val="left" w:pos="1800"/>
        <w:tab w:val="right" w:pos="8208"/>
      </w:tabs>
      <w:spacing w:after="240" w:line="240" w:lineRule="auto"/>
      <w:ind w:left="1418" w:right="851" w:hanging="1418"/>
      <w:jc w:val="both"/>
    </w:pPr>
    <w:rPr>
      <w:noProof/>
    </w:rPr>
  </w:style>
  <w:style w:type="paragraph" w:styleId="Title">
    <w:name w:val="Title"/>
    <w:basedOn w:val="Normal"/>
    <w:next w:val="Normal"/>
    <w:link w:val="TitleChar"/>
    <w:uiPriority w:val="10"/>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7E33"/>
    <w:rPr>
      <w:rFonts w:asciiTheme="majorHAnsi" w:eastAsiaTheme="majorEastAsia" w:hAnsiTheme="majorHAnsi" w:cstheme="majorBidi"/>
      <w:color w:val="17365D" w:themeColor="text2" w:themeShade="BF"/>
      <w:spacing w:val="5"/>
      <w:kern w:val="28"/>
      <w:sz w:val="52"/>
      <w:szCs w:val="52"/>
    </w:rPr>
  </w:style>
  <w:style w:type="paragraph" w:styleId="Quote">
    <w:name w:val="Quote"/>
    <w:basedOn w:val="Normal"/>
    <w:next w:val="Normal"/>
    <w:link w:val="QuoteChar"/>
    <w:uiPriority w:val="29"/>
    <w:qFormat/>
    <w:rsid w:val="00147E33"/>
    <w:rPr>
      <w:i/>
      <w:iCs/>
      <w:color w:val="000000" w:themeColor="text1"/>
    </w:rPr>
  </w:style>
  <w:style w:type="character" w:customStyle="1" w:styleId="QuoteChar">
    <w:name w:val="Quote Char"/>
    <w:basedOn w:val="DefaultParagraphFont"/>
    <w:link w:val="Quote"/>
    <w:uiPriority w:val="29"/>
    <w:rsid w:val="00147E33"/>
    <w:rPr>
      <w:i/>
      <w:iCs/>
      <w:color w:val="000000" w:themeColor="text1"/>
    </w:rPr>
  </w:style>
  <w:style w:type="paragraph" w:styleId="TOC3">
    <w:name w:val="toc 3"/>
    <w:aliases w:val="TOC 3 (1.1.1)"/>
    <w:basedOn w:val="Normal"/>
    <w:next w:val="Normal"/>
    <w:autoRedefine/>
    <w:uiPriority w:val="39"/>
    <w:unhideWhenUsed/>
    <w:rsid w:val="00B1354F"/>
    <w:pPr>
      <w:tabs>
        <w:tab w:val="left" w:pos="1985"/>
        <w:tab w:val="right" w:pos="8647"/>
      </w:tabs>
      <w:spacing w:line="240" w:lineRule="auto"/>
      <w:ind w:left="1984" w:right="-1" w:hanging="720"/>
    </w:pPr>
  </w:style>
  <w:style w:type="character" w:styleId="Hyperlink">
    <w:name w:val="Hyperlink"/>
    <w:aliases w:val="Table of Contents"/>
    <w:basedOn w:val="DefaultParagraphFont"/>
    <w:uiPriority w:val="99"/>
    <w:unhideWhenUsed/>
    <w:rsid w:val="00632AAB"/>
    <w:rPr>
      <w:noProof/>
      <w:color w:val="000000" w:themeColor="hyperlink"/>
      <w:u w:val="single"/>
    </w:rPr>
  </w:style>
  <w:style w:type="paragraph" w:styleId="TOC4">
    <w:name w:val="toc 4"/>
    <w:aliases w:val="TOC 4 PREFACE TITLE"/>
    <w:basedOn w:val="Normal"/>
    <w:next w:val="Normal"/>
    <w:autoRedefine/>
    <w:uiPriority w:val="39"/>
    <w:unhideWhenUsed/>
    <w:rsid w:val="004D029A"/>
    <w:pPr>
      <w:tabs>
        <w:tab w:val="left" w:pos="2970"/>
        <w:tab w:val="right" w:pos="8208"/>
      </w:tabs>
      <w:ind w:left="2894" w:hanging="907"/>
    </w:pPr>
    <w:rPr>
      <w:lang w:val="en-US"/>
    </w:rPr>
  </w:style>
  <w:style w:type="table" w:styleId="TableGrid">
    <w:name w:val="Table Grid"/>
    <w:basedOn w:val="TableNormal"/>
    <w:uiPriority w:val="59"/>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99"/>
    <w:unhideWhenUsed/>
    <w:rsid w:val="00147E33"/>
    <w:pPr>
      <w:tabs>
        <w:tab w:val="center" w:pos="4680"/>
        <w:tab w:val="right" w:pos="9360"/>
      </w:tabs>
      <w:ind w:left="720"/>
      <w:jc w:val="both"/>
    </w:pPr>
    <w:rPr>
      <w:b/>
      <w:i/>
    </w:rPr>
  </w:style>
  <w:style w:type="character" w:customStyle="1" w:styleId="HeaderChar">
    <w:name w:val="Header Char"/>
    <w:basedOn w:val="DefaultParagraphFont"/>
    <w:link w:val="Header"/>
    <w:uiPriority w:val="99"/>
    <w:rsid w:val="00147E33"/>
    <w:rPr>
      <w:b/>
      <w:i/>
    </w:rPr>
  </w:style>
  <w:style w:type="paragraph" w:styleId="Footer">
    <w:name w:val="footer"/>
    <w:basedOn w:val="Normal"/>
    <w:link w:val="FooterChar"/>
    <w:uiPriority w:val="99"/>
    <w:unhideWhenUsed/>
    <w:rsid w:val="00147E33"/>
    <w:pPr>
      <w:tabs>
        <w:tab w:val="center" w:pos="4513"/>
        <w:tab w:val="right" w:pos="9026"/>
      </w:tabs>
    </w:pPr>
  </w:style>
  <w:style w:type="character" w:customStyle="1" w:styleId="FooterChar">
    <w:name w:val="Footer Char"/>
    <w:basedOn w:val="DefaultParagraphFont"/>
    <w:link w:val="Footer"/>
    <w:uiPriority w:val="99"/>
    <w:rsid w:val="00147E33"/>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82341E"/>
    <w:rPr>
      <w:rFonts w:ascii="Tahoma" w:hAnsi="Tahoma" w:cs="Tahoma"/>
      <w:sz w:val="16"/>
      <w:szCs w:val="16"/>
    </w:rPr>
  </w:style>
  <w:style w:type="character" w:customStyle="1" w:styleId="BalloonTextChar">
    <w:name w:val="Balloon Text Char"/>
    <w:basedOn w:val="DefaultParagraphFont"/>
    <w:link w:val="BalloonText"/>
    <w:uiPriority w:val="99"/>
    <w:semiHidden/>
    <w:rsid w:val="0082341E"/>
    <w:rPr>
      <w:rFonts w:ascii="Tahoma" w:eastAsiaTheme="minorEastAsia" w:hAnsi="Tahoma" w:cs="Tahoma"/>
      <w:sz w:val="16"/>
      <w:szCs w:val="16"/>
    </w:rPr>
  </w:style>
  <w:style w:type="paragraph" w:styleId="TOCHeading">
    <w:name w:val="TOC Heading"/>
    <w:basedOn w:val="Heading1"/>
    <w:next w:val="Normal"/>
    <w:uiPriority w:val="39"/>
    <w:unhideWhenUsed/>
    <w:qFormat/>
    <w:rsid w:val="0000772F"/>
    <w:pPr>
      <w:outlineLvl w:val="9"/>
    </w:p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99"/>
    <w:unhideWhenUsed/>
    <w:rsid w:val="00147E33"/>
    <w:rPr>
      <w:sz w:val="20"/>
      <w:szCs w:val="20"/>
    </w:rPr>
  </w:style>
  <w:style w:type="character" w:customStyle="1" w:styleId="FootnoteTextChar">
    <w:name w:val="Footnote Text Char"/>
    <w:basedOn w:val="DefaultParagraphFont"/>
    <w:link w:val="FootnoteText"/>
    <w:uiPriority w:val="99"/>
    <w:rsid w:val="00147E33"/>
    <w:rPr>
      <w:sz w:val="20"/>
      <w:szCs w:val="20"/>
    </w:rPr>
  </w:style>
  <w:style w:type="table" w:styleId="TableElegant">
    <w:name w:val="Table Elegant"/>
    <w:basedOn w:val="TableNormal"/>
    <w:rsid w:val="00147E33"/>
    <w:pPr>
      <w:spacing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CoverUTeM">
    <w:name w:val="Cover UTeM"/>
    <w:basedOn w:val="Normal"/>
    <w:link w:val="CoverUTeMChar"/>
    <w:autoRedefine/>
    <w:uiPriority w:val="1"/>
    <w:rsid w:val="00074BE6"/>
    <w:pPr>
      <w:spacing w:after="120"/>
      <w:jc w:val="center"/>
    </w:pPr>
    <w:rPr>
      <w:rFonts w:cs="Times New Roman"/>
      <w:b/>
      <w:sz w:val="36"/>
      <w:lang w:val="en-US"/>
    </w:rPr>
  </w:style>
  <w:style w:type="character" w:customStyle="1" w:styleId="CoverUTeMChar">
    <w:name w:val="Cover UTeM Char"/>
    <w:basedOn w:val="DefaultParagraphFont"/>
    <w:link w:val="CoverUTeM"/>
    <w:uiPriority w:val="1"/>
    <w:rsid w:val="00074BE6"/>
    <w:rPr>
      <w:rFonts w:ascii="Times New Roman" w:hAnsi="Times New Roman" w:cs="Times New Roman"/>
      <w:b/>
      <w:sz w:val="36"/>
      <w:lang w:val="en-US"/>
    </w:rPr>
  </w:style>
  <w:style w:type="paragraph" w:customStyle="1" w:styleId="CoverUTeMfont2">
    <w:name w:val="Cover UTeM font 2"/>
    <w:basedOn w:val="CoverUTeM"/>
    <w:link w:val="CoverUTeMfont2Char"/>
    <w:autoRedefine/>
    <w:uiPriority w:val="1"/>
    <w:rsid w:val="00AA2902"/>
    <w:pPr>
      <w:spacing w:before="20" w:after="20" w:line="240" w:lineRule="auto"/>
      <w:ind w:left="561" w:hanging="561"/>
    </w:pPr>
    <w:rPr>
      <w:bCs/>
      <w:sz w:val="28"/>
      <w:szCs w:val="24"/>
    </w:rPr>
  </w:style>
  <w:style w:type="character" w:customStyle="1" w:styleId="CoverUTeMfont2Char">
    <w:name w:val="Cover UTeM font 2 Char"/>
    <w:basedOn w:val="CoverUTeMChar"/>
    <w:link w:val="CoverUTeMfont2"/>
    <w:uiPriority w:val="1"/>
    <w:rsid w:val="00AA2902"/>
    <w:rPr>
      <w:rFonts w:ascii="Times New Roman" w:hAnsi="Times New Roman" w:cs="Times New Roman"/>
      <w:b/>
      <w:bCs/>
      <w:sz w:val="28"/>
      <w:szCs w:val="24"/>
      <w:lang w:val="en-US"/>
    </w:rPr>
  </w:style>
  <w:style w:type="paragraph" w:customStyle="1" w:styleId="CoverUTeMfont3">
    <w:name w:val="Cover UTeM font 3"/>
    <w:basedOn w:val="CoverUTeM"/>
    <w:link w:val="CoverUTeMfont3Char"/>
    <w:autoRedefine/>
    <w:uiPriority w:val="1"/>
    <w:rsid w:val="00121BC0"/>
    <w:pPr>
      <w:spacing w:before="20" w:after="20"/>
    </w:pPr>
    <w:rPr>
      <w:sz w:val="24"/>
      <w:szCs w:val="24"/>
    </w:rPr>
  </w:style>
  <w:style w:type="character" w:customStyle="1" w:styleId="CoverUTeMfont3Char">
    <w:name w:val="Cover UTeM font 3 Char"/>
    <w:basedOn w:val="CoverUTeMChar"/>
    <w:link w:val="CoverUTeMfont3"/>
    <w:uiPriority w:val="1"/>
    <w:rsid w:val="00121BC0"/>
    <w:rPr>
      <w:rFonts w:ascii="Times New Roman" w:hAnsi="Times New Roman" w:cs="Times New Roman"/>
      <w:b/>
      <w:sz w:val="24"/>
      <w:szCs w:val="24"/>
      <w:lang w:val="en-US"/>
    </w:rPr>
  </w:style>
  <w:style w:type="paragraph" w:customStyle="1" w:styleId="TableofContentTitle">
    <w:name w:val="Table of Content Title"/>
    <w:basedOn w:val="Normal"/>
    <w:next w:val="Normal"/>
    <w:autoRedefine/>
    <w:rsid w:val="008D5287"/>
    <w:pPr>
      <w:pageBreakBefore/>
      <w:spacing w:line="240" w:lineRule="auto"/>
      <w:ind w:left="561" w:hanging="561"/>
      <w:jc w:val="center"/>
      <w:outlineLvl w:val="0"/>
    </w:pPr>
    <w:rPr>
      <w:rFonts w:eastAsia="Times New Roman" w:cs="Times New Roman"/>
      <w:b/>
      <w:bCs/>
      <w:caps/>
      <w:lang w:val="en-US"/>
    </w:rPr>
  </w:style>
  <w:style w:type="paragraph" w:customStyle="1" w:styleId="TITLEPAGEUTeM">
    <w:name w:val="TITLE PAGE UTeM"/>
    <w:basedOn w:val="Normal"/>
    <w:autoRedefine/>
    <w:rsid w:val="005E6064"/>
    <w:pPr>
      <w:tabs>
        <w:tab w:val="right" w:pos="8471"/>
      </w:tabs>
      <w:spacing w:before="120" w:after="120"/>
      <w:jc w:val="center"/>
    </w:pPr>
    <w:rPr>
      <w:rFonts w:cs="Times New Roman"/>
      <w:sz w:val="28"/>
      <w:lang w:val="en-US"/>
    </w:rPr>
  </w:style>
  <w:style w:type="paragraph" w:customStyle="1" w:styleId="ABSTRACTFONT">
    <w:name w:val="ABSTRACT FONT"/>
    <w:basedOn w:val="Normal"/>
    <w:autoRedefine/>
    <w:rsid w:val="00605C3A"/>
    <w:pPr>
      <w:spacing w:before="120" w:afterLines="200" w:after="480"/>
      <w:jc w:val="both"/>
    </w:pPr>
    <w:rPr>
      <w:lang w:val="en-US"/>
    </w:rPr>
  </w:style>
  <w:style w:type="paragraph" w:customStyle="1" w:styleId="ACKNOWLEDGEMENTTEXT">
    <w:name w:val="ACKNOWLEDGEMENT TEXT"/>
    <w:basedOn w:val="Normal"/>
    <w:autoRedefine/>
    <w:qFormat/>
    <w:rsid w:val="00F21FDE"/>
    <w:pPr>
      <w:jc w:val="both"/>
    </w:pPr>
    <w:rPr>
      <w:lang w:val="en-US"/>
    </w:rPr>
  </w:style>
  <w:style w:type="paragraph" w:customStyle="1" w:styleId="CaptionforRajahPlates">
    <w:name w:val="Caption for Rajah &amp; Plates"/>
    <w:basedOn w:val="Normal"/>
    <w:next w:val="CaptionfortextinFigure"/>
    <w:link w:val="CaptionforRajahPlatesChar"/>
    <w:autoRedefine/>
    <w:uiPriority w:val="10"/>
    <w:qFormat/>
    <w:rsid w:val="001C6EAE"/>
    <w:pPr>
      <w:spacing w:before="120" w:afterLines="450" w:after="1080"/>
      <w:ind w:right="965"/>
      <w:jc w:val="center"/>
    </w:pPr>
    <w:rPr>
      <w:rFonts w:cs="Times New Roman"/>
      <w:bCs/>
      <w:noProof/>
      <w:szCs w:val="18"/>
      <w:lang w:val="en-GB"/>
    </w:rPr>
  </w:style>
  <w:style w:type="paragraph" w:customStyle="1" w:styleId="CaptionfortextinFigure">
    <w:name w:val="Caption for text in Figure"/>
    <w:basedOn w:val="CaptionforRajahPlates"/>
    <w:link w:val="CaptionfortextinFigureChar"/>
    <w:autoRedefine/>
    <w:uiPriority w:val="10"/>
    <w:qFormat/>
    <w:rsid w:val="00761F6F"/>
    <w:pPr>
      <w:tabs>
        <w:tab w:val="left" w:pos="1701"/>
      </w:tabs>
    </w:pPr>
  </w:style>
  <w:style w:type="character" w:customStyle="1" w:styleId="CaptionfortextinFigureChar">
    <w:name w:val="Caption for text in Figure Char"/>
    <w:basedOn w:val="CaptionforRajahPlatesChar"/>
    <w:link w:val="CaptionfortextinFigure"/>
    <w:uiPriority w:val="10"/>
    <w:rsid w:val="00761F6F"/>
    <w:rPr>
      <w:rFonts w:ascii="Times New Roman" w:hAnsi="Times New Roman" w:cs="Times New Roman"/>
      <w:bCs/>
      <w:noProof/>
      <w:sz w:val="24"/>
      <w:szCs w:val="18"/>
      <w:lang w:val="en-GB"/>
    </w:rPr>
  </w:style>
  <w:style w:type="character" w:customStyle="1" w:styleId="CaptionforRajahPlatesChar">
    <w:name w:val="Caption for Rajah &amp; Plates Char"/>
    <w:basedOn w:val="DefaultParagraphFont"/>
    <w:link w:val="CaptionforRajahPlates"/>
    <w:uiPriority w:val="10"/>
    <w:rsid w:val="001C6EAE"/>
    <w:rPr>
      <w:rFonts w:ascii="Times New Roman" w:hAnsi="Times New Roman" w:cs="Times New Roman"/>
      <w:bCs/>
      <w:noProof/>
      <w:sz w:val="24"/>
      <w:szCs w:val="18"/>
      <w:lang w:val="en-GB"/>
    </w:rPr>
  </w:style>
  <w:style w:type="paragraph" w:customStyle="1" w:styleId="CaptionforJadual">
    <w:name w:val="Caption for Jadual"/>
    <w:basedOn w:val="Normal"/>
    <w:link w:val="CaptionforJadualChar"/>
    <w:autoRedefine/>
    <w:uiPriority w:val="10"/>
    <w:qFormat/>
    <w:rsid w:val="00AC10DA"/>
    <w:pPr>
      <w:keepNext/>
      <w:numPr>
        <w:numId w:val="20"/>
      </w:numPr>
      <w:spacing w:before="360" w:after="240"/>
      <w:contextualSpacing/>
    </w:pPr>
    <w:rPr>
      <w:rFonts w:eastAsiaTheme="minorHAnsi" w:cs="Times New Roman"/>
      <w:bCs/>
      <w:noProof/>
      <w:szCs w:val="18"/>
      <w:lang w:val="en-GB"/>
    </w:rPr>
  </w:style>
  <w:style w:type="character" w:customStyle="1" w:styleId="CaptionforJadualChar">
    <w:name w:val="Caption for Jadual Char"/>
    <w:basedOn w:val="DefaultParagraphFont"/>
    <w:link w:val="CaptionforJadual"/>
    <w:uiPriority w:val="10"/>
    <w:rsid w:val="00AC10DA"/>
    <w:rPr>
      <w:rFonts w:ascii="Times New Roman" w:eastAsiaTheme="minorHAnsi" w:hAnsi="Times New Roman" w:cs="Times New Roman"/>
      <w:bCs/>
      <w:noProof/>
      <w:sz w:val="24"/>
      <w:szCs w:val="18"/>
      <w:lang w:val="en-GB"/>
    </w:rPr>
  </w:style>
  <w:style w:type="paragraph" w:customStyle="1" w:styleId="PictureLocationUTeM">
    <w:name w:val="Picture Location UTeM"/>
    <w:basedOn w:val="ParagraphText"/>
    <w:next w:val="CaptionforRajahPlates"/>
    <w:autoRedefine/>
    <w:uiPriority w:val="10"/>
    <w:qFormat/>
    <w:rsid w:val="00297445"/>
    <w:pPr>
      <w:keepNext/>
      <w:spacing w:after="100"/>
      <w:jc w:val="center"/>
    </w:pPr>
    <w:rPr>
      <w:noProof/>
      <w:lang w:eastAsia="en-MY"/>
    </w:rPr>
  </w:style>
  <w:style w:type="paragraph" w:customStyle="1" w:styleId="CaptionforEquationUTeM">
    <w:name w:val="Caption for Equation UTeM"/>
    <w:basedOn w:val="Normal"/>
    <w:autoRedefine/>
    <w:uiPriority w:val="10"/>
    <w:qFormat/>
    <w:rsid w:val="00357F77"/>
    <w:pPr>
      <w:spacing w:before="120" w:after="120"/>
      <w:jc w:val="center"/>
    </w:pPr>
    <w:rPr>
      <w:rFonts w:cs="Times New Roman"/>
      <w:lang w:val="en-GB"/>
    </w:rPr>
  </w:style>
  <w:style w:type="paragraph" w:customStyle="1" w:styleId="UTeMfullname">
    <w:name w:val="UTeM full name"/>
    <w:basedOn w:val="TableofContentTitle"/>
    <w:next w:val="Normal"/>
    <w:autoRedefine/>
    <w:uiPriority w:val="1"/>
    <w:qFormat/>
    <w:rsid w:val="00E57C83"/>
    <w:pPr>
      <w:spacing w:after="120"/>
      <w:outlineLvl w:val="9"/>
    </w:pPr>
  </w:style>
  <w:style w:type="paragraph" w:customStyle="1" w:styleId="EndNoteBibliography">
    <w:name w:val="EndNote Bibliography"/>
    <w:basedOn w:val="Normal"/>
    <w:link w:val="EndNoteBibliographyChar"/>
    <w:autoRedefine/>
    <w:qFormat/>
    <w:rsid w:val="000F75FB"/>
    <w:pPr>
      <w:spacing w:line="360" w:lineRule="auto"/>
      <w:ind w:left="720" w:hanging="720"/>
      <w:jc w:val="both"/>
    </w:pPr>
    <w:rPr>
      <w:rFonts w:cs="Times New Roman"/>
      <w:noProof/>
      <w:lang w:val="en-US"/>
    </w:rPr>
  </w:style>
  <w:style w:type="character" w:customStyle="1" w:styleId="EndNoteBibliographyChar">
    <w:name w:val="EndNote Bibliography Char"/>
    <w:basedOn w:val="ParagraphTextChar"/>
    <w:link w:val="EndNoteBibliography"/>
    <w:rsid w:val="000F75FB"/>
    <w:rPr>
      <w:rFonts w:ascii="Times New Roman" w:hAnsi="Times New Roman" w:cs="Times New Roman"/>
      <w:noProof/>
      <w:sz w:val="24"/>
      <w:lang w:val="en-US"/>
    </w:rPr>
  </w:style>
  <w:style w:type="table" w:customStyle="1" w:styleId="TableGrid1">
    <w:name w:val="Table Grid1"/>
    <w:basedOn w:val="TableNormal"/>
    <w:next w:val="TableGrid"/>
    <w:uiPriority w:val="59"/>
    <w:rsid w:val="000A505B"/>
    <w:pPr>
      <w:spacing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TEXT">
    <w:name w:val="DECLARATION TEXT"/>
    <w:basedOn w:val="ABSTRACTFONT"/>
    <w:autoRedefine/>
    <w:rsid w:val="00903DB1"/>
    <w:pPr>
      <w:spacing w:after="0" w:line="360" w:lineRule="auto"/>
    </w:pPr>
  </w:style>
  <w:style w:type="paragraph" w:customStyle="1" w:styleId="TABLETEXT">
    <w:name w:val="TABLE TEXT"/>
    <w:basedOn w:val="Normal"/>
    <w:next w:val="Normal"/>
    <w:autoRedefine/>
    <w:qFormat/>
    <w:rsid w:val="000D5977"/>
    <w:pPr>
      <w:ind w:firstLine="21"/>
      <w:contextualSpacing/>
    </w:pPr>
    <w:rPr>
      <w:rFonts w:eastAsia="Calibri" w:cs="Arial"/>
      <w:bCs/>
      <w:color w:val="000000" w:themeColor="text1"/>
      <w:sz w:val="20"/>
      <w:szCs w:val="24"/>
      <w:lang w:val="en-GB" w:eastAsia="en-MY"/>
    </w:rPr>
  </w:style>
  <w:style w:type="paragraph" w:customStyle="1" w:styleId="FigureCenterUTeM">
    <w:name w:val="Figure Center UTeM"/>
    <w:basedOn w:val="CaptionforRajahPlates"/>
    <w:autoRedefine/>
    <w:uiPriority w:val="10"/>
    <w:qFormat/>
    <w:rsid w:val="00596F28"/>
  </w:style>
  <w:style w:type="paragraph" w:customStyle="1" w:styleId="Page">
    <w:name w:val="Page"/>
    <w:basedOn w:val="Normal"/>
    <w:uiPriority w:val="19"/>
    <w:qFormat/>
    <w:rsid w:val="00B71F01"/>
    <w:pPr>
      <w:jc w:val="right"/>
    </w:pPr>
    <w:rPr>
      <w:rFonts w:eastAsia="Times New Roman" w:cs="Times New Roman"/>
      <w:bCs/>
      <w:lang w:val="en-US"/>
    </w:rPr>
  </w:style>
  <w:style w:type="paragraph" w:customStyle="1" w:styleId="AbstractTitleBMBI">
    <w:name w:val="Abstract Title (BM/BI)"/>
    <w:basedOn w:val="TableofContentTitle"/>
    <w:autoRedefine/>
    <w:qFormat/>
    <w:rsid w:val="00516914"/>
    <w:pPr>
      <w:outlineLvl w:val="9"/>
    </w:pPr>
  </w:style>
  <w:style w:type="paragraph" w:customStyle="1" w:styleId="AbstractSubTitleBI">
    <w:name w:val="Abstract SubTitle BI"/>
    <w:basedOn w:val="TableofContentTitle"/>
    <w:qFormat/>
    <w:rsid w:val="009E1AE0"/>
    <w:pPr>
      <w:pageBreakBefore w:val="0"/>
      <w:spacing w:before="480" w:after="480"/>
    </w:pPr>
  </w:style>
  <w:style w:type="paragraph" w:customStyle="1" w:styleId="UTeMFont1">
    <w:name w:val="UTeM Font 1"/>
    <w:link w:val="UTeMFont1Char"/>
    <w:autoRedefine/>
    <w:uiPriority w:val="2"/>
    <w:qFormat/>
    <w:rsid w:val="00A06E54"/>
    <w:pPr>
      <w:jc w:val="center"/>
    </w:pPr>
    <w:rPr>
      <w:rFonts w:ascii="Times New Roman" w:hAnsi="Times New Roman"/>
      <w:b/>
      <w:sz w:val="24"/>
    </w:rPr>
  </w:style>
  <w:style w:type="character" w:customStyle="1" w:styleId="UTeMFont1Char">
    <w:name w:val="UTeM Font 1 Char"/>
    <w:basedOn w:val="DefaultParagraphFont"/>
    <w:link w:val="UTeMFont1"/>
    <w:uiPriority w:val="2"/>
    <w:rsid w:val="009B5126"/>
    <w:rPr>
      <w:rFonts w:ascii="Times New Roman" w:hAnsi="Times New Roman"/>
      <w:b/>
      <w:sz w:val="24"/>
    </w:rPr>
  </w:style>
  <w:style w:type="paragraph" w:customStyle="1" w:styleId="DeclarationbytheSupervisor">
    <w:name w:val="Declaration by the Supervisor"/>
    <w:basedOn w:val="UTeMFont1"/>
    <w:autoRedefine/>
    <w:qFormat/>
    <w:rsid w:val="00D252B3"/>
    <w:pPr>
      <w:pageBreakBefore/>
      <w:spacing w:afterLines="100" w:after="240"/>
      <w:outlineLvl w:val="0"/>
    </w:pPr>
    <w:rPr>
      <w:caps/>
    </w:rPr>
  </w:style>
  <w:style w:type="paragraph" w:customStyle="1" w:styleId="AfterHeading5">
    <w:name w:val="After Heading 5"/>
    <w:aliases w:val="6,7,8"/>
    <w:basedOn w:val="Normal"/>
    <w:next w:val="Normal"/>
    <w:qFormat/>
    <w:rsid w:val="005501F4"/>
    <w:pPr>
      <w:jc w:val="center"/>
    </w:pPr>
    <w:rPr>
      <w:noProof/>
    </w:rPr>
  </w:style>
  <w:style w:type="paragraph" w:styleId="TOC5">
    <w:name w:val="toc 5"/>
    <w:basedOn w:val="Normal"/>
    <w:next w:val="Normal"/>
    <w:autoRedefine/>
    <w:uiPriority w:val="39"/>
    <w:unhideWhenUsed/>
    <w:rsid w:val="004D029A"/>
    <w:pPr>
      <w:tabs>
        <w:tab w:val="right" w:pos="8208"/>
      </w:tabs>
      <w:ind w:right="288"/>
    </w:pPr>
  </w:style>
  <w:style w:type="paragraph" w:customStyle="1" w:styleId="DeclarationbyCandidate">
    <w:name w:val="Declaration by Candidate"/>
    <w:basedOn w:val="TableofContentTitle"/>
    <w:autoRedefine/>
    <w:qFormat/>
    <w:rsid w:val="002B69E0"/>
    <w:pPr>
      <w:spacing w:after="100"/>
    </w:pPr>
  </w:style>
  <w:style w:type="paragraph" w:styleId="DocumentMap">
    <w:name w:val="Document Map"/>
    <w:basedOn w:val="Normal"/>
    <w:link w:val="DocumentMapChar"/>
    <w:uiPriority w:val="99"/>
    <w:semiHidden/>
    <w:unhideWhenUsed/>
    <w:rsid w:val="00D74DAF"/>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D74DAF"/>
    <w:rPr>
      <w:rFonts w:ascii="Lucida Grande" w:hAnsi="Lucida Grande" w:cs="Lucida Grande"/>
      <w:sz w:val="24"/>
      <w:szCs w:val="24"/>
    </w:rPr>
  </w:style>
  <w:style w:type="paragraph" w:styleId="TOC6">
    <w:name w:val="toc 6"/>
    <w:basedOn w:val="Normal"/>
    <w:next w:val="Normal"/>
    <w:autoRedefine/>
    <w:uiPriority w:val="39"/>
    <w:unhideWhenUsed/>
    <w:rsid w:val="00EB44CC"/>
    <w:pPr>
      <w:tabs>
        <w:tab w:val="right" w:pos="8647"/>
      </w:tabs>
      <w:spacing w:before="200" w:line="240" w:lineRule="auto"/>
      <w:ind w:left="0" w:firstLine="0"/>
    </w:pPr>
    <w:rPr>
      <w:b/>
      <w:szCs w:val="20"/>
    </w:rPr>
  </w:style>
  <w:style w:type="paragraph" w:styleId="TOC7">
    <w:name w:val="toc 7"/>
    <w:basedOn w:val="Normal"/>
    <w:next w:val="Normal"/>
    <w:autoRedefine/>
    <w:uiPriority w:val="39"/>
    <w:unhideWhenUsed/>
    <w:rsid w:val="00EB44CC"/>
    <w:pPr>
      <w:tabs>
        <w:tab w:val="right" w:pos="8647"/>
      </w:tabs>
      <w:spacing w:line="240" w:lineRule="auto"/>
      <w:ind w:left="0" w:firstLine="0"/>
    </w:pPr>
    <w:rPr>
      <w:b/>
      <w:szCs w:val="20"/>
    </w:rPr>
  </w:style>
  <w:style w:type="paragraph" w:styleId="TOC8">
    <w:name w:val="toc 8"/>
    <w:basedOn w:val="Normal"/>
    <w:next w:val="Normal"/>
    <w:autoRedefine/>
    <w:uiPriority w:val="39"/>
    <w:unhideWhenUsed/>
    <w:rsid w:val="000F3C91"/>
    <w:pPr>
      <w:numPr>
        <w:numId w:val="28"/>
      </w:numPr>
      <w:tabs>
        <w:tab w:val="right" w:pos="8647"/>
      </w:tabs>
      <w:spacing w:beforeLines="100" w:before="100" w:line="240" w:lineRule="auto"/>
      <w:ind w:left="709" w:hanging="709"/>
    </w:pPr>
    <w:rPr>
      <w:b/>
      <w:szCs w:val="20"/>
    </w:rPr>
  </w:style>
  <w:style w:type="paragraph" w:styleId="TOC9">
    <w:name w:val="toc 9"/>
    <w:basedOn w:val="Normal"/>
    <w:next w:val="Normal"/>
    <w:autoRedefine/>
    <w:uiPriority w:val="39"/>
    <w:unhideWhenUsed/>
    <w:rsid w:val="00317ADF"/>
    <w:pPr>
      <w:spacing w:line="240" w:lineRule="auto"/>
      <w:ind w:left="0" w:firstLine="0"/>
    </w:pPr>
    <w:rPr>
      <w:b/>
      <w:szCs w:val="20"/>
    </w:rPr>
  </w:style>
  <w:style w:type="paragraph" w:customStyle="1" w:styleId="Default">
    <w:name w:val="Default"/>
    <w:rsid w:val="00D9293F"/>
    <w:pPr>
      <w:widowControl w:val="0"/>
      <w:autoSpaceDE w:val="0"/>
      <w:autoSpaceDN w:val="0"/>
      <w:adjustRightInd w:val="0"/>
      <w:spacing w:line="240" w:lineRule="auto"/>
    </w:pPr>
    <w:rPr>
      <w:rFonts w:ascii="Century Gothic" w:eastAsia="Calibri" w:hAnsi="Century Gothic" w:cs="Century Gothic"/>
      <w:color w:val="000000"/>
      <w:sz w:val="24"/>
      <w:szCs w:val="24"/>
      <w:lang w:val="en-US"/>
    </w:rPr>
  </w:style>
  <w:style w:type="paragraph" w:styleId="ListContinue">
    <w:name w:val="List Continue"/>
    <w:basedOn w:val="Normal"/>
    <w:semiHidden/>
    <w:rsid w:val="00D9293F"/>
    <w:pPr>
      <w:spacing w:after="120"/>
      <w:ind w:left="360"/>
    </w:pPr>
    <w:rPr>
      <w:rFonts w:eastAsia="Times New Roman" w:cs="Times New Roman"/>
      <w:sz w:val="20"/>
      <w:szCs w:val="20"/>
    </w:rPr>
  </w:style>
  <w:style w:type="paragraph" w:styleId="List">
    <w:name w:val="List"/>
    <w:basedOn w:val="Normal"/>
    <w:uiPriority w:val="99"/>
    <w:semiHidden/>
    <w:unhideWhenUsed/>
    <w:rsid w:val="00D9293F"/>
    <w:pPr>
      <w:ind w:left="283" w:hanging="283"/>
      <w:contextualSpacing/>
    </w:pPr>
    <w:rPr>
      <w:rFonts w:eastAsia="Times New Roman" w:cs="Times New Roman"/>
      <w:sz w:val="20"/>
      <w:szCs w:val="20"/>
    </w:rPr>
  </w:style>
  <w:style w:type="character" w:styleId="PageNumber">
    <w:name w:val="page number"/>
    <w:uiPriority w:val="99"/>
    <w:semiHidden/>
    <w:unhideWhenUsed/>
    <w:rsid w:val="00D9293F"/>
    <w:rPr>
      <w:rFonts w:ascii="Arial" w:hAnsi="Arial"/>
      <w:sz w:val="24"/>
    </w:rPr>
  </w:style>
  <w:style w:type="table" w:styleId="LightShading">
    <w:name w:val="Light Shading"/>
    <w:basedOn w:val="TableNormal"/>
    <w:uiPriority w:val="60"/>
    <w:rsid w:val="00D9293F"/>
    <w:pPr>
      <w:spacing w:line="240" w:lineRule="auto"/>
    </w:pPr>
    <w:rPr>
      <w:color w:val="000000" w:themeColor="text1" w:themeShade="BF"/>
      <w:sz w:val="24"/>
      <w:szCs w:val="24"/>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ommentTextChar">
    <w:name w:val="Comment Text Char"/>
    <w:basedOn w:val="DefaultParagraphFont"/>
    <w:link w:val="CommentText"/>
    <w:uiPriority w:val="99"/>
    <w:semiHidden/>
    <w:rsid w:val="00D9293F"/>
    <w:rPr>
      <w:rFonts w:ascii="Times New Roman" w:hAnsi="Times New Roman" w:cs="Times New Roman"/>
      <w:sz w:val="20"/>
      <w:szCs w:val="20"/>
    </w:rPr>
  </w:style>
  <w:style w:type="paragraph" w:styleId="CommentText">
    <w:name w:val="annotation text"/>
    <w:basedOn w:val="Normal"/>
    <w:link w:val="CommentTextChar"/>
    <w:uiPriority w:val="99"/>
    <w:semiHidden/>
    <w:unhideWhenUsed/>
    <w:rsid w:val="00D9293F"/>
    <w:rPr>
      <w:rFonts w:cs="Times New Roman"/>
      <w:sz w:val="20"/>
      <w:szCs w:val="20"/>
    </w:rPr>
  </w:style>
  <w:style w:type="character" w:customStyle="1" w:styleId="CommentSubjectChar">
    <w:name w:val="Comment Subject Char"/>
    <w:basedOn w:val="CommentTextChar"/>
    <w:link w:val="CommentSubject"/>
    <w:uiPriority w:val="99"/>
    <w:semiHidden/>
    <w:rsid w:val="00D9293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D9293F"/>
    <w:rPr>
      <w:b/>
      <w:bCs/>
    </w:rPr>
  </w:style>
  <w:style w:type="character" w:customStyle="1" w:styleId="CommentSubjectChar1">
    <w:name w:val="Comment Subject Char1"/>
    <w:basedOn w:val="CommentTextChar"/>
    <w:uiPriority w:val="99"/>
    <w:semiHidden/>
    <w:rsid w:val="00D9293F"/>
    <w:rPr>
      <w:rFonts w:ascii="Times New Roman" w:hAnsi="Times New Roman" w:cs="Times New Roman"/>
      <w:b/>
      <w:bCs/>
      <w:sz w:val="20"/>
      <w:szCs w:val="20"/>
    </w:rPr>
  </w:style>
  <w:style w:type="table" w:styleId="LightShading-Accent1">
    <w:name w:val="Light Shading Accent 1"/>
    <w:basedOn w:val="TableNormal"/>
    <w:uiPriority w:val="60"/>
    <w:qFormat/>
    <w:rsid w:val="00155410"/>
    <w:pPr>
      <w:spacing w:line="240" w:lineRule="auto"/>
    </w:pPr>
    <w:rPr>
      <w:rFonts w:ascii="Times New Roman" w:eastAsia="Calibri" w:hAnsi="Times New Roman" w:cs="Arial"/>
      <w:color w:val="365F91" w:themeColor="accent1" w:themeShade="BF"/>
      <w:sz w:val="24"/>
      <w:szCs w:val="24"/>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SOURCE">
    <w:name w:val="SOURCE"/>
    <w:basedOn w:val="Normal"/>
    <w:autoRedefine/>
    <w:qFormat/>
    <w:rsid w:val="003C0176"/>
    <w:pPr>
      <w:spacing w:afterLines="200" w:after="480"/>
      <w:contextualSpacing/>
    </w:pPr>
    <w:rPr>
      <w:rFonts w:cs="Times New Roman"/>
      <w:color w:val="000000"/>
      <w:szCs w:val="20"/>
      <w:lang w:val="ms-MY"/>
    </w:rPr>
  </w:style>
  <w:style w:type="character" w:styleId="CommentReference">
    <w:name w:val="annotation reference"/>
    <w:basedOn w:val="DefaultParagraphFont"/>
    <w:uiPriority w:val="99"/>
    <w:semiHidden/>
    <w:unhideWhenUsed/>
    <w:rsid w:val="00927CDA"/>
    <w:rPr>
      <w:sz w:val="16"/>
      <w:szCs w:val="16"/>
    </w:rPr>
  </w:style>
  <w:style w:type="paragraph" w:styleId="Revision">
    <w:name w:val="Revision"/>
    <w:hidden/>
    <w:uiPriority w:val="99"/>
    <w:semiHidden/>
    <w:rsid w:val="00927CDA"/>
    <w:pPr>
      <w:spacing w:line="240" w:lineRule="auto"/>
    </w:pPr>
    <w:rPr>
      <w:rFonts w:ascii="Times New Roman" w:hAnsi="Times New Roman"/>
    </w:rPr>
  </w:style>
  <w:style w:type="table" w:customStyle="1" w:styleId="LightShading1">
    <w:name w:val="Light Shading1"/>
    <w:basedOn w:val="TableNormal"/>
    <w:next w:val="LightShading"/>
    <w:uiPriority w:val="60"/>
    <w:rsid w:val="001D6A5B"/>
    <w:pPr>
      <w:spacing w:line="240" w:lineRule="auto"/>
    </w:pPr>
    <w:rPr>
      <w:rFonts w:eastAsiaTheme="minorHAns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LISTOFFIGURESTITLE">
    <w:name w:val="LIST OF FIGURES TITLE"/>
    <w:autoRedefine/>
    <w:qFormat/>
    <w:rsid w:val="002C26F4"/>
    <w:pPr>
      <w:spacing w:afterLines="100" w:after="240"/>
      <w:ind w:left="0" w:firstLine="0"/>
      <w:jc w:val="center"/>
      <w:outlineLvl w:val="0"/>
    </w:pPr>
    <w:rPr>
      <w:rFonts w:ascii="Times New Roman" w:eastAsia="Times New Roman" w:hAnsi="Times New Roman" w:cs="Times New Roman"/>
      <w:b/>
      <w:bCs/>
      <w:caps/>
      <w:noProof/>
      <w:sz w:val="24"/>
      <w:lang w:val="en-US"/>
    </w:rPr>
  </w:style>
  <w:style w:type="paragraph" w:customStyle="1" w:styleId="AbstrakSubTopikBM">
    <w:name w:val="Abstrak SubTopik BM"/>
    <w:basedOn w:val="AbstractSubTitleBI"/>
    <w:qFormat/>
    <w:rsid w:val="00CD52BE"/>
    <w:pPr>
      <w:spacing w:after="240"/>
    </w:pPr>
  </w:style>
  <w:style w:type="paragraph" w:customStyle="1" w:styleId="LISTOFPUBLICATIONS">
    <w:name w:val="LIST OF PUBLICATIONS"/>
    <w:link w:val="LISTOFPUBLICATIONSChar"/>
    <w:autoRedefine/>
    <w:qFormat/>
    <w:rsid w:val="00C81248"/>
    <w:pPr>
      <w:ind w:left="0" w:firstLine="0"/>
      <w:jc w:val="center"/>
      <w:outlineLvl w:val="0"/>
    </w:pPr>
    <w:rPr>
      <w:rFonts w:ascii="Times New Roman" w:eastAsia="Times New Roman" w:hAnsi="Times New Roman" w:cs="Times New Roman"/>
      <w:b/>
      <w:bCs/>
      <w:caps/>
      <w:sz w:val="24"/>
      <w:lang w:val="en-US"/>
    </w:rPr>
  </w:style>
  <w:style w:type="paragraph" w:styleId="NoSpacing">
    <w:name w:val="No Spacing"/>
    <w:uiPriority w:val="1"/>
    <w:qFormat/>
    <w:rsid w:val="000C4A5B"/>
    <w:pPr>
      <w:spacing w:line="240" w:lineRule="auto"/>
    </w:pPr>
    <w:rPr>
      <w:rFonts w:ascii="Times New Roman" w:hAnsi="Times New Roman"/>
    </w:rPr>
  </w:style>
  <w:style w:type="paragraph" w:customStyle="1" w:styleId="ACKNOWLEDGEMENTTITLE">
    <w:name w:val="ACKNOWLEDGEMENT TITLE"/>
    <w:autoRedefine/>
    <w:qFormat/>
    <w:rsid w:val="00066557"/>
    <w:pPr>
      <w:spacing w:before="40" w:after="40" w:line="240" w:lineRule="auto"/>
      <w:ind w:left="0" w:firstLine="0"/>
      <w:jc w:val="center"/>
      <w:outlineLvl w:val="0"/>
    </w:pPr>
    <w:rPr>
      <w:rFonts w:ascii="Times New Roman" w:eastAsia="Times New Roman" w:hAnsi="Times New Roman" w:cs="Times New Roman"/>
      <w:b/>
      <w:bCs/>
      <w:caps/>
      <w:sz w:val="24"/>
      <w:lang w:val="en-US"/>
    </w:rPr>
  </w:style>
  <w:style w:type="paragraph" w:customStyle="1" w:styleId="DEDICATIONTITLE">
    <w:name w:val="DEDICATION TITLE"/>
    <w:link w:val="DEDICATIONTITLEChar"/>
    <w:autoRedefine/>
    <w:qFormat/>
    <w:rsid w:val="00F4782C"/>
    <w:pPr>
      <w:spacing w:afterLines="100" w:after="240"/>
      <w:jc w:val="center"/>
      <w:outlineLvl w:val="0"/>
    </w:pPr>
    <w:rPr>
      <w:rFonts w:ascii="Times New Roman" w:eastAsia="Times New Roman" w:hAnsi="Times New Roman" w:cs="Times New Roman"/>
      <w:b/>
      <w:bCs/>
      <w:caps/>
      <w:sz w:val="24"/>
      <w:lang w:val="en-US"/>
    </w:rPr>
  </w:style>
  <w:style w:type="paragraph" w:customStyle="1" w:styleId="LISTOFTABLESTITLE">
    <w:name w:val="LIST OF TABLES TITLE"/>
    <w:qFormat/>
    <w:rsid w:val="00CC279F"/>
    <w:pPr>
      <w:pageBreakBefore/>
      <w:spacing w:afterLines="100" w:after="100"/>
      <w:jc w:val="center"/>
      <w:outlineLvl w:val="0"/>
    </w:pPr>
    <w:rPr>
      <w:rFonts w:ascii="Times New Roman" w:eastAsia="Times New Roman" w:hAnsi="Times New Roman" w:cs="Times New Roman"/>
      <w:b/>
      <w:bCs/>
      <w:caps/>
      <w:noProof/>
      <w:sz w:val="24"/>
      <w:lang w:val="en-US"/>
    </w:rPr>
  </w:style>
  <w:style w:type="paragraph" w:customStyle="1" w:styleId="LISTOFABBREVIATIONS">
    <w:name w:val="LIST OF ABBREVIATIONS"/>
    <w:basedOn w:val="LISTOFPUBLICATIONS"/>
    <w:link w:val="LISTOFABBREVIATIONSChar"/>
    <w:autoRedefine/>
    <w:qFormat/>
    <w:rsid w:val="009E455F"/>
    <w:rPr>
      <w:rFonts w:eastAsia="Calibri"/>
      <w:bCs w:val="0"/>
      <w:caps w:val="0"/>
    </w:rPr>
  </w:style>
  <w:style w:type="paragraph" w:customStyle="1" w:styleId="LISTOFAPPENDICES">
    <w:name w:val="LIST OF APPENDICES"/>
    <w:autoRedefine/>
    <w:qFormat/>
    <w:rsid w:val="00D012CC"/>
    <w:pPr>
      <w:spacing w:afterLines="100" w:after="240"/>
      <w:jc w:val="center"/>
      <w:outlineLvl w:val="0"/>
    </w:pPr>
    <w:rPr>
      <w:rFonts w:ascii="Times New Roman" w:eastAsia="Calibri" w:hAnsi="Times New Roman" w:cs="Times New Roman"/>
      <w:bCs/>
      <w:noProof/>
      <w:sz w:val="24"/>
      <w:lang w:val="en-US" w:eastAsia="en-GB"/>
    </w:rPr>
  </w:style>
  <w:style w:type="paragraph" w:customStyle="1" w:styleId="LISTOFSTATUTES">
    <w:name w:val="LIST OF STATUTES"/>
    <w:basedOn w:val="LISTOFFIGURESTITLE"/>
    <w:autoRedefine/>
    <w:qFormat/>
    <w:rsid w:val="00CC279F"/>
    <w:rPr>
      <w:lang w:eastAsia="en-GB"/>
    </w:rPr>
  </w:style>
  <w:style w:type="paragraph" w:customStyle="1" w:styleId="REFERENCESTITLE">
    <w:name w:val="REFERENCES TITLE"/>
    <w:autoRedefine/>
    <w:qFormat/>
    <w:rsid w:val="00D93EA0"/>
    <w:pPr>
      <w:spacing w:afterLines="100" w:after="240"/>
      <w:jc w:val="center"/>
      <w:outlineLvl w:val="0"/>
    </w:pPr>
    <w:rPr>
      <w:rFonts w:ascii="Times New Roman" w:eastAsia="Times New Roman" w:hAnsi="Times New Roman" w:cs="Times New Roman"/>
      <w:b/>
      <w:bCs/>
      <w:caps/>
      <w:sz w:val="24"/>
      <w:lang w:val="en-US"/>
    </w:rPr>
  </w:style>
  <w:style w:type="paragraph" w:customStyle="1" w:styleId="APPENDIXTITLE">
    <w:name w:val="APPENDIX TITLE"/>
    <w:autoRedefine/>
    <w:qFormat/>
    <w:rsid w:val="004A7804"/>
    <w:pPr>
      <w:spacing w:afterLines="200" w:after="480" w:line="240" w:lineRule="auto"/>
      <w:jc w:val="center"/>
      <w:outlineLvl w:val="0"/>
    </w:pPr>
    <w:rPr>
      <w:rFonts w:ascii="Times New Roman" w:eastAsia="Times New Roman" w:hAnsi="Times New Roman" w:cs="Times New Roman"/>
      <w:b/>
      <w:bCs/>
      <w:caps/>
      <w:noProof/>
      <w:color w:val="000000" w:themeColor="text1"/>
      <w:sz w:val="24"/>
      <w:szCs w:val="24"/>
      <w:lang w:val="en-US"/>
    </w:rPr>
  </w:style>
  <w:style w:type="paragraph" w:customStyle="1" w:styleId="LISTOFREFERENCESANDPUBLICATIONS">
    <w:name w:val="LIST OF REFERENCES AND PUBLICATIONS"/>
    <w:basedOn w:val="Normal"/>
    <w:autoRedefine/>
    <w:qFormat/>
    <w:rsid w:val="001D48D9"/>
    <w:pPr>
      <w:widowControl w:val="0"/>
      <w:numPr>
        <w:numId w:val="18"/>
      </w:numPr>
      <w:autoSpaceDE w:val="0"/>
      <w:autoSpaceDN w:val="0"/>
      <w:adjustRightInd w:val="0"/>
      <w:spacing w:afterLines="100" w:after="240"/>
      <w:jc w:val="both"/>
    </w:pPr>
    <w:rPr>
      <w:rFonts w:cs="Times New Roman"/>
      <w:noProof/>
      <w:szCs w:val="24"/>
    </w:rPr>
  </w:style>
  <w:style w:type="paragraph" w:customStyle="1" w:styleId="CANDIDATEBIODATA">
    <w:name w:val="CANDIDATE BIODATA"/>
    <w:autoRedefine/>
    <w:qFormat/>
    <w:rsid w:val="00547084"/>
    <w:pPr>
      <w:spacing w:afterLines="100" w:after="100"/>
      <w:jc w:val="center"/>
      <w:outlineLvl w:val="0"/>
    </w:pPr>
    <w:rPr>
      <w:rFonts w:ascii="Times New Roman" w:eastAsia="Times New Roman" w:hAnsi="Times New Roman" w:cs="Times New Roman"/>
      <w:b/>
      <w:bCs/>
      <w:caps/>
      <w:sz w:val="24"/>
      <w:lang w:val="en-US"/>
    </w:rPr>
  </w:style>
  <w:style w:type="paragraph" w:customStyle="1" w:styleId="BulletorNumbering">
    <w:name w:val="Bullet or Numbering"/>
    <w:basedOn w:val="Heading5"/>
    <w:autoRedefine/>
    <w:qFormat/>
    <w:rsid w:val="00811D3E"/>
    <w:pPr>
      <w:numPr>
        <w:numId w:val="5"/>
      </w:numPr>
      <w:spacing w:after="0"/>
      <w:ind w:right="0"/>
    </w:pPr>
  </w:style>
  <w:style w:type="paragraph" w:customStyle="1" w:styleId="BulletorNumbering2">
    <w:name w:val="Bullet or Numbering 2"/>
    <w:basedOn w:val="Heading6"/>
    <w:autoRedefine/>
    <w:qFormat/>
    <w:rsid w:val="00066013"/>
    <w:pPr>
      <w:numPr>
        <w:numId w:val="6"/>
      </w:numPr>
      <w:ind w:left="1296" w:hanging="288"/>
    </w:pPr>
  </w:style>
  <w:style w:type="paragraph" w:customStyle="1" w:styleId="CaptionforFigurePlatesUTeM">
    <w:name w:val="Caption for Figure&amp;Plates UTeM"/>
    <w:basedOn w:val="Caption"/>
    <w:next w:val="CaptionfortextinFigure"/>
    <w:link w:val="CaptionforFigurePlatesUTeMChar"/>
    <w:autoRedefine/>
    <w:uiPriority w:val="10"/>
    <w:qFormat/>
    <w:rsid w:val="00D942ED"/>
    <w:pPr>
      <w:spacing w:afterLines="400" w:after="400"/>
      <w:ind w:right="965"/>
      <w:jc w:val="center"/>
    </w:pPr>
    <w:rPr>
      <w:rFonts w:cs="Times New Roman"/>
      <w:b w:val="0"/>
      <w:noProof/>
      <w:color w:val="auto"/>
      <w:sz w:val="24"/>
      <w:lang w:val="en-GB"/>
    </w:rPr>
  </w:style>
  <w:style w:type="character" w:customStyle="1" w:styleId="CaptionforFigurePlatesUTeMChar">
    <w:name w:val="Caption for Figure&amp;Plates UTeM Char"/>
    <w:basedOn w:val="DefaultParagraphFont"/>
    <w:link w:val="CaptionforFigurePlatesUTeM"/>
    <w:uiPriority w:val="10"/>
    <w:rsid w:val="00D942ED"/>
    <w:rPr>
      <w:rFonts w:ascii="Times New Roman" w:hAnsi="Times New Roman" w:cs="Times New Roman"/>
      <w:bCs/>
      <w:noProof/>
      <w:sz w:val="24"/>
      <w:szCs w:val="18"/>
      <w:lang w:val="en-GB"/>
    </w:rPr>
  </w:style>
  <w:style w:type="paragraph" w:styleId="Caption">
    <w:name w:val="caption"/>
    <w:basedOn w:val="Normal"/>
    <w:next w:val="Normal"/>
    <w:uiPriority w:val="35"/>
    <w:unhideWhenUsed/>
    <w:qFormat/>
    <w:rsid w:val="00D942ED"/>
    <w:pPr>
      <w:spacing w:after="200"/>
    </w:pPr>
    <w:rPr>
      <w:b/>
      <w:bCs/>
      <w:color w:val="4F81BD" w:themeColor="accent1"/>
      <w:sz w:val="18"/>
      <w:szCs w:val="18"/>
    </w:rPr>
  </w:style>
  <w:style w:type="paragraph" w:customStyle="1" w:styleId="AbbreviationsText">
    <w:name w:val="Abbreviations Text"/>
    <w:autoRedefine/>
    <w:qFormat/>
    <w:rsid w:val="003A03C1"/>
    <w:pPr>
      <w:spacing w:afterLines="100" w:after="240" w:line="240" w:lineRule="auto"/>
    </w:pPr>
    <w:rPr>
      <w:rFonts w:ascii="Times New Roman" w:hAnsi="Times New Roman"/>
      <w:sz w:val="24"/>
      <w:szCs w:val="24"/>
    </w:rPr>
  </w:style>
  <w:style w:type="paragraph" w:customStyle="1" w:styleId="ContentAbstak-BM">
    <w:name w:val="Content Abstak -BM"/>
    <w:basedOn w:val="ParagraphText"/>
    <w:link w:val="ContentAbstak-BMChar"/>
    <w:autoRedefine/>
    <w:qFormat/>
    <w:rsid w:val="00605C3A"/>
    <w:rPr>
      <w:i/>
    </w:rPr>
  </w:style>
  <w:style w:type="paragraph" w:customStyle="1" w:styleId="DedicationText">
    <w:name w:val="Dedication Text"/>
    <w:link w:val="DedicationTextChar"/>
    <w:autoRedefine/>
    <w:qFormat/>
    <w:rsid w:val="0025014C"/>
    <w:pPr>
      <w:jc w:val="center"/>
    </w:pPr>
    <w:rPr>
      <w:rFonts w:ascii="Times New Roman" w:hAnsi="Times New Roman" w:cs="Times New Roman"/>
      <w:b/>
      <w:sz w:val="24"/>
      <w:lang w:val="en-GB"/>
    </w:rPr>
  </w:style>
  <w:style w:type="character" w:customStyle="1" w:styleId="ContentAbstak-BMChar">
    <w:name w:val="Content Abstak -BM Char"/>
    <w:basedOn w:val="ParagraphTextChar"/>
    <w:link w:val="ContentAbstak-BM"/>
    <w:rsid w:val="00605C3A"/>
    <w:rPr>
      <w:rFonts w:ascii="Times New Roman" w:hAnsi="Times New Roman" w:cs="Times New Roman"/>
      <w:i/>
      <w:sz w:val="24"/>
      <w:lang w:val="en-GB"/>
    </w:rPr>
  </w:style>
  <w:style w:type="character" w:customStyle="1" w:styleId="DedicationTextChar">
    <w:name w:val="Dedication Text Char"/>
    <w:basedOn w:val="DefaultParagraphFont"/>
    <w:link w:val="DedicationText"/>
    <w:rsid w:val="0025014C"/>
    <w:rPr>
      <w:rFonts w:ascii="Times New Roman" w:hAnsi="Times New Roman" w:cs="Times New Roman"/>
      <w:b/>
      <w:sz w:val="24"/>
      <w:lang w:val="en-GB"/>
    </w:rPr>
  </w:style>
  <w:style w:type="paragraph" w:styleId="ListParagraph">
    <w:name w:val="List Paragraph"/>
    <w:basedOn w:val="Normal"/>
    <w:uiPriority w:val="34"/>
    <w:qFormat/>
    <w:rsid w:val="004A5B58"/>
    <w:pPr>
      <w:ind w:left="720"/>
      <w:contextualSpacing/>
    </w:pPr>
  </w:style>
  <w:style w:type="table" w:customStyle="1" w:styleId="TableGrid0">
    <w:name w:val="TableGrid"/>
    <w:rsid w:val="00734391"/>
    <w:pPr>
      <w:spacing w:line="240" w:lineRule="auto"/>
    </w:pPr>
    <w:rPr>
      <w:lang w:eastAsia="en-MY"/>
    </w:rPr>
    <w:tblPr>
      <w:tblCellMar>
        <w:top w:w="0" w:type="dxa"/>
        <w:left w:w="0" w:type="dxa"/>
        <w:bottom w:w="0" w:type="dxa"/>
        <w:right w:w="0" w:type="dxa"/>
      </w:tblCellMar>
    </w:tblPr>
  </w:style>
  <w:style w:type="numbering" w:customStyle="1" w:styleId="CurrentList1">
    <w:name w:val="Current List1"/>
    <w:uiPriority w:val="99"/>
    <w:rsid w:val="00FC4589"/>
    <w:pPr>
      <w:numPr>
        <w:numId w:val="8"/>
      </w:numPr>
    </w:pPr>
  </w:style>
  <w:style w:type="numbering" w:customStyle="1" w:styleId="CurrentList2">
    <w:name w:val="Current List2"/>
    <w:uiPriority w:val="99"/>
    <w:rsid w:val="00FC4589"/>
    <w:pPr>
      <w:numPr>
        <w:numId w:val="9"/>
      </w:numPr>
    </w:pPr>
  </w:style>
  <w:style w:type="numbering" w:customStyle="1" w:styleId="CurrentList3">
    <w:name w:val="Current List3"/>
    <w:uiPriority w:val="99"/>
    <w:rsid w:val="00FC4589"/>
    <w:pPr>
      <w:numPr>
        <w:numId w:val="10"/>
      </w:numPr>
    </w:pPr>
  </w:style>
  <w:style w:type="table" w:customStyle="1" w:styleId="TableGrid10">
    <w:name w:val="TableGrid1"/>
    <w:rsid w:val="00A64E27"/>
    <w:pPr>
      <w:spacing w:line="240" w:lineRule="auto"/>
      <w:ind w:left="0" w:firstLine="0"/>
    </w:pPr>
    <w:rPr>
      <w:lang w:eastAsia="en-MY"/>
    </w:rPr>
    <w:tblPr>
      <w:tblCellMar>
        <w:top w:w="0" w:type="dxa"/>
        <w:left w:w="0" w:type="dxa"/>
        <w:bottom w:w="0" w:type="dxa"/>
        <w:right w:w="0" w:type="dxa"/>
      </w:tblCellMar>
    </w:tblPr>
  </w:style>
  <w:style w:type="paragraph" w:customStyle="1" w:styleId="TableParagraph">
    <w:name w:val="Table Paragraph"/>
    <w:basedOn w:val="Normal"/>
    <w:uiPriority w:val="1"/>
    <w:qFormat/>
    <w:rsid w:val="00F26269"/>
    <w:pPr>
      <w:widowControl w:val="0"/>
      <w:autoSpaceDE w:val="0"/>
      <w:autoSpaceDN w:val="0"/>
      <w:spacing w:line="240" w:lineRule="auto"/>
      <w:ind w:left="107" w:firstLine="0"/>
    </w:pPr>
    <w:rPr>
      <w:rFonts w:eastAsia="Times New Roman" w:cs="Times New Roman"/>
      <w:sz w:val="22"/>
      <w:lang w:val="en-US"/>
    </w:rPr>
  </w:style>
  <w:style w:type="character" w:styleId="FollowedHyperlink">
    <w:name w:val="FollowedHyperlink"/>
    <w:basedOn w:val="DefaultParagraphFont"/>
    <w:uiPriority w:val="99"/>
    <w:semiHidden/>
    <w:unhideWhenUsed/>
    <w:rsid w:val="0063256A"/>
    <w:rPr>
      <w:color w:val="000000" w:themeColor="followedHyperlink"/>
      <w:u w:val="single"/>
    </w:rPr>
  </w:style>
  <w:style w:type="character" w:customStyle="1" w:styleId="UnresolvedMention1">
    <w:name w:val="Unresolved Mention1"/>
    <w:basedOn w:val="DefaultParagraphFont"/>
    <w:uiPriority w:val="99"/>
    <w:semiHidden/>
    <w:unhideWhenUsed/>
    <w:rsid w:val="003670DC"/>
    <w:rPr>
      <w:color w:val="605E5C"/>
      <w:shd w:val="clear" w:color="auto" w:fill="E1DFDD"/>
    </w:rPr>
  </w:style>
  <w:style w:type="paragraph" w:customStyle="1" w:styleId="UTEMPRE-TITLE-FACULTY">
    <w:name w:val="UTEM PRE-TITLE-FACULTY"/>
    <w:basedOn w:val="Normal"/>
    <w:next w:val="Normal"/>
    <w:autoRedefine/>
    <w:uiPriority w:val="2"/>
    <w:qFormat/>
    <w:rsid w:val="006F14B1"/>
    <w:pPr>
      <w:spacing w:line="360" w:lineRule="auto"/>
      <w:ind w:left="0" w:firstLine="0"/>
      <w:jc w:val="center"/>
    </w:pPr>
    <w:rPr>
      <w:rFonts w:eastAsia="Times New Roman" w:cs="Times New Roman"/>
      <w:b/>
      <w:sz w:val="32"/>
      <w:szCs w:val="24"/>
      <w:lang w:val="ms-MY"/>
    </w:rPr>
  </w:style>
  <w:style w:type="paragraph" w:customStyle="1" w:styleId="UTEMPRE-TITLE-TITLE">
    <w:name w:val="UTEM PRE-TITLE-TITLE"/>
    <w:basedOn w:val="Normal"/>
    <w:autoRedefine/>
    <w:uiPriority w:val="4"/>
    <w:qFormat/>
    <w:rsid w:val="006F14B1"/>
    <w:pPr>
      <w:tabs>
        <w:tab w:val="right" w:pos="8471"/>
      </w:tabs>
      <w:spacing w:line="240" w:lineRule="auto"/>
      <w:ind w:left="0" w:firstLine="0"/>
      <w:jc w:val="center"/>
    </w:pPr>
    <w:rPr>
      <w:rFonts w:cs="Times New Roman"/>
      <w:b/>
      <w:bCs/>
      <w:sz w:val="32"/>
      <w:szCs w:val="32"/>
      <w:lang w:val="en-US"/>
    </w:rPr>
  </w:style>
  <w:style w:type="paragraph" w:customStyle="1" w:styleId="UTEMPRE-TITLE-NAMEPROGYEAR">
    <w:name w:val="UTEM PRE-TITLE-NAME+PROG+YEAR"/>
    <w:basedOn w:val="Normal"/>
    <w:next w:val="Normal"/>
    <w:autoRedefine/>
    <w:uiPriority w:val="4"/>
    <w:qFormat/>
    <w:rsid w:val="00E72B11"/>
    <w:pPr>
      <w:spacing w:line="2160" w:lineRule="auto"/>
      <w:ind w:left="0" w:firstLine="0"/>
      <w:jc w:val="center"/>
    </w:pPr>
    <w:rPr>
      <w:rFonts w:eastAsia="Times New Roman" w:cs="Times New Roman"/>
      <w:b/>
      <w:color w:val="000000" w:themeColor="text1"/>
      <w:szCs w:val="24"/>
      <w:lang w:val="ms-MY"/>
    </w:rPr>
  </w:style>
  <w:style w:type="paragraph" w:customStyle="1" w:styleId="UTEM-ABSTRACTBM">
    <w:name w:val="UTEM-ABSTRACT BM"/>
    <w:basedOn w:val="Normal"/>
    <w:autoRedefine/>
    <w:uiPriority w:val="4"/>
    <w:qFormat/>
    <w:rsid w:val="00CB6A57"/>
    <w:pPr>
      <w:ind w:left="0" w:firstLine="0"/>
    </w:pPr>
    <w:rPr>
      <w:rFonts w:eastAsia="Times New Roman" w:cs="Times New Roman"/>
      <w:i/>
      <w:szCs w:val="24"/>
      <w:lang w:val="ms-MY"/>
    </w:rPr>
  </w:style>
  <w:style w:type="paragraph" w:customStyle="1" w:styleId="ApprovalTitle">
    <w:name w:val="Approval Title"/>
    <w:next w:val="Normal"/>
    <w:link w:val="ApprovalTitleChar"/>
    <w:qFormat/>
    <w:rsid w:val="00251DAD"/>
    <w:rPr>
      <w:rFonts w:ascii="Times New Roman" w:eastAsia="Times New Roman" w:hAnsi="Times New Roman" w:cs="Times New Roman"/>
      <w:b/>
      <w:bCs/>
      <w:caps/>
      <w:sz w:val="24"/>
      <w:lang w:val="en-US"/>
    </w:rPr>
  </w:style>
  <w:style w:type="character" w:customStyle="1" w:styleId="DEDICATIONTITLEChar">
    <w:name w:val="DEDICATION TITLE Char"/>
    <w:basedOn w:val="DefaultParagraphFont"/>
    <w:link w:val="DEDICATIONTITLE"/>
    <w:rsid w:val="00F4782C"/>
    <w:rPr>
      <w:rFonts w:ascii="Times New Roman" w:eastAsia="Times New Roman" w:hAnsi="Times New Roman" w:cs="Times New Roman"/>
      <w:b/>
      <w:bCs/>
      <w:caps/>
      <w:sz w:val="24"/>
      <w:lang w:val="en-US"/>
    </w:rPr>
  </w:style>
  <w:style w:type="character" w:customStyle="1" w:styleId="ApprovalTitleChar">
    <w:name w:val="Approval Title Char"/>
    <w:basedOn w:val="DEDICATIONTITLEChar"/>
    <w:link w:val="ApprovalTitle"/>
    <w:rsid w:val="00251DAD"/>
    <w:rPr>
      <w:rFonts w:ascii="Times New Roman" w:eastAsia="Times New Roman" w:hAnsi="Times New Roman" w:cs="Times New Roman"/>
      <w:b/>
      <w:bCs/>
      <w:caps/>
      <w:sz w:val="24"/>
      <w:lang w:val="en-US"/>
    </w:rPr>
  </w:style>
  <w:style w:type="character" w:customStyle="1" w:styleId="LISTOFPUBLICATIONSChar">
    <w:name w:val="LIST OF PUBLICATIONS Char"/>
    <w:basedOn w:val="DefaultParagraphFont"/>
    <w:link w:val="LISTOFPUBLICATIONS"/>
    <w:rsid w:val="00C81248"/>
    <w:rPr>
      <w:rFonts w:ascii="Times New Roman" w:eastAsia="Times New Roman" w:hAnsi="Times New Roman" w:cs="Times New Roman"/>
      <w:b/>
      <w:bCs/>
      <w:caps/>
      <w:sz w:val="24"/>
      <w:lang w:val="en-US"/>
    </w:rPr>
  </w:style>
  <w:style w:type="character" w:customStyle="1" w:styleId="LISTOFABBREVIATIONSChar">
    <w:name w:val="LIST OF ABBREVIATIONS Char"/>
    <w:basedOn w:val="LISTOFPUBLICATIONSChar"/>
    <w:link w:val="LISTOFABBREVIATIONS"/>
    <w:rsid w:val="009E455F"/>
    <w:rPr>
      <w:rFonts w:ascii="Times New Roman" w:eastAsia="Calibri" w:hAnsi="Times New Roman" w:cs="Times New Roman"/>
      <w:b/>
      <w:bCs w:val="0"/>
      <w:caps w:val="0"/>
      <w:sz w:val="24"/>
      <w:lang w:val="en-US"/>
    </w:rPr>
  </w:style>
  <w:style w:type="paragraph" w:customStyle="1" w:styleId="UTEMPARAGRAPH">
    <w:name w:val="UTEM PARAGRAPH"/>
    <w:basedOn w:val="Normal"/>
    <w:autoRedefine/>
    <w:uiPriority w:val="4"/>
    <w:qFormat/>
    <w:rsid w:val="004B3805"/>
    <w:pPr>
      <w:ind w:left="0" w:firstLine="692"/>
      <w:jc w:val="both"/>
    </w:pPr>
    <w:rPr>
      <w:rFonts w:eastAsiaTheme="minorHAnsi" w:cs="Times New Roman"/>
      <w:szCs w:val="24"/>
      <w:lang w:val="ms-MY"/>
    </w:rPr>
  </w:style>
  <w:style w:type="paragraph" w:customStyle="1" w:styleId="UTEMPARALISTbullet">
    <w:name w:val="UTEM PARA LIST bullet"/>
    <w:basedOn w:val="Normal"/>
    <w:qFormat/>
    <w:rsid w:val="004B3805"/>
    <w:pPr>
      <w:numPr>
        <w:numId w:val="30"/>
      </w:numPr>
      <w:ind w:left="1440" w:hanging="720"/>
      <w:jc w:val="both"/>
    </w:pPr>
    <w:rPr>
      <w:rFonts w:eastAsiaTheme="minorHAnsi" w:cs="Times New Roman"/>
      <w:szCs w:val="24"/>
      <w:lang w:val="ms-MY"/>
    </w:rPr>
  </w:style>
  <w:style w:type="paragraph" w:customStyle="1" w:styleId="UTEMPARALISTi">
    <w:name w:val="UTEM PARA LIST i"/>
    <w:aliases w:val="ii,iii"/>
    <w:basedOn w:val="UTEMPARAGRAPH"/>
    <w:qFormat/>
    <w:rsid w:val="004B3805"/>
    <w:pPr>
      <w:numPr>
        <w:numId w:val="31"/>
      </w:numPr>
    </w:pPr>
  </w:style>
  <w:style w:type="paragraph" w:customStyle="1" w:styleId="UTEMPARALISTabc">
    <w:name w:val="UTEM PARA LIST abc"/>
    <w:basedOn w:val="UTEMPARALISTi"/>
    <w:next w:val="UTEMPARALISTbullet"/>
    <w:qFormat/>
    <w:rsid w:val="00BD5377"/>
    <w:pPr>
      <w:numPr>
        <w:numId w:val="33"/>
      </w:numPr>
      <w:ind w:left="1440" w:hanging="720"/>
    </w:pPr>
  </w:style>
  <w:style w:type="paragraph" w:customStyle="1" w:styleId="references">
    <w:name w:val="references"/>
    <w:rsid w:val="00054D30"/>
    <w:pPr>
      <w:numPr>
        <w:numId w:val="44"/>
      </w:numPr>
      <w:spacing w:after="50" w:line="180" w:lineRule="exact"/>
      <w:jc w:val="both"/>
    </w:pPr>
    <w:rPr>
      <w:rFonts w:ascii="Times New Roman" w:eastAsia="MS Mincho" w:hAnsi="Times New Roman" w:cs="Times New Roman"/>
      <w:noProof/>
      <w:sz w:val="16"/>
      <w:szCs w:val="16"/>
      <w:lang w:val="en-US"/>
    </w:rPr>
  </w:style>
  <w:style w:type="character" w:customStyle="1" w:styleId="snippet">
    <w:name w:val="snippet"/>
    <w:basedOn w:val="DefaultParagraphFont"/>
    <w:rsid w:val="00054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869332">
      <w:bodyDiv w:val="1"/>
      <w:marLeft w:val="0"/>
      <w:marRight w:val="0"/>
      <w:marTop w:val="0"/>
      <w:marBottom w:val="0"/>
      <w:divBdr>
        <w:top w:val="none" w:sz="0" w:space="0" w:color="auto"/>
        <w:left w:val="none" w:sz="0" w:space="0" w:color="auto"/>
        <w:bottom w:val="none" w:sz="0" w:space="0" w:color="auto"/>
        <w:right w:val="none" w:sz="0" w:space="0" w:color="auto"/>
      </w:divBdr>
    </w:div>
    <w:div w:id="110827580">
      <w:bodyDiv w:val="1"/>
      <w:marLeft w:val="0"/>
      <w:marRight w:val="0"/>
      <w:marTop w:val="0"/>
      <w:marBottom w:val="0"/>
      <w:divBdr>
        <w:top w:val="none" w:sz="0" w:space="0" w:color="auto"/>
        <w:left w:val="none" w:sz="0" w:space="0" w:color="auto"/>
        <w:bottom w:val="none" w:sz="0" w:space="0" w:color="auto"/>
        <w:right w:val="none" w:sz="0" w:space="0" w:color="auto"/>
      </w:divBdr>
    </w:div>
    <w:div w:id="198008313">
      <w:bodyDiv w:val="1"/>
      <w:marLeft w:val="0"/>
      <w:marRight w:val="0"/>
      <w:marTop w:val="0"/>
      <w:marBottom w:val="0"/>
      <w:divBdr>
        <w:top w:val="none" w:sz="0" w:space="0" w:color="auto"/>
        <w:left w:val="none" w:sz="0" w:space="0" w:color="auto"/>
        <w:bottom w:val="none" w:sz="0" w:space="0" w:color="auto"/>
        <w:right w:val="none" w:sz="0" w:space="0" w:color="auto"/>
      </w:divBdr>
    </w:div>
    <w:div w:id="297877406">
      <w:bodyDiv w:val="1"/>
      <w:marLeft w:val="0"/>
      <w:marRight w:val="0"/>
      <w:marTop w:val="0"/>
      <w:marBottom w:val="0"/>
      <w:divBdr>
        <w:top w:val="none" w:sz="0" w:space="0" w:color="auto"/>
        <w:left w:val="none" w:sz="0" w:space="0" w:color="auto"/>
        <w:bottom w:val="none" w:sz="0" w:space="0" w:color="auto"/>
        <w:right w:val="none" w:sz="0" w:space="0" w:color="auto"/>
      </w:divBdr>
    </w:div>
    <w:div w:id="304697852">
      <w:bodyDiv w:val="1"/>
      <w:marLeft w:val="0"/>
      <w:marRight w:val="0"/>
      <w:marTop w:val="0"/>
      <w:marBottom w:val="0"/>
      <w:divBdr>
        <w:top w:val="none" w:sz="0" w:space="0" w:color="auto"/>
        <w:left w:val="none" w:sz="0" w:space="0" w:color="auto"/>
        <w:bottom w:val="none" w:sz="0" w:space="0" w:color="auto"/>
        <w:right w:val="none" w:sz="0" w:space="0" w:color="auto"/>
      </w:divBdr>
    </w:div>
    <w:div w:id="308822758">
      <w:bodyDiv w:val="1"/>
      <w:marLeft w:val="0"/>
      <w:marRight w:val="0"/>
      <w:marTop w:val="0"/>
      <w:marBottom w:val="0"/>
      <w:divBdr>
        <w:top w:val="none" w:sz="0" w:space="0" w:color="auto"/>
        <w:left w:val="none" w:sz="0" w:space="0" w:color="auto"/>
        <w:bottom w:val="none" w:sz="0" w:space="0" w:color="auto"/>
        <w:right w:val="none" w:sz="0" w:space="0" w:color="auto"/>
      </w:divBdr>
    </w:div>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344865088">
      <w:bodyDiv w:val="1"/>
      <w:marLeft w:val="0"/>
      <w:marRight w:val="0"/>
      <w:marTop w:val="0"/>
      <w:marBottom w:val="0"/>
      <w:divBdr>
        <w:top w:val="none" w:sz="0" w:space="0" w:color="auto"/>
        <w:left w:val="none" w:sz="0" w:space="0" w:color="auto"/>
        <w:bottom w:val="none" w:sz="0" w:space="0" w:color="auto"/>
        <w:right w:val="none" w:sz="0" w:space="0" w:color="auto"/>
      </w:divBdr>
    </w:div>
    <w:div w:id="379864567">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655492539">
      <w:bodyDiv w:val="1"/>
      <w:marLeft w:val="0"/>
      <w:marRight w:val="0"/>
      <w:marTop w:val="0"/>
      <w:marBottom w:val="0"/>
      <w:divBdr>
        <w:top w:val="none" w:sz="0" w:space="0" w:color="auto"/>
        <w:left w:val="none" w:sz="0" w:space="0" w:color="auto"/>
        <w:bottom w:val="none" w:sz="0" w:space="0" w:color="auto"/>
        <w:right w:val="none" w:sz="0" w:space="0" w:color="auto"/>
      </w:divBdr>
    </w:div>
    <w:div w:id="661349870">
      <w:bodyDiv w:val="1"/>
      <w:marLeft w:val="0"/>
      <w:marRight w:val="0"/>
      <w:marTop w:val="0"/>
      <w:marBottom w:val="0"/>
      <w:divBdr>
        <w:top w:val="none" w:sz="0" w:space="0" w:color="auto"/>
        <w:left w:val="none" w:sz="0" w:space="0" w:color="auto"/>
        <w:bottom w:val="none" w:sz="0" w:space="0" w:color="auto"/>
        <w:right w:val="none" w:sz="0" w:space="0" w:color="auto"/>
      </w:divBdr>
    </w:div>
    <w:div w:id="714962407">
      <w:bodyDiv w:val="1"/>
      <w:marLeft w:val="0"/>
      <w:marRight w:val="0"/>
      <w:marTop w:val="0"/>
      <w:marBottom w:val="0"/>
      <w:divBdr>
        <w:top w:val="none" w:sz="0" w:space="0" w:color="auto"/>
        <w:left w:val="none" w:sz="0" w:space="0" w:color="auto"/>
        <w:bottom w:val="none" w:sz="0" w:space="0" w:color="auto"/>
        <w:right w:val="none" w:sz="0" w:space="0" w:color="auto"/>
      </w:divBdr>
    </w:div>
    <w:div w:id="749279955">
      <w:bodyDiv w:val="1"/>
      <w:marLeft w:val="0"/>
      <w:marRight w:val="0"/>
      <w:marTop w:val="0"/>
      <w:marBottom w:val="0"/>
      <w:divBdr>
        <w:top w:val="none" w:sz="0" w:space="0" w:color="auto"/>
        <w:left w:val="none" w:sz="0" w:space="0" w:color="auto"/>
        <w:bottom w:val="none" w:sz="0" w:space="0" w:color="auto"/>
        <w:right w:val="none" w:sz="0" w:space="0" w:color="auto"/>
      </w:divBdr>
    </w:div>
    <w:div w:id="984698059">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 w:id="1138188323">
      <w:bodyDiv w:val="1"/>
      <w:marLeft w:val="0"/>
      <w:marRight w:val="0"/>
      <w:marTop w:val="0"/>
      <w:marBottom w:val="0"/>
      <w:divBdr>
        <w:top w:val="none" w:sz="0" w:space="0" w:color="auto"/>
        <w:left w:val="none" w:sz="0" w:space="0" w:color="auto"/>
        <w:bottom w:val="none" w:sz="0" w:space="0" w:color="auto"/>
        <w:right w:val="none" w:sz="0" w:space="0" w:color="auto"/>
      </w:divBdr>
    </w:div>
    <w:div w:id="1147286626">
      <w:bodyDiv w:val="1"/>
      <w:marLeft w:val="0"/>
      <w:marRight w:val="0"/>
      <w:marTop w:val="0"/>
      <w:marBottom w:val="0"/>
      <w:divBdr>
        <w:top w:val="none" w:sz="0" w:space="0" w:color="auto"/>
        <w:left w:val="none" w:sz="0" w:space="0" w:color="auto"/>
        <w:bottom w:val="none" w:sz="0" w:space="0" w:color="auto"/>
        <w:right w:val="none" w:sz="0" w:space="0" w:color="auto"/>
      </w:divBdr>
    </w:div>
    <w:div w:id="1151948921">
      <w:bodyDiv w:val="1"/>
      <w:marLeft w:val="0"/>
      <w:marRight w:val="0"/>
      <w:marTop w:val="0"/>
      <w:marBottom w:val="0"/>
      <w:divBdr>
        <w:top w:val="none" w:sz="0" w:space="0" w:color="auto"/>
        <w:left w:val="none" w:sz="0" w:space="0" w:color="auto"/>
        <w:bottom w:val="none" w:sz="0" w:space="0" w:color="auto"/>
        <w:right w:val="none" w:sz="0" w:space="0" w:color="auto"/>
      </w:divBdr>
    </w:div>
    <w:div w:id="1282421275">
      <w:bodyDiv w:val="1"/>
      <w:marLeft w:val="0"/>
      <w:marRight w:val="0"/>
      <w:marTop w:val="0"/>
      <w:marBottom w:val="0"/>
      <w:divBdr>
        <w:top w:val="none" w:sz="0" w:space="0" w:color="auto"/>
        <w:left w:val="none" w:sz="0" w:space="0" w:color="auto"/>
        <w:bottom w:val="none" w:sz="0" w:space="0" w:color="auto"/>
        <w:right w:val="none" w:sz="0" w:space="0" w:color="auto"/>
      </w:divBdr>
    </w:div>
    <w:div w:id="1288658342">
      <w:bodyDiv w:val="1"/>
      <w:marLeft w:val="0"/>
      <w:marRight w:val="0"/>
      <w:marTop w:val="0"/>
      <w:marBottom w:val="0"/>
      <w:divBdr>
        <w:top w:val="none" w:sz="0" w:space="0" w:color="auto"/>
        <w:left w:val="none" w:sz="0" w:space="0" w:color="auto"/>
        <w:bottom w:val="none" w:sz="0" w:space="0" w:color="auto"/>
        <w:right w:val="none" w:sz="0" w:space="0" w:color="auto"/>
      </w:divBdr>
    </w:div>
    <w:div w:id="1304307221">
      <w:bodyDiv w:val="1"/>
      <w:marLeft w:val="0"/>
      <w:marRight w:val="0"/>
      <w:marTop w:val="0"/>
      <w:marBottom w:val="0"/>
      <w:divBdr>
        <w:top w:val="none" w:sz="0" w:space="0" w:color="auto"/>
        <w:left w:val="none" w:sz="0" w:space="0" w:color="auto"/>
        <w:bottom w:val="none" w:sz="0" w:space="0" w:color="auto"/>
        <w:right w:val="none" w:sz="0" w:space="0" w:color="auto"/>
      </w:divBdr>
      <w:divsChild>
        <w:div w:id="1092093010">
          <w:marLeft w:val="547"/>
          <w:marRight w:val="0"/>
          <w:marTop w:val="0"/>
          <w:marBottom w:val="0"/>
          <w:divBdr>
            <w:top w:val="none" w:sz="0" w:space="0" w:color="auto"/>
            <w:left w:val="none" w:sz="0" w:space="0" w:color="auto"/>
            <w:bottom w:val="none" w:sz="0" w:space="0" w:color="auto"/>
            <w:right w:val="none" w:sz="0" w:space="0" w:color="auto"/>
          </w:divBdr>
        </w:div>
      </w:divsChild>
    </w:div>
    <w:div w:id="1365206176">
      <w:bodyDiv w:val="1"/>
      <w:marLeft w:val="0"/>
      <w:marRight w:val="0"/>
      <w:marTop w:val="0"/>
      <w:marBottom w:val="0"/>
      <w:divBdr>
        <w:top w:val="none" w:sz="0" w:space="0" w:color="auto"/>
        <w:left w:val="none" w:sz="0" w:space="0" w:color="auto"/>
        <w:bottom w:val="none" w:sz="0" w:space="0" w:color="auto"/>
        <w:right w:val="none" w:sz="0" w:space="0" w:color="auto"/>
      </w:divBdr>
    </w:div>
    <w:div w:id="1392997190">
      <w:bodyDiv w:val="1"/>
      <w:marLeft w:val="0"/>
      <w:marRight w:val="0"/>
      <w:marTop w:val="0"/>
      <w:marBottom w:val="0"/>
      <w:divBdr>
        <w:top w:val="none" w:sz="0" w:space="0" w:color="auto"/>
        <w:left w:val="none" w:sz="0" w:space="0" w:color="auto"/>
        <w:bottom w:val="none" w:sz="0" w:space="0" w:color="auto"/>
        <w:right w:val="none" w:sz="0" w:space="0" w:color="auto"/>
      </w:divBdr>
    </w:div>
    <w:div w:id="1497065410">
      <w:bodyDiv w:val="1"/>
      <w:marLeft w:val="0"/>
      <w:marRight w:val="0"/>
      <w:marTop w:val="0"/>
      <w:marBottom w:val="0"/>
      <w:divBdr>
        <w:top w:val="none" w:sz="0" w:space="0" w:color="auto"/>
        <w:left w:val="none" w:sz="0" w:space="0" w:color="auto"/>
        <w:bottom w:val="none" w:sz="0" w:space="0" w:color="auto"/>
        <w:right w:val="none" w:sz="0" w:space="0" w:color="auto"/>
      </w:divBdr>
    </w:div>
    <w:div w:id="1587566479">
      <w:bodyDiv w:val="1"/>
      <w:marLeft w:val="0"/>
      <w:marRight w:val="0"/>
      <w:marTop w:val="0"/>
      <w:marBottom w:val="0"/>
      <w:divBdr>
        <w:top w:val="none" w:sz="0" w:space="0" w:color="auto"/>
        <w:left w:val="none" w:sz="0" w:space="0" w:color="auto"/>
        <w:bottom w:val="none" w:sz="0" w:space="0" w:color="auto"/>
        <w:right w:val="none" w:sz="0" w:space="0" w:color="auto"/>
      </w:divBdr>
    </w:div>
    <w:div w:id="1639264351">
      <w:bodyDiv w:val="1"/>
      <w:marLeft w:val="0"/>
      <w:marRight w:val="0"/>
      <w:marTop w:val="0"/>
      <w:marBottom w:val="0"/>
      <w:divBdr>
        <w:top w:val="none" w:sz="0" w:space="0" w:color="auto"/>
        <w:left w:val="none" w:sz="0" w:space="0" w:color="auto"/>
        <w:bottom w:val="none" w:sz="0" w:space="0" w:color="auto"/>
        <w:right w:val="none" w:sz="0" w:space="0" w:color="auto"/>
      </w:divBdr>
    </w:div>
    <w:div w:id="1711563321">
      <w:bodyDiv w:val="1"/>
      <w:marLeft w:val="0"/>
      <w:marRight w:val="0"/>
      <w:marTop w:val="0"/>
      <w:marBottom w:val="0"/>
      <w:divBdr>
        <w:top w:val="none" w:sz="0" w:space="0" w:color="auto"/>
        <w:left w:val="none" w:sz="0" w:space="0" w:color="auto"/>
        <w:bottom w:val="none" w:sz="0" w:space="0" w:color="auto"/>
        <w:right w:val="none" w:sz="0" w:space="0" w:color="auto"/>
      </w:divBdr>
    </w:div>
    <w:div w:id="1975671188">
      <w:bodyDiv w:val="1"/>
      <w:marLeft w:val="0"/>
      <w:marRight w:val="0"/>
      <w:marTop w:val="0"/>
      <w:marBottom w:val="0"/>
      <w:divBdr>
        <w:top w:val="none" w:sz="0" w:space="0" w:color="auto"/>
        <w:left w:val="none" w:sz="0" w:space="0" w:color="auto"/>
        <w:bottom w:val="none" w:sz="0" w:space="0" w:color="auto"/>
        <w:right w:val="none" w:sz="0" w:space="0" w:color="auto"/>
      </w:divBdr>
    </w:div>
    <w:div w:id="2003390003">
      <w:bodyDiv w:val="1"/>
      <w:marLeft w:val="0"/>
      <w:marRight w:val="0"/>
      <w:marTop w:val="0"/>
      <w:marBottom w:val="0"/>
      <w:divBdr>
        <w:top w:val="none" w:sz="0" w:space="0" w:color="auto"/>
        <w:left w:val="none" w:sz="0" w:space="0" w:color="auto"/>
        <w:bottom w:val="none" w:sz="0" w:space="0" w:color="auto"/>
        <w:right w:val="none" w:sz="0" w:space="0" w:color="auto"/>
      </w:divBdr>
    </w:div>
    <w:div w:id="2045326458">
      <w:bodyDiv w:val="1"/>
      <w:marLeft w:val="0"/>
      <w:marRight w:val="0"/>
      <w:marTop w:val="0"/>
      <w:marBottom w:val="0"/>
      <w:divBdr>
        <w:top w:val="none" w:sz="0" w:space="0" w:color="auto"/>
        <w:left w:val="none" w:sz="0" w:space="0" w:color="auto"/>
        <w:bottom w:val="none" w:sz="0" w:space="0" w:color="auto"/>
        <w:right w:val="none" w:sz="0" w:space="0" w:color="auto"/>
      </w:divBdr>
    </w:div>
    <w:div w:id="2084832891">
      <w:bodyDiv w:val="1"/>
      <w:marLeft w:val="0"/>
      <w:marRight w:val="0"/>
      <w:marTop w:val="0"/>
      <w:marBottom w:val="0"/>
      <w:divBdr>
        <w:top w:val="none" w:sz="0" w:space="0" w:color="auto"/>
        <w:left w:val="none" w:sz="0" w:space="0" w:color="auto"/>
        <w:bottom w:val="none" w:sz="0" w:space="0" w:color="auto"/>
        <w:right w:val="none" w:sz="0" w:space="0" w:color="auto"/>
      </w:divBdr>
    </w:div>
    <w:div w:id="209396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ieeexplore.ieee.org.libproxy.utem.edu.my/xpl/mostRecentIssue.jsp?punumber=317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ieeexplore.ieee.org.www.ezplib.ukm.my/xpl/mostRecentIssue.jsp?punumber=7328" TargetMode="External"/><Relationship Id="rId2" Type="http://schemas.openxmlformats.org/officeDocument/2006/relationships/numbering" Target="numbering.xml"/><Relationship Id="rId16" Type="http://schemas.openxmlformats.org/officeDocument/2006/relationships/hyperlink" Target="http://www.tms.org/Meetings/Specialty/superalloys2000/SuperalloysHistory.html"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Temp\TEMPLATE%20THESIS%20SUBMITTED%20ENGLISH2%20(wecompress.co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6597B10C887486EBD2DBDD6DAA0AAF1"/>
        <w:category>
          <w:name w:val="General"/>
          <w:gallery w:val="placeholder"/>
        </w:category>
        <w:types>
          <w:type w:val="bbPlcHdr"/>
        </w:types>
        <w:behaviors>
          <w:behavior w:val="content"/>
        </w:behaviors>
        <w:guid w:val="{A5F90670-B3CB-4273-A450-9A90142C8D98}"/>
      </w:docPartPr>
      <w:docPartBody>
        <w:p w:rsidR="007030F3" w:rsidRDefault="007030F3" w:rsidP="007030F3">
          <w:pPr>
            <w:pStyle w:val="D6597B10C887486EBD2DBDD6DAA0AAF1"/>
          </w:pPr>
          <w:r w:rsidRPr="005265B2">
            <w:rPr>
              <w:rStyle w:val="PlaceholderText"/>
            </w:rPr>
            <w:t>[Title]</w:t>
          </w:r>
        </w:p>
      </w:docPartBody>
    </w:docPart>
    <w:docPart>
      <w:docPartPr>
        <w:name w:val="9798F533D51446DFA33D234E69DBC84F"/>
        <w:category>
          <w:name w:val="General"/>
          <w:gallery w:val="placeholder"/>
        </w:category>
        <w:types>
          <w:type w:val="bbPlcHdr"/>
        </w:types>
        <w:behaviors>
          <w:behavior w:val="content"/>
        </w:behaviors>
        <w:guid w:val="{7371AC94-73DE-45EB-A848-1E452548EBD8}"/>
      </w:docPartPr>
      <w:docPartBody>
        <w:p w:rsidR="007030F3" w:rsidRDefault="007030F3" w:rsidP="007030F3">
          <w:pPr>
            <w:pStyle w:val="9798F533D51446DFA33D234E69DBC84F"/>
          </w:pPr>
          <w:r w:rsidRPr="00CB056D">
            <w:rPr>
              <w:rStyle w:val="PlaceholderText"/>
            </w:rPr>
            <w:t>Choose an item.</w:t>
          </w:r>
        </w:p>
      </w:docPartBody>
    </w:docPart>
    <w:docPart>
      <w:docPartPr>
        <w:name w:val="DE0D33E2F86A45D39588BCC6E24933B1"/>
        <w:category>
          <w:name w:val="General"/>
          <w:gallery w:val="placeholder"/>
        </w:category>
        <w:types>
          <w:type w:val="bbPlcHdr"/>
        </w:types>
        <w:behaviors>
          <w:behavior w:val="content"/>
        </w:behaviors>
        <w:guid w:val="{4EC035A9-3CE1-49F9-B104-00579E285C7F}"/>
      </w:docPartPr>
      <w:docPartBody>
        <w:p w:rsidR="007030F3" w:rsidRDefault="007030F3" w:rsidP="007030F3">
          <w:pPr>
            <w:pStyle w:val="DE0D33E2F86A45D39588BCC6E24933B1"/>
          </w:pPr>
          <w:r w:rsidRPr="001D6F14">
            <w:rPr>
              <w:rStyle w:val="PlaceholderText"/>
            </w:rPr>
            <w:t>Choose an item.</w:t>
          </w:r>
        </w:p>
      </w:docPartBody>
    </w:docPart>
    <w:docPart>
      <w:docPartPr>
        <w:name w:val="585015D85CB54DFBBC69CA42B8E74F8B"/>
        <w:category>
          <w:name w:val="General"/>
          <w:gallery w:val="placeholder"/>
        </w:category>
        <w:types>
          <w:type w:val="bbPlcHdr"/>
        </w:types>
        <w:behaviors>
          <w:behavior w:val="content"/>
        </w:behaviors>
        <w:guid w:val="{61F67D2B-C2BC-4177-BBED-124CAD22E9B9}"/>
      </w:docPartPr>
      <w:docPartBody>
        <w:p w:rsidR="007030F3" w:rsidRDefault="007030F3" w:rsidP="007030F3">
          <w:pPr>
            <w:pStyle w:val="585015D85CB54DFBBC69CA42B8E74F8B"/>
          </w:pPr>
          <w:r w:rsidRPr="009B0ED0">
            <w:rPr>
              <w:rStyle w:val="PlaceholderText"/>
            </w:rPr>
            <w:t>Click or tap here to enter text.</w:t>
          </w:r>
        </w:p>
      </w:docPartBody>
    </w:docPart>
    <w:docPart>
      <w:docPartPr>
        <w:name w:val="58D9965F21274538AEB1FAA8996B1AB7"/>
        <w:category>
          <w:name w:val="General"/>
          <w:gallery w:val="placeholder"/>
        </w:category>
        <w:types>
          <w:type w:val="bbPlcHdr"/>
        </w:types>
        <w:behaviors>
          <w:behavior w:val="content"/>
        </w:behaviors>
        <w:guid w:val="{81F22AF0-3467-424B-B48E-54CACB320267}"/>
      </w:docPartPr>
      <w:docPartBody>
        <w:p w:rsidR="007030F3" w:rsidRDefault="007030F3" w:rsidP="007030F3">
          <w:pPr>
            <w:pStyle w:val="58D9965F21274538AEB1FAA8996B1AB7"/>
          </w:pPr>
          <w:r w:rsidRPr="00CB056D">
            <w:rPr>
              <w:rStyle w:val="PlaceholderText"/>
            </w:rPr>
            <w:t>Choose an item.</w:t>
          </w:r>
        </w:p>
      </w:docPartBody>
    </w:docPart>
    <w:docPart>
      <w:docPartPr>
        <w:name w:val="D50A838644FE4911B04AC8677F01BFDB"/>
        <w:category>
          <w:name w:val="General"/>
          <w:gallery w:val="placeholder"/>
        </w:category>
        <w:types>
          <w:type w:val="bbPlcHdr"/>
        </w:types>
        <w:behaviors>
          <w:behavior w:val="content"/>
        </w:behaviors>
        <w:guid w:val="{66C10076-B3A2-4743-B5A7-43BB4863B3E4}"/>
      </w:docPartPr>
      <w:docPartBody>
        <w:p w:rsidR="007030F3" w:rsidRDefault="007030F3" w:rsidP="007030F3">
          <w:pPr>
            <w:pStyle w:val="D50A838644FE4911B04AC8677F01BFDB"/>
          </w:pPr>
          <w:r w:rsidRPr="009B0ED0">
            <w:rPr>
              <w:rStyle w:val="PlaceholderText"/>
            </w:rPr>
            <w:t>Click or tap here to enter text.</w:t>
          </w:r>
        </w:p>
      </w:docPartBody>
    </w:docPart>
    <w:docPart>
      <w:docPartPr>
        <w:name w:val="29C65317B81547D3A080E434F7973E55"/>
        <w:category>
          <w:name w:val="General"/>
          <w:gallery w:val="placeholder"/>
        </w:category>
        <w:types>
          <w:type w:val="bbPlcHdr"/>
        </w:types>
        <w:behaviors>
          <w:behavior w:val="content"/>
        </w:behaviors>
        <w:guid w:val="{8A52445E-C88C-4370-916D-5E67DAB32FAB}"/>
      </w:docPartPr>
      <w:docPartBody>
        <w:p w:rsidR="007030F3" w:rsidRDefault="007030F3" w:rsidP="007030F3">
          <w:pPr>
            <w:pStyle w:val="29C65317B81547D3A080E434F7973E55"/>
          </w:pPr>
          <w:r w:rsidRPr="009B0ED0">
            <w:rPr>
              <w:rStyle w:val="PlaceholderText"/>
            </w:rPr>
            <w:t>Click or tap here to enter text.</w:t>
          </w:r>
        </w:p>
      </w:docPartBody>
    </w:docPart>
    <w:docPart>
      <w:docPartPr>
        <w:name w:val="B0821CF820E24B268C7EF1F8B1B533B4"/>
        <w:category>
          <w:name w:val="General"/>
          <w:gallery w:val="placeholder"/>
        </w:category>
        <w:types>
          <w:type w:val="bbPlcHdr"/>
        </w:types>
        <w:behaviors>
          <w:behavior w:val="content"/>
        </w:behaviors>
        <w:guid w:val="{4D0C6DDA-A7DF-4B42-B687-F77F08D0271B}"/>
      </w:docPartPr>
      <w:docPartBody>
        <w:p w:rsidR="007030F3" w:rsidRDefault="007030F3" w:rsidP="007030F3">
          <w:pPr>
            <w:pStyle w:val="B0821CF820E24B268C7EF1F8B1B533B4"/>
          </w:pPr>
          <w:r w:rsidRPr="00CB056D">
            <w:rPr>
              <w:rStyle w:val="PlaceholderText"/>
            </w:rPr>
            <w:t>Choose an item.</w:t>
          </w:r>
        </w:p>
      </w:docPartBody>
    </w:docPart>
    <w:docPart>
      <w:docPartPr>
        <w:name w:val="77FA862CA9F4443EB981A00AD300F6D2"/>
        <w:category>
          <w:name w:val="General"/>
          <w:gallery w:val="placeholder"/>
        </w:category>
        <w:types>
          <w:type w:val="bbPlcHdr"/>
        </w:types>
        <w:behaviors>
          <w:behavior w:val="content"/>
        </w:behaviors>
        <w:guid w:val="{65581DDE-7850-4F3B-A811-847C6BA4C687}"/>
      </w:docPartPr>
      <w:docPartBody>
        <w:p w:rsidR="007030F3" w:rsidRDefault="007030F3" w:rsidP="007030F3">
          <w:pPr>
            <w:pStyle w:val="77FA862CA9F4443EB981A00AD300F6D2"/>
          </w:pPr>
          <w:r w:rsidRPr="00C41F7C">
            <w:rPr>
              <w:rStyle w:val="PlaceholderText"/>
              <w:rFonts w:eastAsiaTheme="majorEastAsia"/>
              <w:color w:val="FF0000"/>
            </w:rPr>
            <w:t>Choose an item.</w:t>
          </w:r>
        </w:p>
      </w:docPartBody>
    </w:docPart>
    <w:docPart>
      <w:docPartPr>
        <w:name w:val="69E883A9CF6948C784F9DE301D09B219"/>
        <w:category>
          <w:name w:val="General"/>
          <w:gallery w:val="placeholder"/>
        </w:category>
        <w:types>
          <w:type w:val="bbPlcHdr"/>
        </w:types>
        <w:behaviors>
          <w:behavior w:val="content"/>
        </w:behaviors>
        <w:guid w:val="{CA45B6A0-C1BF-4E7E-8F52-6239890538D5}"/>
      </w:docPartPr>
      <w:docPartBody>
        <w:p w:rsidR="007030F3" w:rsidRDefault="007030F3" w:rsidP="007030F3">
          <w:pPr>
            <w:pStyle w:val="69E883A9CF6948C784F9DE301D09B219"/>
          </w:pPr>
          <w:r w:rsidRPr="00412FFD">
            <w:rPr>
              <w:rStyle w:val="PlaceholderText"/>
            </w:rPr>
            <w:t>Click here to enter text.</w:t>
          </w:r>
        </w:p>
      </w:docPartBody>
    </w:docPart>
    <w:docPart>
      <w:docPartPr>
        <w:name w:val="68905B1FCD8248608D32182B610B2E1F"/>
        <w:category>
          <w:name w:val="General"/>
          <w:gallery w:val="placeholder"/>
        </w:category>
        <w:types>
          <w:type w:val="bbPlcHdr"/>
        </w:types>
        <w:behaviors>
          <w:behavior w:val="content"/>
        </w:behaviors>
        <w:guid w:val="{F3455A2D-E040-45F8-BFE9-5146813C440A}"/>
      </w:docPartPr>
      <w:docPartBody>
        <w:p w:rsidR="007030F3" w:rsidRDefault="007030F3" w:rsidP="007030F3">
          <w:pPr>
            <w:pStyle w:val="68905B1FCD8248608D32182B610B2E1F"/>
          </w:pPr>
          <w:r w:rsidRPr="00CB056D">
            <w:rPr>
              <w:rStyle w:val="PlaceholderText"/>
            </w:rPr>
            <w:t>Choose an item.</w:t>
          </w:r>
        </w:p>
      </w:docPartBody>
    </w:docPart>
    <w:docPart>
      <w:docPartPr>
        <w:name w:val="2E5C29D9429445FFA56DF03947F8E42E"/>
        <w:category>
          <w:name w:val="General"/>
          <w:gallery w:val="placeholder"/>
        </w:category>
        <w:types>
          <w:type w:val="bbPlcHdr"/>
        </w:types>
        <w:behaviors>
          <w:behavior w:val="content"/>
        </w:behaviors>
        <w:guid w:val="{6AEC52EF-34A0-4E98-90D6-8BDAEF57F8BA}"/>
      </w:docPartPr>
      <w:docPartBody>
        <w:p w:rsidR="00272B4C" w:rsidRDefault="00272B4C" w:rsidP="00272B4C">
          <w:pPr>
            <w:pStyle w:val="2E5C29D9429445FFA56DF03947F8E42E"/>
          </w:pPr>
          <w:r w:rsidRPr="00A20DCE">
            <w:rPr>
              <w:rFonts w:eastAsiaTheme="majorEastAsia"/>
              <w:color w:val="FF0000"/>
            </w:rPr>
            <w:t>Choose an item.</w:t>
          </w:r>
        </w:p>
      </w:docPartBody>
    </w:docPart>
    <w:docPart>
      <w:docPartPr>
        <w:name w:val="1A6B0EA1FB3B4C2EB38BE44872836C8C"/>
        <w:category>
          <w:name w:val="General"/>
          <w:gallery w:val="placeholder"/>
        </w:category>
        <w:types>
          <w:type w:val="bbPlcHdr"/>
        </w:types>
        <w:behaviors>
          <w:behavior w:val="content"/>
        </w:behaviors>
        <w:guid w:val="{FE0FB98A-1C47-4D45-86C5-7551FB82E7C9}"/>
      </w:docPartPr>
      <w:docPartBody>
        <w:p w:rsidR="00272B4C" w:rsidRDefault="00272B4C" w:rsidP="00272B4C">
          <w:pPr>
            <w:pStyle w:val="1A6B0EA1FB3B4C2EB38BE44872836C8C"/>
          </w:pPr>
          <w:r w:rsidRPr="00A20DCE">
            <w:rPr>
              <w:rFonts w:eastAsiaTheme="majorEastAsia"/>
              <w:color w:val="FF0000"/>
            </w:rPr>
            <w:t>Choose an item.</w:t>
          </w:r>
        </w:p>
      </w:docPartBody>
    </w:docPart>
    <w:docPart>
      <w:docPartPr>
        <w:name w:val="EF4F1245299A4BF5B4786BF6F2A3E403"/>
        <w:category>
          <w:name w:val="General"/>
          <w:gallery w:val="placeholder"/>
        </w:category>
        <w:types>
          <w:type w:val="bbPlcHdr"/>
        </w:types>
        <w:behaviors>
          <w:behavior w:val="content"/>
        </w:behaviors>
        <w:guid w:val="{945CA45F-DD57-4108-A6E0-698E30FA4F9E}"/>
      </w:docPartPr>
      <w:docPartBody>
        <w:p w:rsidR="00272B4C" w:rsidRDefault="00272B4C" w:rsidP="00272B4C">
          <w:pPr>
            <w:pStyle w:val="EF4F1245299A4BF5B4786BF6F2A3E403"/>
          </w:pPr>
          <w:r w:rsidRPr="00A20DCE">
            <w:rPr>
              <w:rFonts w:eastAsiaTheme="majorEastAsia"/>
              <w:color w:val="FF0000"/>
            </w:rPr>
            <w:t>Choose an item.</w:t>
          </w:r>
        </w:p>
      </w:docPartBody>
    </w:docPart>
    <w:docPart>
      <w:docPartPr>
        <w:name w:val="210D51B461BD46439949FE9346A00E8B"/>
        <w:category>
          <w:name w:val="General"/>
          <w:gallery w:val="placeholder"/>
        </w:category>
        <w:types>
          <w:type w:val="bbPlcHdr"/>
        </w:types>
        <w:behaviors>
          <w:behavior w:val="content"/>
        </w:behaviors>
        <w:guid w:val="{C8193D54-FF76-4D85-BE25-369AB06EDC9B}"/>
      </w:docPartPr>
      <w:docPartBody>
        <w:p w:rsidR="00272B4C" w:rsidRDefault="00272B4C" w:rsidP="00272B4C">
          <w:pPr>
            <w:pStyle w:val="210D51B461BD46439949FE9346A00E8B"/>
          </w:pPr>
          <w:r w:rsidRPr="00A20DCE">
            <w:rPr>
              <w:rFonts w:eastAsiaTheme="majorEastAsia"/>
              <w:color w:val="FF0000"/>
            </w:rPr>
            <w:t>Choose an item.</w:t>
          </w:r>
        </w:p>
      </w:docPartBody>
    </w:docPart>
    <w:docPart>
      <w:docPartPr>
        <w:name w:val="CDBB8CAD23594D24B4465F4C8DF778B9"/>
        <w:category>
          <w:name w:val="General"/>
          <w:gallery w:val="placeholder"/>
        </w:category>
        <w:types>
          <w:type w:val="bbPlcHdr"/>
        </w:types>
        <w:behaviors>
          <w:behavior w:val="content"/>
        </w:behaviors>
        <w:guid w:val="{107DFFEA-9D21-49A8-AF21-FAB872500EB6}"/>
      </w:docPartPr>
      <w:docPartBody>
        <w:p w:rsidR="00272B4C" w:rsidRDefault="00272B4C" w:rsidP="00272B4C">
          <w:pPr>
            <w:pStyle w:val="CDBB8CAD23594D24B4465F4C8DF778B9"/>
          </w:pPr>
          <w:r w:rsidRPr="00A20DCE">
            <w:rPr>
              <w:rFonts w:eastAsiaTheme="majorEastAsia"/>
              <w:color w:val="FF000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1F1A"/>
    <w:rsid w:val="00040F6B"/>
    <w:rsid w:val="00097197"/>
    <w:rsid w:val="000A6E13"/>
    <w:rsid w:val="000F0D73"/>
    <w:rsid w:val="00127C36"/>
    <w:rsid w:val="00131001"/>
    <w:rsid w:val="001C43C8"/>
    <w:rsid w:val="001E2974"/>
    <w:rsid w:val="001E69FA"/>
    <w:rsid w:val="00272B4C"/>
    <w:rsid w:val="002C0D66"/>
    <w:rsid w:val="00311F1A"/>
    <w:rsid w:val="0039230C"/>
    <w:rsid w:val="00397881"/>
    <w:rsid w:val="003E64B9"/>
    <w:rsid w:val="00472049"/>
    <w:rsid w:val="004945DF"/>
    <w:rsid w:val="00497A1E"/>
    <w:rsid w:val="004D2AD4"/>
    <w:rsid w:val="004F0CA5"/>
    <w:rsid w:val="00567E52"/>
    <w:rsid w:val="005D59CF"/>
    <w:rsid w:val="005F21AC"/>
    <w:rsid w:val="00610593"/>
    <w:rsid w:val="00663460"/>
    <w:rsid w:val="00685153"/>
    <w:rsid w:val="006A7AB6"/>
    <w:rsid w:val="006E66F2"/>
    <w:rsid w:val="007030F3"/>
    <w:rsid w:val="00764A69"/>
    <w:rsid w:val="00765EF4"/>
    <w:rsid w:val="007B374E"/>
    <w:rsid w:val="007E1D29"/>
    <w:rsid w:val="008630EE"/>
    <w:rsid w:val="00867F57"/>
    <w:rsid w:val="008E455B"/>
    <w:rsid w:val="008F486C"/>
    <w:rsid w:val="009761FC"/>
    <w:rsid w:val="00A92D04"/>
    <w:rsid w:val="00BF423D"/>
    <w:rsid w:val="00C0361E"/>
    <w:rsid w:val="00C932F4"/>
    <w:rsid w:val="00CD5116"/>
    <w:rsid w:val="00D03BBD"/>
    <w:rsid w:val="00D07787"/>
    <w:rsid w:val="00D1406A"/>
    <w:rsid w:val="00D77416"/>
    <w:rsid w:val="00D776C9"/>
    <w:rsid w:val="00DE4367"/>
    <w:rsid w:val="00DF5BFD"/>
    <w:rsid w:val="00EF085F"/>
    <w:rsid w:val="00F26292"/>
    <w:rsid w:val="00F347A4"/>
    <w:rsid w:val="00F50109"/>
    <w:rsid w:val="00F837DD"/>
    <w:rsid w:val="00FF1641"/>
    <w:rsid w:val="00FF28F4"/>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ms-MY" w:eastAsia="ms-MY"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5153"/>
    <w:rPr>
      <w:color w:val="808080"/>
    </w:rPr>
  </w:style>
  <w:style w:type="paragraph" w:customStyle="1" w:styleId="D6597B10C887486EBD2DBDD6DAA0AAF1">
    <w:name w:val="D6597B10C887486EBD2DBDD6DAA0AAF1"/>
    <w:rsid w:val="007030F3"/>
    <w:pPr>
      <w:spacing w:after="160" w:line="259" w:lineRule="auto"/>
    </w:pPr>
    <w:rPr>
      <w:lang w:val="en-MY" w:eastAsia="en-MY"/>
    </w:rPr>
  </w:style>
  <w:style w:type="paragraph" w:customStyle="1" w:styleId="9798F533D51446DFA33D234E69DBC84F">
    <w:name w:val="9798F533D51446DFA33D234E69DBC84F"/>
    <w:rsid w:val="007030F3"/>
    <w:pPr>
      <w:spacing w:after="160" w:line="259" w:lineRule="auto"/>
    </w:pPr>
    <w:rPr>
      <w:lang w:val="en-MY" w:eastAsia="en-MY"/>
    </w:rPr>
  </w:style>
  <w:style w:type="paragraph" w:customStyle="1" w:styleId="DE0D33E2F86A45D39588BCC6E24933B1">
    <w:name w:val="DE0D33E2F86A45D39588BCC6E24933B1"/>
    <w:rsid w:val="007030F3"/>
    <w:pPr>
      <w:spacing w:after="160" w:line="259" w:lineRule="auto"/>
    </w:pPr>
    <w:rPr>
      <w:lang w:val="en-MY" w:eastAsia="en-MY"/>
    </w:rPr>
  </w:style>
  <w:style w:type="paragraph" w:customStyle="1" w:styleId="585015D85CB54DFBBC69CA42B8E74F8B">
    <w:name w:val="585015D85CB54DFBBC69CA42B8E74F8B"/>
    <w:rsid w:val="007030F3"/>
    <w:pPr>
      <w:spacing w:after="160" w:line="259" w:lineRule="auto"/>
    </w:pPr>
    <w:rPr>
      <w:lang w:val="en-MY" w:eastAsia="en-MY"/>
    </w:rPr>
  </w:style>
  <w:style w:type="paragraph" w:customStyle="1" w:styleId="58D9965F21274538AEB1FAA8996B1AB7">
    <w:name w:val="58D9965F21274538AEB1FAA8996B1AB7"/>
    <w:rsid w:val="007030F3"/>
    <w:pPr>
      <w:spacing w:after="160" w:line="259" w:lineRule="auto"/>
    </w:pPr>
    <w:rPr>
      <w:lang w:val="en-MY" w:eastAsia="en-MY"/>
    </w:rPr>
  </w:style>
  <w:style w:type="paragraph" w:customStyle="1" w:styleId="D50A838644FE4911B04AC8677F01BFDB">
    <w:name w:val="D50A838644FE4911B04AC8677F01BFDB"/>
    <w:rsid w:val="007030F3"/>
    <w:pPr>
      <w:spacing w:after="160" w:line="259" w:lineRule="auto"/>
    </w:pPr>
    <w:rPr>
      <w:lang w:val="en-MY" w:eastAsia="en-MY"/>
    </w:rPr>
  </w:style>
  <w:style w:type="paragraph" w:customStyle="1" w:styleId="29C65317B81547D3A080E434F7973E55">
    <w:name w:val="29C65317B81547D3A080E434F7973E55"/>
    <w:rsid w:val="007030F3"/>
    <w:pPr>
      <w:spacing w:after="160" w:line="259" w:lineRule="auto"/>
    </w:pPr>
    <w:rPr>
      <w:lang w:val="en-MY" w:eastAsia="en-MY"/>
    </w:rPr>
  </w:style>
  <w:style w:type="paragraph" w:customStyle="1" w:styleId="B0821CF820E24B268C7EF1F8B1B533B4">
    <w:name w:val="B0821CF820E24B268C7EF1F8B1B533B4"/>
    <w:rsid w:val="007030F3"/>
    <w:pPr>
      <w:spacing w:after="160" w:line="259" w:lineRule="auto"/>
    </w:pPr>
    <w:rPr>
      <w:lang w:val="en-MY" w:eastAsia="en-MY"/>
    </w:rPr>
  </w:style>
  <w:style w:type="paragraph" w:customStyle="1" w:styleId="77FA862CA9F4443EB981A00AD300F6D2">
    <w:name w:val="77FA862CA9F4443EB981A00AD300F6D2"/>
    <w:rsid w:val="007030F3"/>
    <w:pPr>
      <w:spacing w:after="160" w:line="259" w:lineRule="auto"/>
    </w:pPr>
    <w:rPr>
      <w:lang w:val="en-MY" w:eastAsia="en-MY"/>
    </w:rPr>
  </w:style>
  <w:style w:type="paragraph" w:customStyle="1" w:styleId="69E883A9CF6948C784F9DE301D09B219">
    <w:name w:val="69E883A9CF6948C784F9DE301D09B219"/>
    <w:rsid w:val="007030F3"/>
    <w:pPr>
      <w:spacing w:after="160" w:line="259" w:lineRule="auto"/>
    </w:pPr>
    <w:rPr>
      <w:lang w:val="en-MY" w:eastAsia="en-MY"/>
    </w:rPr>
  </w:style>
  <w:style w:type="paragraph" w:customStyle="1" w:styleId="68905B1FCD8248608D32182B610B2E1F">
    <w:name w:val="68905B1FCD8248608D32182B610B2E1F"/>
    <w:rsid w:val="007030F3"/>
    <w:pPr>
      <w:spacing w:after="160" w:line="259" w:lineRule="auto"/>
    </w:pPr>
    <w:rPr>
      <w:lang w:val="en-MY" w:eastAsia="en-MY"/>
    </w:rPr>
  </w:style>
  <w:style w:type="paragraph" w:customStyle="1" w:styleId="2E5C29D9429445FFA56DF03947F8E42E">
    <w:name w:val="2E5C29D9429445FFA56DF03947F8E42E"/>
    <w:rsid w:val="00272B4C"/>
    <w:pPr>
      <w:spacing w:after="160" w:line="259" w:lineRule="auto"/>
    </w:pPr>
    <w:rPr>
      <w:lang w:val="en-MY" w:eastAsia="en-MY"/>
    </w:rPr>
  </w:style>
  <w:style w:type="paragraph" w:customStyle="1" w:styleId="1A6B0EA1FB3B4C2EB38BE44872836C8C">
    <w:name w:val="1A6B0EA1FB3B4C2EB38BE44872836C8C"/>
    <w:rsid w:val="00272B4C"/>
    <w:pPr>
      <w:spacing w:after="160" w:line="259" w:lineRule="auto"/>
    </w:pPr>
    <w:rPr>
      <w:lang w:val="en-MY" w:eastAsia="en-MY"/>
    </w:rPr>
  </w:style>
  <w:style w:type="paragraph" w:customStyle="1" w:styleId="EF4F1245299A4BF5B4786BF6F2A3E403">
    <w:name w:val="EF4F1245299A4BF5B4786BF6F2A3E403"/>
    <w:rsid w:val="00272B4C"/>
    <w:pPr>
      <w:spacing w:after="160" w:line="259" w:lineRule="auto"/>
    </w:pPr>
    <w:rPr>
      <w:lang w:val="en-MY" w:eastAsia="en-MY"/>
    </w:rPr>
  </w:style>
  <w:style w:type="paragraph" w:customStyle="1" w:styleId="210D51B461BD46439949FE9346A00E8B">
    <w:name w:val="210D51B461BD46439949FE9346A00E8B"/>
    <w:rsid w:val="00272B4C"/>
    <w:pPr>
      <w:spacing w:after="160" w:line="259" w:lineRule="auto"/>
    </w:pPr>
    <w:rPr>
      <w:lang w:val="en-MY" w:eastAsia="en-MY"/>
    </w:rPr>
  </w:style>
  <w:style w:type="paragraph" w:customStyle="1" w:styleId="CDBB8CAD23594D24B4465F4C8DF778B9">
    <w:name w:val="CDBB8CAD23594D24B4465F4C8DF778B9"/>
    <w:rsid w:val="00272B4C"/>
    <w:pPr>
      <w:spacing w:after="160" w:line="259" w:lineRule="auto"/>
    </w:pPr>
    <w:rPr>
      <w:lang w:val="en-MY" w:eastAsia="en-MY"/>
    </w:rPr>
  </w:style>
  <w:style w:type="paragraph" w:customStyle="1" w:styleId="EF3C011B97B34C47ADAD43203542D25F">
    <w:name w:val="EF3C011B97B34C47ADAD43203542D25F"/>
    <w:rsid w:val="00685153"/>
    <w:pPr>
      <w:spacing w:after="160" w:line="278" w:lineRule="auto"/>
    </w:pPr>
    <w:rPr>
      <w:kern w:val="2"/>
      <w:sz w:val="24"/>
      <w:szCs w:val="24"/>
      <w:lang w:val="en-MY" w:eastAsia="en-MY"/>
      <w14:ligatures w14:val="standardContextual"/>
    </w:rPr>
  </w:style>
  <w:style w:type="paragraph" w:customStyle="1" w:styleId="C870DF094C3249B4BC1DEB78F6F0A7DD">
    <w:name w:val="C870DF094C3249B4BC1DEB78F6F0A7DD"/>
    <w:rsid w:val="00685153"/>
    <w:pPr>
      <w:spacing w:after="160" w:line="278" w:lineRule="auto"/>
    </w:pPr>
    <w:rPr>
      <w:kern w:val="2"/>
      <w:sz w:val="24"/>
      <w:szCs w:val="24"/>
      <w:lang w:val="en-MY" w:eastAsia="en-MY"/>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CFD1D4-B014-4476-BBA8-9509DCBFC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THESIS SUBMITTED ENGLISH2 (wecompress.com)</Template>
  <TotalTime>849</TotalTime>
  <Pages>55</Pages>
  <Words>7860</Words>
  <Characters>44806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TITLE OF THE DISSERTATION/MASTER PROJECT/PROJECT PAPER</vt:lpstr>
    </vt:vector>
  </TitlesOfParts>
  <Company>Microsoft</Company>
  <LinksUpToDate>false</LinksUpToDate>
  <CharactersWithSpaces>52561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DISSERTATION/MASTER PROJECT/PROJECT PAPER</dc:title>
  <dc:subject/>
  <dc:creator>user</dc:creator>
  <cp:keywords/>
  <dc:description/>
  <cp:lastModifiedBy>FADHIL BIN AHMAD</cp:lastModifiedBy>
  <cp:revision>64</cp:revision>
  <cp:lastPrinted>2018-03-11T09:59:00Z</cp:lastPrinted>
  <dcterms:created xsi:type="dcterms:W3CDTF">2023-08-11T03:40:00Z</dcterms:created>
  <dcterms:modified xsi:type="dcterms:W3CDTF">2024-09-26T23:59:00Z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http://www.zotero.org/styles/harvard1</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16th edition (author-date)</vt:lpwstr>
  </property>
  <property fmtid="{D5CDD505-2E9C-101B-9397-08002B2CF9AE}" pid="19" name="Mendeley Recent Style Name 5_1">
    <vt:lpwstr>Harvard Reference format 1 (author-date)</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7th edition</vt:lpwstr>
  </property>
  <property fmtid="{D5CDD505-2E9C-101B-9397-08002B2CF9AE}" pid="23" name="Mendeley Recent Style Name 9_1">
    <vt:lpwstr>Nature</vt:lpwstr>
  </property>
  <property fmtid="{D5CDD505-2E9C-101B-9397-08002B2CF9AE}" pid="24" name="Mendeley Unique User Id_1">
    <vt:lpwstr>1c903b0c-4262-375c-ae59-a6126356f1c3</vt:lpwstr>
  </property>
  <property fmtid="{D5CDD505-2E9C-101B-9397-08002B2CF9AE}" pid="25" name="NXPowerLiteLastOptimized">
    <vt:lpwstr>356171</vt:lpwstr>
  </property>
  <property fmtid="{D5CDD505-2E9C-101B-9397-08002B2CF9AE}" pid="26" name="NXPowerLiteSettings">
    <vt:lpwstr>C7000400038000</vt:lpwstr>
  </property>
  <property fmtid="{D5CDD505-2E9C-101B-9397-08002B2CF9AE}" pid="27" name="NXPowerLiteVersion">
    <vt:lpwstr>S8.2.1</vt:lpwstr>
  </property>
</Properties>
</file>